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58CA" w:rsidRDefault="00944B2F">
      <w:r>
        <w:rPr>
          <w:noProof/>
          <w:lang w:val="en-US" w:eastAsia="en-US"/>
        </w:rPr>
        <mc:AlternateContent>
          <mc:Choice Requires="wps">
            <w:drawing>
              <wp:anchor distT="0" distB="0" distL="114300" distR="114300" simplePos="0" relativeHeight="251659264" behindDoc="0" locked="0" layoutInCell="1" allowOverlap="1">
                <wp:simplePos x="0" y="0"/>
                <wp:positionH relativeFrom="leftMargin">
                  <wp:align>left</wp:align>
                </wp:positionH>
                <wp:positionV relativeFrom="page">
                  <wp:posOffset>0</wp:posOffset>
                </wp:positionV>
                <wp:extent cx="7765200" cy="219600"/>
                <wp:effectExtent l="0" t="0" r="0" b="9525"/>
                <wp:wrapNone/>
                <wp:docPr id="100010111" name="ODT_ATTR_LBL_SHAPE"/>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5200" cy="219600"/>
                        </a:xfrm>
                        <a:prstGeom prst="rect">
                          <a:avLst/>
                        </a:prstGeom>
                        <a:solidFill>
                          <a:srgbClr val="F2F2F2"/>
                        </a:solidFill>
                        <a:ln w="9525">
                          <a:noFill/>
                          <a:miter lim="800000"/>
                          <a:headEnd/>
                          <a:tailEnd/>
                        </a:ln>
                      </wps:spPr>
                      <wps:txbx>
                        <w:txbxContent>
                          <w:p w:rsidR="009058CA" w:rsidRDefault="00944B2F">
                            <w:pPr>
                              <w:spacing w:line="240" w:lineRule="auto"/>
                              <w:contextualSpacing/>
                              <w:jc w:val="left"/>
                            </w:pPr>
                            <w:r>
                              <w:rPr>
                                <w:noProof/>
                                <w:position w:val="-6"/>
                                <w:lang w:val="en-US" w:eastAsia="en-US"/>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Id9" w:tooltip="Doc Translator - www.onlinedoctranslator.com" w:history="1">
                              <w:r>
                                <w:rPr>
                                  <w:rFonts w:ascii="Roboto" w:hAnsi="Roboto"/>
                                  <w:color w:val="0F2B46"/>
                                  <w:sz w:val="18"/>
                                  <w:szCs w:val="18"/>
                                </w:rPr>
                                <w:t xml:space="preserve">Translated from Ukrainian to English - </w:t>
                              </w:r>
                              <w:r>
                                <w:rPr>
                                  <w:rFonts w:ascii="Roboto" w:hAnsi="Roboto"/>
                                  <w:color w:val="0F2B46"/>
                                  <w:sz w:val="18"/>
                                  <w:szCs w:val="18"/>
                                  <w:u w:val="single"/>
                                </w:rPr>
                                <w:t>www.onlinedoctranslator.com</w:t>
                              </w:r>
                            </w:hyperlink>
                          </w:p>
                        </w:txbxContent>
                      </wps:txbx>
                      <wps:bodyPr rot="0" vert="horz" wrap="square" lIns="91440" tIns="0" rIns="91440" bIns="0" anchor="t" anchorCtr="0">
                        <a:noAutofit/>
                      </wps:bodyPr>
                    </wps:wsp>
                  </a:graphicData>
                </a:graphic>
                <wp14:sizeRelH relativeFrom="page">
                  <wp14:pctWidth>100000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id="ODT_ATTR_LBL_SHAPE" type="#_x0000_t202" style="position:absolute;left:0;text-align:left;margin-left:0;margin-top:0;width:611.45pt;height:17.3pt;z-index:251659264;visibility:visible;mso-wrap-style:square;mso-width-percent:1000;mso-height-percent:0;mso-wrap-distance-left:9pt;mso-wrap-distance-top:3.6pt;mso-wrap-distance-right:9pt;mso-wrap-distance-bottom:3.6pt;mso-position-horizontal:absolute;mso-position-horizontal-relative:page;mso-position-vertical:absolute;mso-position-vertical-relative:page;mso-width-percent:1000;mso-height-percent:0;mso-width-relative:page;mso-height-relative:margin;v-text-anchor:top" o:gfxdata="" fillcolor="#f2f2f2" stroked="f">
                <v:textbox inset=",0,,0">
                  <w:txbxContent>
                    <w:p>
                      <w:pPr>
                        <w:bidi/>
                        <w:spacing w:line="240" w:lineRule="auto"/>
                        <w:contextualSpacing/>
                        <w:jc w:val="left"/>
                      </w:pPr>
                      <w:r>
                        <w:rPr>
                          <w:noProof/>
                          <w:position w:val="-6"/>
                        </w:rPr>
                        <w:drawing>
                          <wp:inline distT="0" distB="0" distL="0" distR="0">
                            <wp:extent cx="316230" cy="179705"/>
                            <wp:effectExtent l="0" t="0" r="0" b="0"/>
                            <wp:docPr id="100010001" name="LOGO"/>
                            <wp:cNvGraphicFramePr/>
                            <a:graphic xmlns:a="http://schemas.openxmlformats.org/drawingml/2006/main">
                              <a:graphicData uri="http://schemas.openxmlformats.org/drawingml/2006/picture">
                                <pic:pic xmlns:pic="http://schemas.openxmlformats.org/drawingml/2006/picture">
                                  <pic:nvPicPr>
                                    <pic:cNvPr id="100010001" name="LOGO"/>
                                    <pic:cNvPicPr/>
                                  </pic:nvPicPr>
                                  <pic:blipFill>
                                    <a:blip r:embed="r_odt_logo" cstate="print">
                                      <a:extLst>
                                        <a:ext uri="{28A0092B-C50C-407E-A947-70E740481C1C}">
                                          <a14:useLocalDpi xmlns:a14="http://schemas.microsoft.com/office/drawing/2010/main" val="0"/>
                                        </a:ext>
                                      </a:extLst>
                                    </a:blip>
                                    <a:stretch>
                                      <a:fillRect/>
                                    </a:stretch>
                                  </pic:blipFill>
                                  <pic:spPr>
                                    <a:xfrm>
                                      <a:off x="0" y="0"/>
                                      <a:ext cx="316230" cy="179705"/>
                                    </a:xfrm>
                                    <a:prstGeom prst="rect">
                                      <a:avLst/>
                                    </a:prstGeom>
                                  </pic:spPr>
                                </pic:pic>
                              </a:graphicData>
                            </a:graphic>
                          </wp:inline>
                        </w:drawing>
                      </w:r>
                      <w:r>
                        <w:rPr>
                          <w:rFonts w:ascii="Roboto" w:hAnsi="Roboto"/>
                          <w:color w:val="0F2B46"/>
                          <w:szCs w:val="18"/>
                        </w:rPr>
                        <w:t xml:space="preserve"> </w:t>
                      </w:r>
                      <w:hyperlink r:id="r_odt_hyperlink" w:history="1" w:tooltip="Doc Translator - www.onlinedoctranslator.com">
                        <w:r>
                          <w:rPr>
                            <w:rFonts w:ascii="Roboto" w:hAnsi="Roboto"/>
                            <w:color w:val="0F2B46"/>
                            <w:sz w:val="18"/>
                            <w:szCs w:val="18"/>
                          </w:rPr>
                          <w:t xml:space="preserve">Translated from Ukrainian to English - </w:t>
                        </w:r>
                        <w:r>
                          <w:rPr>
                            <w:rFonts w:ascii="Roboto" w:hAnsi="Roboto"/>
                            <w:color w:val="0F2B46"/>
                            <w:sz w:val="18"/>
                            <w:szCs w:val="18"/>
                            <w:u w:val="single"/>
                          </w:rPr>
                          <w:t>www.onlinedoctranslator.com</w:t>
                        </w:r>
                      </w:hyperlink>
                    </w:p>
                  </w:txbxContent>
                </v:textbox>
                <w10:wrap anchorx="page" anchory="page"/>
              </v:shape>
            </w:pict>
          </mc:Fallback>
        </mc:AlternateContent>
      </w:r>
    </w:p>
    <w:p w:rsidR="00742CB0" w:rsidRPr="00C316AD" w:rsidRDefault="004A3760" w:rsidP="006B28E8">
      <w:pPr>
        <w:pStyle w:val="Content"/>
      </w:pPr>
      <w:r>
        <w:rPr>
          <w:lang w:val="en-US"/>
        </w:rPr>
        <w:t xml:space="preserve">TABLE OF </w:t>
      </w:r>
      <w:bookmarkStart w:id="0" w:name="_GoBack"/>
      <w:bookmarkEnd w:id="0"/>
      <w:r w:rsidR="00F67DC1" w:rsidRPr="00C316AD">
        <w:t>CONTENT</w:t>
      </w:r>
    </w:p>
    <w:p w:rsidR="00B87760" w:rsidRDefault="008619D6">
      <w:pPr>
        <w:pStyle w:val="11"/>
        <w:rPr>
          <w:rFonts w:asciiTheme="minorHAnsi" w:eastAsiaTheme="minorEastAsia" w:hAnsiTheme="minorHAnsi" w:cstheme="minorBidi"/>
          <w:noProof/>
          <w:sz w:val="22"/>
          <w:szCs w:val="22"/>
          <w:lang w:val="en-US" w:eastAsia="en-US"/>
        </w:rPr>
      </w:pPr>
      <w:r w:rsidRPr="00C316AD">
        <w:fldChar w:fldCharType="begin"/>
      </w:r>
      <w:r w:rsidRPr="00C316AD">
        <w:instrText xml:space="preserve"> TOC \o "1-3" \h \z \u </w:instrText>
      </w:r>
      <w:r w:rsidRPr="00C316AD">
        <w:fldChar w:fldCharType="separate"/>
      </w:r>
      <w:hyperlink w:anchor="_Toc169612913" w:history="1">
        <w:r w:rsidR="00B87760" w:rsidRPr="0010277A">
          <w:rPr>
            <w:rStyle w:val="aa"/>
            <w:noProof/>
          </w:rPr>
          <w:t>List of symbols and abbreviations</w:t>
        </w:r>
        <w:r w:rsidR="00B87760">
          <w:rPr>
            <w:noProof/>
            <w:webHidden/>
          </w:rPr>
          <w:tab/>
        </w:r>
        <w:r w:rsidR="00B87760">
          <w:rPr>
            <w:noProof/>
            <w:webHidden/>
          </w:rPr>
          <w:fldChar w:fldCharType="begin"/>
        </w:r>
        <w:r w:rsidR="00B87760">
          <w:rPr>
            <w:noProof/>
            <w:webHidden/>
          </w:rPr>
          <w:instrText xml:space="preserve"> PAGEREF _Toc169612913 \h </w:instrText>
        </w:r>
        <w:r w:rsidR="00B87760">
          <w:rPr>
            <w:noProof/>
            <w:webHidden/>
          </w:rPr>
        </w:r>
        <w:r w:rsidR="00B87760">
          <w:rPr>
            <w:noProof/>
            <w:webHidden/>
          </w:rPr>
          <w:fldChar w:fldCharType="separate"/>
        </w:r>
        <w:r w:rsidR="00B87760">
          <w:rPr>
            <w:noProof/>
            <w:webHidden/>
          </w:rPr>
          <w:t>4</w:t>
        </w:r>
        <w:r w:rsidR="00B87760">
          <w:rPr>
            <w:noProof/>
            <w:webHidden/>
          </w:rPr>
          <w:fldChar w:fldCharType="end"/>
        </w:r>
      </w:hyperlink>
    </w:p>
    <w:p w:rsidR="00B87760" w:rsidRDefault="00944B2F">
      <w:pPr>
        <w:pStyle w:val="11"/>
        <w:rPr>
          <w:rFonts w:asciiTheme="minorHAnsi" w:eastAsiaTheme="minorEastAsia" w:hAnsiTheme="minorHAnsi" w:cstheme="minorBidi"/>
          <w:noProof/>
          <w:sz w:val="22"/>
          <w:szCs w:val="22"/>
          <w:lang w:val="en-US" w:eastAsia="en-US"/>
        </w:rPr>
      </w:pPr>
      <w:hyperlink w:anchor="_Toc169612914" w:history="1">
        <w:r w:rsidR="00B87760" w:rsidRPr="0010277A">
          <w:rPr>
            <w:rStyle w:val="aa"/>
            <w:noProof/>
          </w:rPr>
          <w:t>Introduction</w:t>
        </w:r>
        <w:r w:rsidR="00B87760">
          <w:rPr>
            <w:noProof/>
            <w:webHidden/>
          </w:rPr>
          <w:tab/>
        </w:r>
        <w:r w:rsidR="00B87760">
          <w:rPr>
            <w:noProof/>
            <w:webHidden/>
          </w:rPr>
          <w:fldChar w:fldCharType="begin"/>
        </w:r>
        <w:r w:rsidR="00B87760">
          <w:rPr>
            <w:noProof/>
            <w:webHidden/>
          </w:rPr>
          <w:instrText xml:space="preserve"> PAGEREF _Toc169612914 \h </w:instrText>
        </w:r>
        <w:r w:rsidR="00B87760">
          <w:rPr>
            <w:noProof/>
            <w:webHidden/>
          </w:rPr>
        </w:r>
        <w:r w:rsidR="00B87760">
          <w:rPr>
            <w:noProof/>
            <w:webHidden/>
          </w:rPr>
          <w:fldChar w:fldCharType="separate"/>
        </w:r>
        <w:r w:rsidR="00B87760">
          <w:rPr>
            <w:noProof/>
            <w:webHidden/>
          </w:rPr>
          <w:t>5</w:t>
        </w:r>
        <w:r w:rsidR="00B87760">
          <w:rPr>
            <w:noProof/>
            <w:webHidden/>
          </w:rPr>
          <w:fldChar w:fldCharType="end"/>
        </w:r>
      </w:hyperlink>
    </w:p>
    <w:p w:rsidR="00B87760" w:rsidRDefault="00944B2F">
      <w:pPr>
        <w:pStyle w:val="11"/>
        <w:rPr>
          <w:rFonts w:asciiTheme="minorHAnsi" w:eastAsiaTheme="minorEastAsia" w:hAnsiTheme="minorHAnsi" w:cstheme="minorBidi"/>
          <w:noProof/>
          <w:sz w:val="22"/>
          <w:szCs w:val="22"/>
          <w:lang w:val="en-US" w:eastAsia="en-US"/>
        </w:rPr>
      </w:pPr>
      <w:hyperlink w:anchor="_Toc169612915" w:history="1">
        <w:r w:rsidR="00B87760" w:rsidRPr="0010277A">
          <w:rPr>
            <w:rStyle w:val="aa"/>
            <w:noProof/>
          </w:rPr>
          <w:t>1 Organization of planning of the training load with assessment of distribution parameters</w:t>
        </w:r>
        <w:r w:rsidR="00B87760">
          <w:rPr>
            <w:noProof/>
            <w:webHidden/>
          </w:rPr>
          <w:tab/>
        </w:r>
        <w:r w:rsidR="00B87760">
          <w:rPr>
            <w:noProof/>
            <w:webHidden/>
          </w:rPr>
          <w:fldChar w:fldCharType="begin"/>
        </w:r>
        <w:r w:rsidR="00B87760">
          <w:rPr>
            <w:noProof/>
            <w:webHidden/>
          </w:rPr>
          <w:instrText xml:space="preserve"> PAGEREF _Toc169612915 \h </w:instrText>
        </w:r>
        <w:r w:rsidR="00B87760">
          <w:rPr>
            <w:noProof/>
            <w:webHidden/>
          </w:rPr>
        </w:r>
        <w:r w:rsidR="00B87760">
          <w:rPr>
            <w:noProof/>
            <w:webHidden/>
          </w:rPr>
          <w:fldChar w:fldCharType="separate"/>
        </w:r>
        <w:r w:rsidR="00B87760">
          <w:rPr>
            <w:noProof/>
            <w:webHidden/>
          </w:rPr>
          <w:t>7</w:t>
        </w:r>
        <w:r w:rsidR="00B87760">
          <w:rPr>
            <w:noProof/>
            <w:webHidden/>
          </w:rPr>
          <w:fldChar w:fldCharType="end"/>
        </w:r>
      </w:hyperlink>
    </w:p>
    <w:p w:rsidR="00B87760" w:rsidRDefault="00944B2F">
      <w:pPr>
        <w:pStyle w:val="22"/>
        <w:rPr>
          <w:rFonts w:asciiTheme="minorHAnsi" w:eastAsiaTheme="minorEastAsia" w:hAnsiTheme="minorHAnsi" w:cstheme="minorBidi"/>
          <w:noProof/>
          <w:sz w:val="22"/>
          <w:szCs w:val="22"/>
          <w:lang w:val="en-US" w:eastAsia="en-US"/>
        </w:rPr>
      </w:pPr>
      <w:hyperlink w:anchor="_Toc169612916" w:history="1">
        <w:r w:rsidR="00B87760" w:rsidRPr="0010277A">
          <w:rPr>
            <w:rStyle w:val="aa"/>
            <w:noProof/>
          </w:rPr>
          <w:t>1.1 Description of the workload planning process</w:t>
        </w:r>
        <w:r w:rsidR="00B87760">
          <w:rPr>
            <w:noProof/>
            <w:webHidden/>
          </w:rPr>
          <w:tab/>
        </w:r>
        <w:r w:rsidR="00B87760">
          <w:rPr>
            <w:noProof/>
            <w:webHidden/>
          </w:rPr>
          <w:fldChar w:fldCharType="begin"/>
        </w:r>
        <w:r w:rsidR="00B87760">
          <w:rPr>
            <w:noProof/>
            <w:webHidden/>
          </w:rPr>
          <w:instrText xml:space="preserve"> PAGEREF _Toc169612916 \h </w:instrText>
        </w:r>
        <w:r w:rsidR="00B87760">
          <w:rPr>
            <w:noProof/>
            <w:webHidden/>
          </w:rPr>
        </w:r>
        <w:r w:rsidR="00B87760">
          <w:rPr>
            <w:noProof/>
            <w:webHidden/>
          </w:rPr>
          <w:fldChar w:fldCharType="separate"/>
        </w:r>
        <w:r w:rsidR="00B87760">
          <w:rPr>
            <w:noProof/>
            <w:webHidden/>
          </w:rPr>
          <w:t>7</w:t>
        </w:r>
        <w:r w:rsidR="00B87760">
          <w:rPr>
            <w:noProof/>
            <w:webHidden/>
          </w:rPr>
          <w:fldChar w:fldCharType="end"/>
        </w:r>
      </w:hyperlink>
    </w:p>
    <w:p w:rsidR="00B87760" w:rsidRDefault="00944B2F">
      <w:pPr>
        <w:pStyle w:val="22"/>
        <w:rPr>
          <w:rFonts w:asciiTheme="minorHAnsi" w:eastAsiaTheme="minorEastAsia" w:hAnsiTheme="minorHAnsi" w:cstheme="minorBidi"/>
          <w:noProof/>
          <w:sz w:val="22"/>
          <w:szCs w:val="22"/>
          <w:lang w:val="en-US" w:eastAsia="en-US"/>
        </w:rPr>
      </w:pPr>
      <w:hyperlink w:anchor="_Toc169612917" w:history="1">
        <w:r w:rsidR="00B87760" w:rsidRPr="0010277A">
          <w:rPr>
            <w:rStyle w:val="aa"/>
            <w:noProof/>
          </w:rPr>
          <w:t>1.2 Organization of initial load distribution with assessment of its quality</w:t>
        </w:r>
        <w:r w:rsidR="00B87760">
          <w:rPr>
            <w:noProof/>
            <w:webHidden/>
          </w:rPr>
          <w:tab/>
        </w:r>
        <w:r w:rsidR="00B87760">
          <w:rPr>
            <w:noProof/>
            <w:webHidden/>
          </w:rPr>
          <w:fldChar w:fldCharType="begin"/>
        </w:r>
        <w:r w:rsidR="00B87760">
          <w:rPr>
            <w:noProof/>
            <w:webHidden/>
          </w:rPr>
          <w:instrText xml:space="preserve"> PAGEREF _Toc169612917 \h </w:instrText>
        </w:r>
        <w:r w:rsidR="00B87760">
          <w:rPr>
            <w:noProof/>
            <w:webHidden/>
          </w:rPr>
        </w:r>
        <w:r w:rsidR="00B87760">
          <w:rPr>
            <w:noProof/>
            <w:webHidden/>
          </w:rPr>
          <w:fldChar w:fldCharType="separate"/>
        </w:r>
        <w:r w:rsidR="00B87760">
          <w:rPr>
            <w:noProof/>
            <w:webHidden/>
          </w:rPr>
          <w:t>13</w:t>
        </w:r>
        <w:r w:rsidR="00B87760">
          <w:rPr>
            <w:noProof/>
            <w:webHidden/>
          </w:rPr>
          <w:fldChar w:fldCharType="end"/>
        </w:r>
      </w:hyperlink>
    </w:p>
    <w:p w:rsidR="00B87760" w:rsidRDefault="00944B2F">
      <w:pPr>
        <w:pStyle w:val="11"/>
        <w:rPr>
          <w:rFonts w:asciiTheme="minorHAnsi" w:eastAsiaTheme="minorEastAsia" w:hAnsiTheme="minorHAnsi" w:cstheme="minorBidi"/>
          <w:noProof/>
          <w:sz w:val="22"/>
          <w:szCs w:val="22"/>
          <w:lang w:val="en-US" w:eastAsia="en-US"/>
        </w:rPr>
      </w:pPr>
      <w:hyperlink w:anchor="_Toc169612918" w:history="1">
        <w:r w:rsidR="00B87760" w:rsidRPr="0010277A">
          <w:rPr>
            <w:rStyle w:val="aa"/>
            <w:noProof/>
          </w:rPr>
          <w:t>2 Development of algorithmic and information support for the process of assessing the distribution of the educational load</w:t>
        </w:r>
        <w:r w:rsidR="00B87760">
          <w:rPr>
            <w:noProof/>
            <w:webHidden/>
          </w:rPr>
          <w:tab/>
        </w:r>
        <w:r w:rsidR="00B87760">
          <w:rPr>
            <w:noProof/>
            <w:webHidden/>
          </w:rPr>
          <w:fldChar w:fldCharType="begin"/>
        </w:r>
        <w:r w:rsidR="00B87760">
          <w:rPr>
            <w:noProof/>
            <w:webHidden/>
          </w:rPr>
          <w:instrText xml:space="preserve"> PAGEREF _Toc169612918 \h </w:instrText>
        </w:r>
        <w:r w:rsidR="00B87760">
          <w:rPr>
            <w:noProof/>
            <w:webHidden/>
          </w:rPr>
        </w:r>
        <w:r w:rsidR="00B87760">
          <w:rPr>
            <w:noProof/>
            <w:webHidden/>
          </w:rPr>
          <w:fldChar w:fldCharType="separate"/>
        </w:r>
        <w:r w:rsidR="00B87760">
          <w:rPr>
            <w:noProof/>
            <w:webHidden/>
          </w:rPr>
          <w:t>17</w:t>
        </w:r>
        <w:r w:rsidR="00B87760">
          <w:rPr>
            <w:noProof/>
            <w:webHidden/>
          </w:rPr>
          <w:fldChar w:fldCharType="end"/>
        </w:r>
      </w:hyperlink>
    </w:p>
    <w:p w:rsidR="00B87760" w:rsidRDefault="00944B2F">
      <w:pPr>
        <w:pStyle w:val="22"/>
        <w:rPr>
          <w:rFonts w:asciiTheme="minorHAnsi" w:eastAsiaTheme="minorEastAsia" w:hAnsiTheme="minorHAnsi" w:cstheme="minorBidi"/>
          <w:noProof/>
          <w:sz w:val="22"/>
          <w:szCs w:val="22"/>
          <w:lang w:val="en-US" w:eastAsia="en-US"/>
        </w:rPr>
      </w:pPr>
      <w:hyperlink w:anchor="_Toc169612919" w:history="1">
        <w:r w:rsidR="00B87760" w:rsidRPr="0010277A">
          <w:rPr>
            <w:rStyle w:val="aa"/>
            <w:noProof/>
          </w:rPr>
          <w:t>2.1 Development of algorithms for assessing the distribution of the educational load</w:t>
        </w:r>
        <w:r w:rsidR="00B87760">
          <w:rPr>
            <w:noProof/>
            <w:webHidden/>
          </w:rPr>
          <w:tab/>
        </w:r>
        <w:r w:rsidR="00B87760">
          <w:rPr>
            <w:noProof/>
            <w:webHidden/>
          </w:rPr>
          <w:fldChar w:fldCharType="begin"/>
        </w:r>
        <w:r w:rsidR="00B87760">
          <w:rPr>
            <w:noProof/>
            <w:webHidden/>
          </w:rPr>
          <w:instrText xml:space="preserve"> PAGEREF _Toc169612919 \h </w:instrText>
        </w:r>
        <w:r w:rsidR="00B87760">
          <w:rPr>
            <w:noProof/>
            <w:webHidden/>
          </w:rPr>
        </w:r>
        <w:r w:rsidR="00B87760">
          <w:rPr>
            <w:noProof/>
            <w:webHidden/>
          </w:rPr>
          <w:fldChar w:fldCharType="separate"/>
        </w:r>
        <w:r w:rsidR="00B87760">
          <w:rPr>
            <w:noProof/>
            <w:webHidden/>
          </w:rPr>
          <w:t>17</w:t>
        </w:r>
        <w:r w:rsidR="00B87760">
          <w:rPr>
            <w:noProof/>
            <w:webHidden/>
          </w:rPr>
          <w:fldChar w:fldCharType="end"/>
        </w:r>
      </w:hyperlink>
    </w:p>
    <w:p w:rsidR="00B87760" w:rsidRDefault="00944B2F">
      <w:pPr>
        <w:pStyle w:val="31"/>
        <w:rPr>
          <w:rFonts w:asciiTheme="minorHAnsi" w:eastAsiaTheme="minorEastAsia" w:hAnsiTheme="minorHAnsi" w:cstheme="minorBidi"/>
          <w:noProof/>
          <w:sz w:val="22"/>
          <w:szCs w:val="22"/>
          <w:lang w:val="en-US" w:eastAsia="en-US"/>
        </w:rPr>
      </w:pPr>
      <w:hyperlink w:anchor="_Toc169612920" w:history="1">
        <w:r w:rsidR="00B87760" w:rsidRPr="0010277A">
          <w:rPr>
            <w:rStyle w:val="aa"/>
            <w:noProof/>
          </w:rPr>
          <w:t>2.1.1 Development of a model for assessing the completeness of the distribution</w:t>
        </w:r>
        <w:r w:rsidR="00B87760">
          <w:rPr>
            <w:noProof/>
            <w:webHidden/>
          </w:rPr>
          <w:tab/>
        </w:r>
        <w:r w:rsidR="00B87760">
          <w:rPr>
            <w:noProof/>
            <w:webHidden/>
          </w:rPr>
          <w:fldChar w:fldCharType="begin"/>
        </w:r>
        <w:r w:rsidR="00B87760">
          <w:rPr>
            <w:noProof/>
            <w:webHidden/>
          </w:rPr>
          <w:instrText xml:space="preserve"> PAGEREF _Toc169612920 \h </w:instrText>
        </w:r>
        <w:r w:rsidR="00B87760">
          <w:rPr>
            <w:noProof/>
            <w:webHidden/>
          </w:rPr>
        </w:r>
        <w:r w:rsidR="00B87760">
          <w:rPr>
            <w:noProof/>
            <w:webHidden/>
          </w:rPr>
          <w:fldChar w:fldCharType="separate"/>
        </w:r>
        <w:r w:rsidR="00B87760">
          <w:rPr>
            <w:noProof/>
            <w:webHidden/>
          </w:rPr>
          <w:t>17</w:t>
        </w:r>
        <w:r w:rsidR="00B87760">
          <w:rPr>
            <w:noProof/>
            <w:webHidden/>
          </w:rPr>
          <w:fldChar w:fldCharType="end"/>
        </w:r>
      </w:hyperlink>
    </w:p>
    <w:p w:rsidR="00B87760" w:rsidRDefault="00944B2F">
      <w:pPr>
        <w:pStyle w:val="31"/>
        <w:rPr>
          <w:rFonts w:asciiTheme="minorHAnsi" w:eastAsiaTheme="minorEastAsia" w:hAnsiTheme="minorHAnsi" w:cstheme="minorBidi"/>
          <w:noProof/>
          <w:sz w:val="22"/>
          <w:szCs w:val="22"/>
          <w:lang w:val="en-US" w:eastAsia="en-US"/>
        </w:rPr>
      </w:pPr>
      <w:hyperlink w:anchor="_Toc169612921" w:history="1">
        <w:r w:rsidR="00B87760" w:rsidRPr="0010277A">
          <w:rPr>
            <w:rStyle w:val="aa"/>
            <w:noProof/>
          </w:rPr>
          <w:t>2.1.2 Development of a model for assessing the correctness of the distribution</w:t>
        </w:r>
        <w:r w:rsidR="00B87760">
          <w:rPr>
            <w:noProof/>
            <w:webHidden/>
          </w:rPr>
          <w:tab/>
        </w:r>
        <w:r w:rsidR="00B87760">
          <w:rPr>
            <w:noProof/>
            <w:webHidden/>
          </w:rPr>
          <w:fldChar w:fldCharType="begin"/>
        </w:r>
        <w:r w:rsidR="00B87760">
          <w:rPr>
            <w:noProof/>
            <w:webHidden/>
          </w:rPr>
          <w:instrText xml:space="preserve"> PAGEREF _Toc169612921 \h </w:instrText>
        </w:r>
        <w:r w:rsidR="00B87760">
          <w:rPr>
            <w:noProof/>
            <w:webHidden/>
          </w:rPr>
        </w:r>
        <w:r w:rsidR="00B87760">
          <w:rPr>
            <w:noProof/>
            <w:webHidden/>
          </w:rPr>
          <w:fldChar w:fldCharType="separate"/>
        </w:r>
        <w:r w:rsidR="00B87760">
          <w:rPr>
            <w:noProof/>
            <w:webHidden/>
          </w:rPr>
          <w:t>19</w:t>
        </w:r>
        <w:r w:rsidR="00B87760">
          <w:rPr>
            <w:noProof/>
            <w:webHidden/>
          </w:rPr>
          <w:fldChar w:fldCharType="end"/>
        </w:r>
      </w:hyperlink>
    </w:p>
    <w:p w:rsidR="00B87760" w:rsidRDefault="00944B2F">
      <w:pPr>
        <w:pStyle w:val="31"/>
        <w:rPr>
          <w:rFonts w:asciiTheme="minorHAnsi" w:eastAsiaTheme="minorEastAsia" w:hAnsiTheme="minorHAnsi" w:cstheme="minorBidi"/>
          <w:noProof/>
          <w:sz w:val="22"/>
          <w:szCs w:val="22"/>
          <w:lang w:val="en-US" w:eastAsia="en-US"/>
        </w:rPr>
      </w:pPr>
      <w:hyperlink w:anchor="_Toc169612922" w:history="1">
        <w:r w:rsidR="00B87760" w:rsidRPr="0010277A">
          <w:rPr>
            <w:rStyle w:val="aa"/>
            <w:noProof/>
          </w:rPr>
          <w:t>2.1.3 Development of a distribution quality assessment model</w:t>
        </w:r>
        <w:r w:rsidR="00B87760">
          <w:rPr>
            <w:noProof/>
            <w:webHidden/>
          </w:rPr>
          <w:tab/>
        </w:r>
        <w:r w:rsidR="00B87760">
          <w:rPr>
            <w:noProof/>
            <w:webHidden/>
          </w:rPr>
          <w:fldChar w:fldCharType="begin"/>
        </w:r>
        <w:r w:rsidR="00B87760">
          <w:rPr>
            <w:noProof/>
            <w:webHidden/>
          </w:rPr>
          <w:instrText xml:space="preserve"> PAGEREF _Toc169612922 \h </w:instrText>
        </w:r>
        <w:r w:rsidR="00B87760">
          <w:rPr>
            <w:noProof/>
            <w:webHidden/>
          </w:rPr>
        </w:r>
        <w:r w:rsidR="00B87760">
          <w:rPr>
            <w:noProof/>
            <w:webHidden/>
          </w:rPr>
          <w:fldChar w:fldCharType="separate"/>
        </w:r>
        <w:r w:rsidR="00B87760">
          <w:rPr>
            <w:noProof/>
            <w:webHidden/>
          </w:rPr>
          <w:t>20</w:t>
        </w:r>
        <w:r w:rsidR="00B87760">
          <w:rPr>
            <w:noProof/>
            <w:webHidden/>
          </w:rPr>
          <w:fldChar w:fldCharType="end"/>
        </w:r>
      </w:hyperlink>
    </w:p>
    <w:p w:rsidR="00B87760" w:rsidRDefault="00944B2F">
      <w:pPr>
        <w:pStyle w:val="22"/>
        <w:rPr>
          <w:rFonts w:asciiTheme="minorHAnsi" w:eastAsiaTheme="minorEastAsia" w:hAnsiTheme="minorHAnsi" w:cstheme="minorBidi"/>
          <w:noProof/>
          <w:sz w:val="22"/>
          <w:szCs w:val="22"/>
          <w:lang w:val="en-US" w:eastAsia="en-US"/>
        </w:rPr>
      </w:pPr>
      <w:hyperlink w:anchor="_Toc169612923" w:history="1">
        <w:r w:rsidR="00B87760" w:rsidRPr="0010277A">
          <w:rPr>
            <w:rStyle w:val="aa"/>
            <w:noProof/>
          </w:rPr>
          <w:t>2.2 Development of mathematical support for calculating indicators of the distribution of educational workload</w:t>
        </w:r>
        <w:r w:rsidR="00B87760">
          <w:rPr>
            <w:noProof/>
            <w:webHidden/>
          </w:rPr>
          <w:tab/>
        </w:r>
        <w:r w:rsidR="00B87760">
          <w:rPr>
            <w:noProof/>
            <w:webHidden/>
          </w:rPr>
          <w:fldChar w:fldCharType="begin"/>
        </w:r>
        <w:r w:rsidR="00B87760">
          <w:rPr>
            <w:noProof/>
            <w:webHidden/>
          </w:rPr>
          <w:instrText xml:space="preserve"> PAGEREF _Toc169612923 \h </w:instrText>
        </w:r>
        <w:r w:rsidR="00B87760">
          <w:rPr>
            <w:noProof/>
            <w:webHidden/>
          </w:rPr>
        </w:r>
        <w:r w:rsidR="00B87760">
          <w:rPr>
            <w:noProof/>
            <w:webHidden/>
          </w:rPr>
          <w:fldChar w:fldCharType="separate"/>
        </w:r>
        <w:r w:rsidR="00B87760">
          <w:rPr>
            <w:noProof/>
            <w:webHidden/>
          </w:rPr>
          <w:t>24</w:t>
        </w:r>
        <w:r w:rsidR="00B87760">
          <w:rPr>
            <w:noProof/>
            <w:webHidden/>
          </w:rPr>
          <w:fldChar w:fldCharType="end"/>
        </w:r>
      </w:hyperlink>
    </w:p>
    <w:p w:rsidR="00B87760" w:rsidRDefault="00944B2F">
      <w:pPr>
        <w:pStyle w:val="22"/>
        <w:rPr>
          <w:rFonts w:asciiTheme="minorHAnsi" w:eastAsiaTheme="minorEastAsia" w:hAnsiTheme="minorHAnsi" w:cstheme="minorBidi"/>
          <w:noProof/>
          <w:sz w:val="22"/>
          <w:szCs w:val="22"/>
          <w:lang w:val="en-US" w:eastAsia="en-US"/>
        </w:rPr>
      </w:pPr>
      <w:hyperlink w:anchor="_Toc169612924" w:history="1">
        <w:r w:rsidR="00B87760" w:rsidRPr="0010277A">
          <w:rPr>
            <w:rStyle w:val="aa"/>
            <w:noProof/>
          </w:rPr>
          <w:t>2.3 Organization of information storage for calculating indicators</w:t>
        </w:r>
        <w:r w:rsidR="00B87760">
          <w:rPr>
            <w:noProof/>
            <w:webHidden/>
          </w:rPr>
          <w:tab/>
        </w:r>
        <w:r w:rsidR="00B87760">
          <w:rPr>
            <w:noProof/>
            <w:webHidden/>
          </w:rPr>
          <w:fldChar w:fldCharType="begin"/>
        </w:r>
        <w:r w:rsidR="00B87760">
          <w:rPr>
            <w:noProof/>
            <w:webHidden/>
          </w:rPr>
          <w:instrText xml:space="preserve"> PAGEREF _Toc169612924 \h </w:instrText>
        </w:r>
        <w:r w:rsidR="00B87760">
          <w:rPr>
            <w:noProof/>
            <w:webHidden/>
          </w:rPr>
        </w:r>
        <w:r w:rsidR="00B87760">
          <w:rPr>
            <w:noProof/>
            <w:webHidden/>
          </w:rPr>
          <w:fldChar w:fldCharType="separate"/>
        </w:r>
        <w:r w:rsidR="00B87760">
          <w:rPr>
            <w:noProof/>
            <w:webHidden/>
          </w:rPr>
          <w:t>30</w:t>
        </w:r>
        <w:r w:rsidR="00B87760">
          <w:rPr>
            <w:noProof/>
            <w:webHidden/>
          </w:rPr>
          <w:fldChar w:fldCharType="end"/>
        </w:r>
      </w:hyperlink>
    </w:p>
    <w:p w:rsidR="00B87760" w:rsidRDefault="00944B2F">
      <w:pPr>
        <w:pStyle w:val="31"/>
        <w:rPr>
          <w:rFonts w:asciiTheme="minorHAnsi" w:eastAsiaTheme="minorEastAsia" w:hAnsiTheme="minorHAnsi" w:cstheme="minorBidi"/>
          <w:noProof/>
          <w:sz w:val="22"/>
          <w:szCs w:val="22"/>
          <w:lang w:val="en-US" w:eastAsia="en-US"/>
        </w:rPr>
      </w:pPr>
      <w:hyperlink w:anchor="_Toc169612925" w:history="1">
        <w:r w:rsidR="00B87760" w:rsidRPr="0010277A">
          <w:rPr>
            <w:rStyle w:val="aa"/>
            <w:noProof/>
          </w:rPr>
          <w:t>2.3.1 General information about databases and database management systems</w:t>
        </w:r>
        <w:r w:rsidR="00B87760">
          <w:rPr>
            <w:noProof/>
            <w:webHidden/>
          </w:rPr>
          <w:tab/>
        </w:r>
        <w:r w:rsidR="00B87760">
          <w:rPr>
            <w:noProof/>
            <w:webHidden/>
          </w:rPr>
          <w:fldChar w:fldCharType="begin"/>
        </w:r>
        <w:r w:rsidR="00B87760">
          <w:rPr>
            <w:noProof/>
            <w:webHidden/>
          </w:rPr>
          <w:instrText xml:space="preserve"> PAGEREF _Toc169612925 \h </w:instrText>
        </w:r>
        <w:r w:rsidR="00B87760">
          <w:rPr>
            <w:noProof/>
            <w:webHidden/>
          </w:rPr>
        </w:r>
        <w:r w:rsidR="00B87760">
          <w:rPr>
            <w:noProof/>
            <w:webHidden/>
          </w:rPr>
          <w:fldChar w:fldCharType="separate"/>
        </w:r>
        <w:r w:rsidR="00B87760">
          <w:rPr>
            <w:noProof/>
            <w:webHidden/>
          </w:rPr>
          <w:t>30</w:t>
        </w:r>
        <w:r w:rsidR="00B87760">
          <w:rPr>
            <w:noProof/>
            <w:webHidden/>
          </w:rPr>
          <w:fldChar w:fldCharType="end"/>
        </w:r>
      </w:hyperlink>
    </w:p>
    <w:p w:rsidR="00B87760" w:rsidRDefault="00944B2F">
      <w:pPr>
        <w:pStyle w:val="31"/>
        <w:rPr>
          <w:rFonts w:asciiTheme="minorHAnsi" w:eastAsiaTheme="minorEastAsia" w:hAnsiTheme="minorHAnsi" w:cstheme="minorBidi"/>
          <w:noProof/>
          <w:sz w:val="22"/>
          <w:szCs w:val="22"/>
          <w:lang w:val="en-US" w:eastAsia="en-US"/>
        </w:rPr>
      </w:pPr>
      <w:hyperlink w:anchor="_Toc169612926" w:history="1">
        <w:r w:rsidR="00B87760" w:rsidRPr="0010277A">
          <w:rPr>
            <w:rStyle w:val="aa"/>
            <w:noProof/>
          </w:rPr>
          <w:t>2.3.2 Development of a database structure to support calculations</w:t>
        </w:r>
        <w:r w:rsidR="00B87760">
          <w:rPr>
            <w:noProof/>
            <w:webHidden/>
          </w:rPr>
          <w:tab/>
        </w:r>
        <w:r w:rsidR="00B87760">
          <w:rPr>
            <w:noProof/>
            <w:webHidden/>
          </w:rPr>
          <w:fldChar w:fldCharType="begin"/>
        </w:r>
        <w:r w:rsidR="00B87760">
          <w:rPr>
            <w:noProof/>
            <w:webHidden/>
          </w:rPr>
          <w:instrText xml:space="preserve"> PAGEREF _Toc169612926 \h </w:instrText>
        </w:r>
        <w:r w:rsidR="00B87760">
          <w:rPr>
            <w:noProof/>
            <w:webHidden/>
          </w:rPr>
        </w:r>
        <w:r w:rsidR="00B87760">
          <w:rPr>
            <w:noProof/>
            <w:webHidden/>
          </w:rPr>
          <w:fldChar w:fldCharType="separate"/>
        </w:r>
        <w:r w:rsidR="00B87760">
          <w:rPr>
            <w:noProof/>
            <w:webHidden/>
          </w:rPr>
          <w:t>32</w:t>
        </w:r>
        <w:r w:rsidR="00B87760">
          <w:rPr>
            <w:noProof/>
            <w:webHidden/>
          </w:rPr>
          <w:fldChar w:fldCharType="end"/>
        </w:r>
      </w:hyperlink>
    </w:p>
    <w:p w:rsidR="00B87760" w:rsidRDefault="00944B2F">
      <w:pPr>
        <w:pStyle w:val="31"/>
        <w:rPr>
          <w:rFonts w:asciiTheme="minorHAnsi" w:eastAsiaTheme="minorEastAsia" w:hAnsiTheme="minorHAnsi" w:cstheme="minorBidi"/>
          <w:noProof/>
          <w:sz w:val="22"/>
          <w:szCs w:val="22"/>
          <w:lang w:val="en-US" w:eastAsia="en-US"/>
        </w:rPr>
      </w:pPr>
      <w:hyperlink w:anchor="_Toc169612927" w:history="1">
        <w:r w:rsidR="00B87760" w:rsidRPr="0010277A">
          <w:rPr>
            <w:rStyle w:val="aa"/>
            <w:noProof/>
          </w:rPr>
          <w:t>2.3.3 Choosing a database management system format</w:t>
        </w:r>
        <w:r w:rsidR="00B87760">
          <w:rPr>
            <w:noProof/>
            <w:webHidden/>
          </w:rPr>
          <w:tab/>
        </w:r>
        <w:r w:rsidR="00B87760">
          <w:rPr>
            <w:noProof/>
            <w:webHidden/>
          </w:rPr>
          <w:fldChar w:fldCharType="begin"/>
        </w:r>
        <w:r w:rsidR="00B87760">
          <w:rPr>
            <w:noProof/>
            <w:webHidden/>
          </w:rPr>
          <w:instrText xml:space="preserve"> PAGEREF _Toc169612927 \h </w:instrText>
        </w:r>
        <w:r w:rsidR="00B87760">
          <w:rPr>
            <w:noProof/>
            <w:webHidden/>
          </w:rPr>
        </w:r>
        <w:r w:rsidR="00B87760">
          <w:rPr>
            <w:noProof/>
            <w:webHidden/>
          </w:rPr>
          <w:fldChar w:fldCharType="separate"/>
        </w:r>
        <w:r w:rsidR="00B87760">
          <w:rPr>
            <w:noProof/>
            <w:webHidden/>
          </w:rPr>
          <w:t>36</w:t>
        </w:r>
        <w:r w:rsidR="00B87760">
          <w:rPr>
            <w:noProof/>
            <w:webHidden/>
          </w:rPr>
          <w:fldChar w:fldCharType="end"/>
        </w:r>
      </w:hyperlink>
    </w:p>
    <w:p w:rsidR="00B87760" w:rsidRDefault="00944B2F">
      <w:pPr>
        <w:pStyle w:val="11"/>
        <w:rPr>
          <w:rFonts w:asciiTheme="minorHAnsi" w:eastAsiaTheme="minorEastAsia" w:hAnsiTheme="minorHAnsi" w:cstheme="minorBidi"/>
          <w:noProof/>
          <w:sz w:val="22"/>
          <w:szCs w:val="22"/>
          <w:lang w:val="en-US" w:eastAsia="en-US"/>
        </w:rPr>
      </w:pPr>
      <w:hyperlink w:anchor="_Toc169612928" w:history="1">
        <w:r w:rsidR="00B87760" w:rsidRPr="0010277A">
          <w:rPr>
            <w:rStyle w:val="aa"/>
            <w:noProof/>
          </w:rPr>
          <w:t>3 Designing a program for calculating workload distribution indicators</w:t>
        </w:r>
        <w:r w:rsidR="00B87760">
          <w:rPr>
            <w:noProof/>
            <w:webHidden/>
          </w:rPr>
          <w:tab/>
        </w:r>
        <w:r w:rsidR="00B87760">
          <w:rPr>
            <w:noProof/>
            <w:webHidden/>
          </w:rPr>
          <w:fldChar w:fldCharType="begin"/>
        </w:r>
        <w:r w:rsidR="00B87760">
          <w:rPr>
            <w:noProof/>
            <w:webHidden/>
          </w:rPr>
          <w:instrText xml:space="preserve"> PAGEREF _Toc169612928 \h </w:instrText>
        </w:r>
        <w:r w:rsidR="00B87760">
          <w:rPr>
            <w:noProof/>
            <w:webHidden/>
          </w:rPr>
        </w:r>
        <w:r w:rsidR="00B87760">
          <w:rPr>
            <w:noProof/>
            <w:webHidden/>
          </w:rPr>
          <w:fldChar w:fldCharType="separate"/>
        </w:r>
        <w:r w:rsidR="00B87760">
          <w:rPr>
            <w:noProof/>
            <w:webHidden/>
          </w:rPr>
          <w:t>38</w:t>
        </w:r>
        <w:r w:rsidR="00B87760">
          <w:rPr>
            <w:noProof/>
            <w:webHidden/>
          </w:rPr>
          <w:fldChar w:fldCharType="end"/>
        </w:r>
      </w:hyperlink>
    </w:p>
    <w:p w:rsidR="00B87760" w:rsidRDefault="00944B2F">
      <w:pPr>
        <w:pStyle w:val="22"/>
        <w:rPr>
          <w:rFonts w:asciiTheme="minorHAnsi" w:eastAsiaTheme="minorEastAsia" w:hAnsiTheme="minorHAnsi" w:cstheme="minorBidi"/>
          <w:noProof/>
          <w:sz w:val="22"/>
          <w:szCs w:val="22"/>
          <w:lang w:val="en-US" w:eastAsia="en-US"/>
        </w:rPr>
      </w:pPr>
      <w:hyperlink w:anchor="_Toc169612929" w:history="1">
        <w:r w:rsidR="00B87760" w:rsidRPr="0010277A">
          <w:rPr>
            <w:rStyle w:val="aa"/>
            <w:noProof/>
          </w:rPr>
          <w:t>3.1 Developing a task to create a software solution</w:t>
        </w:r>
        <w:r w:rsidR="00B87760">
          <w:rPr>
            <w:noProof/>
            <w:webHidden/>
          </w:rPr>
          <w:tab/>
        </w:r>
        <w:r w:rsidR="00B87760">
          <w:rPr>
            <w:noProof/>
            <w:webHidden/>
          </w:rPr>
          <w:fldChar w:fldCharType="begin"/>
        </w:r>
        <w:r w:rsidR="00B87760">
          <w:rPr>
            <w:noProof/>
            <w:webHidden/>
          </w:rPr>
          <w:instrText xml:space="preserve"> PAGEREF _Toc169612929 \h </w:instrText>
        </w:r>
        <w:r w:rsidR="00B87760">
          <w:rPr>
            <w:noProof/>
            <w:webHidden/>
          </w:rPr>
        </w:r>
        <w:r w:rsidR="00B87760">
          <w:rPr>
            <w:noProof/>
            <w:webHidden/>
          </w:rPr>
          <w:fldChar w:fldCharType="separate"/>
        </w:r>
        <w:r w:rsidR="00B87760">
          <w:rPr>
            <w:noProof/>
            <w:webHidden/>
          </w:rPr>
          <w:t>38</w:t>
        </w:r>
        <w:r w:rsidR="00B87760">
          <w:rPr>
            <w:noProof/>
            <w:webHidden/>
          </w:rPr>
          <w:fldChar w:fldCharType="end"/>
        </w:r>
      </w:hyperlink>
    </w:p>
    <w:p w:rsidR="00B87760" w:rsidRDefault="00944B2F">
      <w:pPr>
        <w:pStyle w:val="31"/>
        <w:rPr>
          <w:rFonts w:asciiTheme="minorHAnsi" w:eastAsiaTheme="minorEastAsia" w:hAnsiTheme="minorHAnsi" w:cstheme="minorBidi"/>
          <w:noProof/>
          <w:sz w:val="22"/>
          <w:szCs w:val="22"/>
          <w:lang w:val="en-US" w:eastAsia="en-US"/>
        </w:rPr>
      </w:pPr>
      <w:hyperlink w:anchor="_Toc169612930" w:history="1">
        <w:r w:rsidR="00B87760" w:rsidRPr="0010277A">
          <w:rPr>
            <w:rStyle w:val="aa"/>
            <w:noProof/>
          </w:rPr>
          <w:t>3.1.1 Product identification</w:t>
        </w:r>
        <w:r w:rsidR="00B87760">
          <w:rPr>
            <w:noProof/>
            <w:webHidden/>
          </w:rPr>
          <w:tab/>
        </w:r>
        <w:r w:rsidR="00B87760">
          <w:rPr>
            <w:noProof/>
            <w:webHidden/>
          </w:rPr>
          <w:fldChar w:fldCharType="begin"/>
        </w:r>
        <w:r w:rsidR="00B87760">
          <w:rPr>
            <w:noProof/>
            <w:webHidden/>
          </w:rPr>
          <w:instrText xml:space="preserve"> PAGEREF _Toc169612930 \h </w:instrText>
        </w:r>
        <w:r w:rsidR="00B87760">
          <w:rPr>
            <w:noProof/>
            <w:webHidden/>
          </w:rPr>
        </w:r>
        <w:r w:rsidR="00B87760">
          <w:rPr>
            <w:noProof/>
            <w:webHidden/>
          </w:rPr>
          <w:fldChar w:fldCharType="separate"/>
        </w:r>
        <w:r w:rsidR="00B87760">
          <w:rPr>
            <w:noProof/>
            <w:webHidden/>
          </w:rPr>
          <w:t>38</w:t>
        </w:r>
        <w:r w:rsidR="00B87760">
          <w:rPr>
            <w:noProof/>
            <w:webHidden/>
          </w:rPr>
          <w:fldChar w:fldCharType="end"/>
        </w:r>
      </w:hyperlink>
    </w:p>
    <w:p w:rsidR="00B87760" w:rsidRDefault="00944B2F">
      <w:pPr>
        <w:pStyle w:val="31"/>
        <w:rPr>
          <w:rFonts w:asciiTheme="minorHAnsi" w:eastAsiaTheme="minorEastAsia" w:hAnsiTheme="minorHAnsi" w:cstheme="minorBidi"/>
          <w:noProof/>
          <w:sz w:val="22"/>
          <w:szCs w:val="22"/>
          <w:lang w:val="en-US" w:eastAsia="en-US"/>
        </w:rPr>
      </w:pPr>
      <w:hyperlink w:anchor="_Toc169612931" w:history="1">
        <w:r w:rsidR="00B87760" w:rsidRPr="0010277A">
          <w:rPr>
            <w:rStyle w:val="aa"/>
            <w:noProof/>
          </w:rPr>
          <w:t>3.1.2 Glossary</w:t>
        </w:r>
        <w:r w:rsidR="00B87760">
          <w:rPr>
            <w:noProof/>
            <w:webHidden/>
          </w:rPr>
          <w:tab/>
        </w:r>
        <w:r w:rsidR="00B87760">
          <w:rPr>
            <w:noProof/>
            <w:webHidden/>
          </w:rPr>
          <w:fldChar w:fldCharType="begin"/>
        </w:r>
        <w:r w:rsidR="00B87760">
          <w:rPr>
            <w:noProof/>
            <w:webHidden/>
          </w:rPr>
          <w:instrText xml:space="preserve"> PAGEREF _Toc169612931 \h </w:instrText>
        </w:r>
        <w:r w:rsidR="00B87760">
          <w:rPr>
            <w:noProof/>
            <w:webHidden/>
          </w:rPr>
        </w:r>
        <w:r w:rsidR="00B87760">
          <w:rPr>
            <w:noProof/>
            <w:webHidden/>
          </w:rPr>
          <w:fldChar w:fldCharType="separate"/>
        </w:r>
        <w:r w:rsidR="00B87760">
          <w:rPr>
            <w:noProof/>
            <w:webHidden/>
          </w:rPr>
          <w:t>39</w:t>
        </w:r>
        <w:r w:rsidR="00B87760">
          <w:rPr>
            <w:noProof/>
            <w:webHidden/>
          </w:rPr>
          <w:fldChar w:fldCharType="end"/>
        </w:r>
      </w:hyperlink>
    </w:p>
    <w:p w:rsidR="00B87760" w:rsidRDefault="00944B2F">
      <w:pPr>
        <w:pStyle w:val="31"/>
        <w:rPr>
          <w:rFonts w:asciiTheme="minorHAnsi" w:eastAsiaTheme="minorEastAsia" w:hAnsiTheme="minorHAnsi" w:cstheme="minorBidi"/>
          <w:noProof/>
          <w:sz w:val="22"/>
          <w:szCs w:val="22"/>
          <w:lang w:val="en-US" w:eastAsia="en-US"/>
        </w:rPr>
      </w:pPr>
      <w:hyperlink w:anchor="_Toc169612932" w:history="1">
        <w:r w:rsidR="00B87760" w:rsidRPr="0010277A">
          <w:rPr>
            <w:rStyle w:val="aa"/>
            <w:noProof/>
          </w:rPr>
          <w:t>3.1.3 Software solution requirements</w:t>
        </w:r>
        <w:r w:rsidR="00B87760">
          <w:rPr>
            <w:noProof/>
            <w:webHidden/>
          </w:rPr>
          <w:tab/>
        </w:r>
        <w:r w:rsidR="00B87760">
          <w:rPr>
            <w:noProof/>
            <w:webHidden/>
          </w:rPr>
          <w:fldChar w:fldCharType="begin"/>
        </w:r>
        <w:r w:rsidR="00B87760">
          <w:rPr>
            <w:noProof/>
            <w:webHidden/>
          </w:rPr>
          <w:instrText xml:space="preserve"> PAGEREF _Toc169612932 \h </w:instrText>
        </w:r>
        <w:r w:rsidR="00B87760">
          <w:rPr>
            <w:noProof/>
            <w:webHidden/>
          </w:rPr>
        </w:r>
        <w:r w:rsidR="00B87760">
          <w:rPr>
            <w:noProof/>
            <w:webHidden/>
          </w:rPr>
          <w:fldChar w:fldCharType="separate"/>
        </w:r>
        <w:r w:rsidR="00B87760">
          <w:rPr>
            <w:noProof/>
            <w:webHidden/>
          </w:rPr>
          <w:t>39</w:t>
        </w:r>
        <w:r w:rsidR="00B87760">
          <w:rPr>
            <w:noProof/>
            <w:webHidden/>
          </w:rPr>
          <w:fldChar w:fldCharType="end"/>
        </w:r>
      </w:hyperlink>
    </w:p>
    <w:p w:rsidR="00B87760" w:rsidRDefault="00944B2F">
      <w:pPr>
        <w:pStyle w:val="22"/>
        <w:rPr>
          <w:rFonts w:asciiTheme="minorHAnsi" w:eastAsiaTheme="minorEastAsia" w:hAnsiTheme="minorHAnsi" w:cstheme="minorBidi"/>
          <w:noProof/>
          <w:sz w:val="22"/>
          <w:szCs w:val="22"/>
          <w:lang w:val="en-US" w:eastAsia="en-US"/>
        </w:rPr>
      </w:pPr>
      <w:hyperlink w:anchor="_Toc169612933" w:history="1">
        <w:r w:rsidR="00B87760" w:rsidRPr="0010277A">
          <w:rPr>
            <w:rStyle w:val="aa"/>
            <w:noProof/>
          </w:rPr>
          <w:t>3.2 Defining the technology stack for development</w:t>
        </w:r>
        <w:r w:rsidR="00B87760">
          <w:rPr>
            <w:noProof/>
            <w:webHidden/>
          </w:rPr>
          <w:tab/>
        </w:r>
        <w:r w:rsidR="00B87760">
          <w:rPr>
            <w:noProof/>
            <w:webHidden/>
          </w:rPr>
          <w:fldChar w:fldCharType="begin"/>
        </w:r>
        <w:r w:rsidR="00B87760">
          <w:rPr>
            <w:noProof/>
            <w:webHidden/>
          </w:rPr>
          <w:instrText xml:space="preserve"> PAGEREF _Toc169612933 \h </w:instrText>
        </w:r>
        <w:r w:rsidR="00B87760">
          <w:rPr>
            <w:noProof/>
            <w:webHidden/>
          </w:rPr>
        </w:r>
        <w:r w:rsidR="00B87760">
          <w:rPr>
            <w:noProof/>
            <w:webHidden/>
          </w:rPr>
          <w:fldChar w:fldCharType="separate"/>
        </w:r>
        <w:r w:rsidR="00B87760">
          <w:rPr>
            <w:noProof/>
            <w:webHidden/>
          </w:rPr>
          <w:t>42</w:t>
        </w:r>
        <w:r w:rsidR="00B87760">
          <w:rPr>
            <w:noProof/>
            <w:webHidden/>
          </w:rPr>
          <w:fldChar w:fldCharType="end"/>
        </w:r>
      </w:hyperlink>
    </w:p>
    <w:p w:rsidR="00B87760" w:rsidRDefault="00944B2F">
      <w:pPr>
        <w:pStyle w:val="22"/>
        <w:rPr>
          <w:rFonts w:asciiTheme="minorHAnsi" w:eastAsiaTheme="minorEastAsia" w:hAnsiTheme="minorHAnsi" w:cstheme="minorBidi"/>
          <w:noProof/>
          <w:sz w:val="22"/>
          <w:szCs w:val="22"/>
          <w:lang w:val="en-US" w:eastAsia="en-US"/>
        </w:rPr>
      </w:pPr>
      <w:hyperlink w:anchor="_Toc169612934" w:history="1">
        <w:r w:rsidR="00B87760" w:rsidRPr="0010277A">
          <w:rPr>
            <w:rStyle w:val="aa"/>
            <w:noProof/>
          </w:rPr>
          <w:t>3.3 Testing organization</w:t>
        </w:r>
        <w:r w:rsidR="00B87760">
          <w:rPr>
            <w:noProof/>
            <w:webHidden/>
          </w:rPr>
          <w:tab/>
        </w:r>
        <w:r w:rsidR="00B87760">
          <w:rPr>
            <w:noProof/>
            <w:webHidden/>
          </w:rPr>
          <w:fldChar w:fldCharType="begin"/>
        </w:r>
        <w:r w:rsidR="00B87760">
          <w:rPr>
            <w:noProof/>
            <w:webHidden/>
          </w:rPr>
          <w:instrText xml:space="preserve"> PAGEREF _Toc169612934 \h </w:instrText>
        </w:r>
        <w:r w:rsidR="00B87760">
          <w:rPr>
            <w:noProof/>
            <w:webHidden/>
          </w:rPr>
        </w:r>
        <w:r w:rsidR="00B87760">
          <w:rPr>
            <w:noProof/>
            <w:webHidden/>
          </w:rPr>
          <w:fldChar w:fldCharType="separate"/>
        </w:r>
        <w:r w:rsidR="00B87760">
          <w:rPr>
            <w:noProof/>
            <w:webHidden/>
          </w:rPr>
          <w:t>46</w:t>
        </w:r>
        <w:r w:rsidR="00B87760">
          <w:rPr>
            <w:noProof/>
            <w:webHidden/>
          </w:rPr>
          <w:fldChar w:fldCharType="end"/>
        </w:r>
      </w:hyperlink>
    </w:p>
    <w:p w:rsidR="00B87760" w:rsidRDefault="00944B2F">
      <w:pPr>
        <w:pStyle w:val="11"/>
        <w:rPr>
          <w:rFonts w:asciiTheme="minorHAnsi" w:eastAsiaTheme="minorEastAsia" w:hAnsiTheme="minorHAnsi" w:cstheme="minorBidi"/>
          <w:noProof/>
          <w:sz w:val="22"/>
          <w:szCs w:val="22"/>
          <w:lang w:val="en-US" w:eastAsia="en-US"/>
        </w:rPr>
      </w:pPr>
      <w:hyperlink w:anchor="_Toc169612935" w:history="1">
        <w:r w:rsidR="00B87760" w:rsidRPr="0010277A">
          <w:rPr>
            <w:rStyle w:val="aa"/>
            <w:noProof/>
          </w:rPr>
          <w:t>4 Description of preparation for application and use of the software solution</w:t>
        </w:r>
        <w:r w:rsidR="00B87760">
          <w:rPr>
            <w:noProof/>
            <w:webHidden/>
          </w:rPr>
          <w:tab/>
        </w:r>
        <w:r w:rsidR="00B87760">
          <w:rPr>
            <w:noProof/>
            <w:webHidden/>
          </w:rPr>
          <w:fldChar w:fldCharType="begin"/>
        </w:r>
        <w:r w:rsidR="00B87760">
          <w:rPr>
            <w:noProof/>
            <w:webHidden/>
          </w:rPr>
          <w:instrText xml:space="preserve"> PAGEREF _Toc169612935 \h </w:instrText>
        </w:r>
        <w:r w:rsidR="00B87760">
          <w:rPr>
            <w:noProof/>
            <w:webHidden/>
          </w:rPr>
        </w:r>
        <w:r w:rsidR="00B87760">
          <w:rPr>
            <w:noProof/>
            <w:webHidden/>
          </w:rPr>
          <w:fldChar w:fldCharType="separate"/>
        </w:r>
        <w:r w:rsidR="00B87760">
          <w:rPr>
            <w:noProof/>
            <w:webHidden/>
          </w:rPr>
          <w:t>50</w:t>
        </w:r>
        <w:r w:rsidR="00B87760">
          <w:rPr>
            <w:noProof/>
            <w:webHidden/>
          </w:rPr>
          <w:fldChar w:fldCharType="end"/>
        </w:r>
      </w:hyperlink>
    </w:p>
    <w:p w:rsidR="00B87760" w:rsidRDefault="00944B2F">
      <w:pPr>
        <w:pStyle w:val="22"/>
        <w:rPr>
          <w:rFonts w:asciiTheme="minorHAnsi" w:eastAsiaTheme="minorEastAsia" w:hAnsiTheme="minorHAnsi" w:cstheme="minorBidi"/>
          <w:noProof/>
          <w:sz w:val="22"/>
          <w:szCs w:val="22"/>
          <w:lang w:val="en-US" w:eastAsia="en-US"/>
        </w:rPr>
      </w:pPr>
      <w:hyperlink w:anchor="_Toc169612936" w:history="1">
        <w:r w:rsidR="00B87760" w:rsidRPr="0010277A">
          <w:rPr>
            <w:rStyle w:val="aa"/>
            <w:noProof/>
          </w:rPr>
          <w:t>4.1 Description of preparing the software solution for use</w:t>
        </w:r>
        <w:r w:rsidR="00B87760">
          <w:rPr>
            <w:noProof/>
            <w:webHidden/>
          </w:rPr>
          <w:tab/>
        </w:r>
        <w:r w:rsidR="00B87760">
          <w:rPr>
            <w:noProof/>
            <w:webHidden/>
          </w:rPr>
          <w:fldChar w:fldCharType="begin"/>
        </w:r>
        <w:r w:rsidR="00B87760">
          <w:rPr>
            <w:noProof/>
            <w:webHidden/>
          </w:rPr>
          <w:instrText xml:space="preserve"> PAGEREF _Toc169612936 \h </w:instrText>
        </w:r>
        <w:r w:rsidR="00B87760">
          <w:rPr>
            <w:noProof/>
            <w:webHidden/>
          </w:rPr>
        </w:r>
        <w:r w:rsidR="00B87760">
          <w:rPr>
            <w:noProof/>
            <w:webHidden/>
          </w:rPr>
          <w:fldChar w:fldCharType="separate"/>
        </w:r>
        <w:r w:rsidR="00B87760">
          <w:rPr>
            <w:noProof/>
            <w:webHidden/>
          </w:rPr>
          <w:t>50</w:t>
        </w:r>
        <w:r w:rsidR="00B87760">
          <w:rPr>
            <w:noProof/>
            <w:webHidden/>
          </w:rPr>
          <w:fldChar w:fldCharType="end"/>
        </w:r>
      </w:hyperlink>
    </w:p>
    <w:p w:rsidR="00B87760" w:rsidRDefault="00944B2F">
      <w:pPr>
        <w:pStyle w:val="22"/>
        <w:rPr>
          <w:rFonts w:asciiTheme="minorHAnsi" w:eastAsiaTheme="minorEastAsia" w:hAnsiTheme="minorHAnsi" w:cstheme="minorBidi"/>
          <w:noProof/>
          <w:sz w:val="22"/>
          <w:szCs w:val="22"/>
          <w:lang w:val="en-US" w:eastAsia="en-US"/>
        </w:rPr>
      </w:pPr>
      <w:hyperlink w:anchor="_Toc169612937" w:history="1">
        <w:r w:rsidR="00B87760" w:rsidRPr="0010277A">
          <w:rPr>
            <w:rStyle w:val="aa"/>
            <w:noProof/>
          </w:rPr>
          <w:t>4.2 Description of the procedure for using the software functionality to generate statistics</w:t>
        </w:r>
        <w:r w:rsidR="00B87760">
          <w:rPr>
            <w:noProof/>
            <w:webHidden/>
          </w:rPr>
          <w:tab/>
        </w:r>
        <w:r w:rsidR="00B87760">
          <w:rPr>
            <w:noProof/>
            <w:webHidden/>
          </w:rPr>
          <w:fldChar w:fldCharType="begin"/>
        </w:r>
        <w:r w:rsidR="00B87760">
          <w:rPr>
            <w:noProof/>
            <w:webHidden/>
          </w:rPr>
          <w:instrText xml:space="preserve"> PAGEREF _Toc169612937 \h </w:instrText>
        </w:r>
        <w:r w:rsidR="00B87760">
          <w:rPr>
            <w:noProof/>
            <w:webHidden/>
          </w:rPr>
        </w:r>
        <w:r w:rsidR="00B87760">
          <w:rPr>
            <w:noProof/>
            <w:webHidden/>
          </w:rPr>
          <w:fldChar w:fldCharType="separate"/>
        </w:r>
        <w:r w:rsidR="00B87760">
          <w:rPr>
            <w:noProof/>
            <w:webHidden/>
          </w:rPr>
          <w:t>53</w:t>
        </w:r>
        <w:r w:rsidR="00B87760">
          <w:rPr>
            <w:noProof/>
            <w:webHidden/>
          </w:rPr>
          <w:fldChar w:fldCharType="end"/>
        </w:r>
      </w:hyperlink>
    </w:p>
    <w:p w:rsidR="00B87760" w:rsidRDefault="00944B2F">
      <w:pPr>
        <w:pStyle w:val="11"/>
        <w:rPr>
          <w:rFonts w:asciiTheme="minorHAnsi" w:eastAsiaTheme="minorEastAsia" w:hAnsiTheme="minorHAnsi" w:cstheme="minorBidi"/>
          <w:noProof/>
          <w:sz w:val="22"/>
          <w:szCs w:val="22"/>
          <w:lang w:val="en-US" w:eastAsia="en-US"/>
        </w:rPr>
      </w:pPr>
      <w:hyperlink w:anchor="_Toc169612938" w:history="1">
        <w:r w:rsidR="00B87760" w:rsidRPr="0010277A">
          <w:rPr>
            <w:rStyle w:val="aa"/>
            <w:noProof/>
          </w:rPr>
          <w:t>5 Economic justification of the software development project</w:t>
        </w:r>
        <w:r w:rsidR="00B87760">
          <w:rPr>
            <w:noProof/>
            <w:webHidden/>
          </w:rPr>
          <w:tab/>
        </w:r>
        <w:r w:rsidR="00B87760">
          <w:rPr>
            <w:noProof/>
            <w:webHidden/>
          </w:rPr>
          <w:fldChar w:fldCharType="begin"/>
        </w:r>
        <w:r w:rsidR="00B87760">
          <w:rPr>
            <w:noProof/>
            <w:webHidden/>
          </w:rPr>
          <w:instrText xml:space="preserve"> PAGEREF _Toc169612938 \h </w:instrText>
        </w:r>
        <w:r w:rsidR="00B87760">
          <w:rPr>
            <w:noProof/>
            <w:webHidden/>
          </w:rPr>
        </w:r>
        <w:r w:rsidR="00B87760">
          <w:rPr>
            <w:noProof/>
            <w:webHidden/>
          </w:rPr>
          <w:fldChar w:fldCharType="separate"/>
        </w:r>
        <w:r w:rsidR="00B87760">
          <w:rPr>
            <w:noProof/>
            <w:webHidden/>
          </w:rPr>
          <w:t>59</w:t>
        </w:r>
        <w:r w:rsidR="00B87760">
          <w:rPr>
            <w:noProof/>
            <w:webHidden/>
          </w:rPr>
          <w:fldChar w:fldCharType="end"/>
        </w:r>
      </w:hyperlink>
    </w:p>
    <w:p w:rsidR="00B87760" w:rsidRDefault="00944B2F">
      <w:pPr>
        <w:pStyle w:val="22"/>
        <w:rPr>
          <w:rFonts w:asciiTheme="minorHAnsi" w:eastAsiaTheme="minorEastAsia" w:hAnsiTheme="minorHAnsi" w:cstheme="minorBidi"/>
          <w:noProof/>
          <w:sz w:val="22"/>
          <w:szCs w:val="22"/>
          <w:lang w:val="en-US" w:eastAsia="en-US"/>
        </w:rPr>
      </w:pPr>
      <w:hyperlink w:anchor="_Toc169612939" w:history="1">
        <w:r w:rsidR="00B87760" w:rsidRPr="0010277A">
          <w:rPr>
            <w:rStyle w:val="aa"/>
            <w:noProof/>
          </w:rPr>
          <w:t>5.1 Justification of the feasibility of software development</w:t>
        </w:r>
        <w:r w:rsidR="00B87760">
          <w:rPr>
            <w:noProof/>
            <w:webHidden/>
          </w:rPr>
          <w:tab/>
        </w:r>
        <w:r w:rsidR="00B87760">
          <w:rPr>
            <w:noProof/>
            <w:webHidden/>
          </w:rPr>
          <w:fldChar w:fldCharType="begin"/>
        </w:r>
        <w:r w:rsidR="00B87760">
          <w:rPr>
            <w:noProof/>
            <w:webHidden/>
          </w:rPr>
          <w:instrText xml:space="preserve"> PAGEREF _Toc169612939 \h </w:instrText>
        </w:r>
        <w:r w:rsidR="00B87760">
          <w:rPr>
            <w:noProof/>
            <w:webHidden/>
          </w:rPr>
        </w:r>
        <w:r w:rsidR="00B87760">
          <w:rPr>
            <w:noProof/>
            <w:webHidden/>
          </w:rPr>
          <w:fldChar w:fldCharType="separate"/>
        </w:r>
        <w:r w:rsidR="00B87760">
          <w:rPr>
            <w:noProof/>
            <w:webHidden/>
          </w:rPr>
          <w:t>59</w:t>
        </w:r>
        <w:r w:rsidR="00B87760">
          <w:rPr>
            <w:noProof/>
            <w:webHidden/>
          </w:rPr>
          <w:fldChar w:fldCharType="end"/>
        </w:r>
      </w:hyperlink>
    </w:p>
    <w:p w:rsidR="00B87760" w:rsidRDefault="00944B2F">
      <w:pPr>
        <w:pStyle w:val="22"/>
        <w:rPr>
          <w:rFonts w:asciiTheme="minorHAnsi" w:eastAsiaTheme="minorEastAsia" w:hAnsiTheme="minorHAnsi" w:cstheme="minorBidi"/>
          <w:noProof/>
          <w:sz w:val="22"/>
          <w:szCs w:val="22"/>
          <w:lang w:val="en-US" w:eastAsia="en-US"/>
        </w:rPr>
      </w:pPr>
      <w:hyperlink w:anchor="_Toc169612940" w:history="1">
        <w:r w:rsidR="00B87760" w:rsidRPr="0010277A">
          <w:rPr>
            <w:rStyle w:val="aa"/>
            <w:noProof/>
          </w:rPr>
          <w:t>5.2 Assessment of software competitiveness in comparison with its analogue</w:t>
        </w:r>
        <w:r w:rsidR="00B87760">
          <w:rPr>
            <w:noProof/>
            <w:webHidden/>
          </w:rPr>
          <w:tab/>
        </w:r>
        <w:r w:rsidR="00B87760">
          <w:rPr>
            <w:noProof/>
            <w:webHidden/>
          </w:rPr>
          <w:fldChar w:fldCharType="begin"/>
        </w:r>
        <w:r w:rsidR="00B87760">
          <w:rPr>
            <w:noProof/>
            <w:webHidden/>
          </w:rPr>
          <w:instrText xml:space="preserve"> PAGEREF _Toc169612940 \h </w:instrText>
        </w:r>
        <w:r w:rsidR="00B87760">
          <w:rPr>
            <w:noProof/>
            <w:webHidden/>
          </w:rPr>
        </w:r>
        <w:r w:rsidR="00B87760">
          <w:rPr>
            <w:noProof/>
            <w:webHidden/>
          </w:rPr>
          <w:fldChar w:fldCharType="separate"/>
        </w:r>
        <w:r w:rsidR="00B87760">
          <w:rPr>
            <w:noProof/>
            <w:webHidden/>
          </w:rPr>
          <w:t>59</w:t>
        </w:r>
        <w:r w:rsidR="00B87760">
          <w:rPr>
            <w:noProof/>
            <w:webHidden/>
          </w:rPr>
          <w:fldChar w:fldCharType="end"/>
        </w:r>
      </w:hyperlink>
    </w:p>
    <w:p w:rsidR="00B87760" w:rsidRDefault="00944B2F">
      <w:pPr>
        <w:pStyle w:val="22"/>
        <w:rPr>
          <w:rFonts w:asciiTheme="minorHAnsi" w:eastAsiaTheme="minorEastAsia" w:hAnsiTheme="minorHAnsi" w:cstheme="minorBidi"/>
          <w:noProof/>
          <w:sz w:val="22"/>
          <w:szCs w:val="22"/>
          <w:lang w:val="en-US" w:eastAsia="en-US"/>
        </w:rPr>
      </w:pPr>
      <w:hyperlink w:anchor="_Toc169612941" w:history="1">
        <w:r w:rsidR="00B87760" w:rsidRPr="0010277A">
          <w:rPr>
            <w:rStyle w:val="aa"/>
            <w:noProof/>
          </w:rPr>
          <w:t>5.3 Justification of the feasibility of software development</w:t>
        </w:r>
        <w:r w:rsidR="00B87760">
          <w:rPr>
            <w:noProof/>
            <w:webHidden/>
          </w:rPr>
          <w:tab/>
        </w:r>
        <w:r w:rsidR="00B87760">
          <w:rPr>
            <w:noProof/>
            <w:webHidden/>
          </w:rPr>
          <w:fldChar w:fldCharType="begin"/>
        </w:r>
        <w:r w:rsidR="00B87760">
          <w:rPr>
            <w:noProof/>
            <w:webHidden/>
          </w:rPr>
          <w:instrText xml:space="preserve"> PAGEREF _Toc169612941 \h </w:instrText>
        </w:r>
        <w:r w:rsidR="00B87760">
          <w:rPr>
            <w:noProof/>
            <w:webHidden/>
          </w:rPr>
        </w:r>
        <w:r w:rsidR="00B87760">
          <w:rPr>
            <w:noProof/>
            <w:webHidden/>
          </w:rPr>
          <w:fldChar w:fldCharType="separate"/>
        </w:r>
        <w:r w:rsidR="00B87760">
          <w:rPr>
            <w:noProof/>
            <w:webHidden/>
          </w:rPr>
          <w:t>60</w:t>
        </w:r>
        <w:r w:rsidR="00B87760">
          <w:rPr>
            <w:noProof/>
            <w:webHidden/>
          </w:rPr>
          <w:fldChar w:fldCharType="end"/>
        </w:r>
      </w:hyperlink>
    </w:p>
    <w:p w:rsidR="00B87760" w:rsidRDefault="00944B2F">
      <w:pPr>
        <w:pStyle w:val="22"/>
        <w:rPr>
          <w:rFonts w:asciiTheme="minorHAnsi" w:eastAsiaTheme="minorEastAsia" w:hAnsiTheme="minorHAnsi" w:cstheme="minorBidi"/>
          <w:noProof/>
          <w:sz w:val="22"/>
          <w:szCs w:val="22"/>
          <w:lang w:val="en-US" w:eastAsia="en-US"/>
        </w:rPr>
      </w:pPr>
      <w:hyperlink w:anchor="_Toc169612942" w:history="1">
        <w:r w:rsidR="00B87760" w:rsidRPr="0010277A">
          <w:rPr>
            <w:rStyle w:val="aa"/>
            <w:noProof/>
          </w:rPr>
          <w:t>5.4 Calculating project costs for software development</w:t>
        </w:r>
        <w:r w:rsidR="00B87760">
          <w:rPr>
            <w:noProof/>
            <w:webHidden/>
          </w:rPr>
          <w:tab/>
        </w:r>
        <w:r w:rsidR="00B87760">
          <w:rPr>
            <w:noProof/>
            <w:webHidden/>
          </w:rPr>
          <w:fldChar w:fldCharType="begin"/>
        </w:r>
        <w:r w:rsidR="00B87760">
          <w:rPr>
            <w:noProof/>
            <w:webHidden/>
          </w:rPr>
          <w:instrText xml:space="preserve"> PAGEREF _Toc169612942 \h </w:instrText>
        </w:r>
        <w:r w:rsidR="00B87760">
          <w:rPr>
            <w:noProof/>
            <w:webHidden/>
          </w:rPr>
        </w:r>
        <w:r w:rsidR="00B87760">
          <w:rPr>
            <w:noProof/>
            <w:webHidden/>
          </w:rPr>
          <w:fldChar w:fldCharType="separate"/>
        </w:r>
        <w:r w:rsidR="00B87760">
          <w:rPr>
            <w:noProof/>
            <w:webHidden/>
          </w:rPr>
          <w:t>64</w:t>
        </w:r>
        <w:r w:rsidR="00B87760">
          <w:rPr>
            <w:noProof/>
            <w:webHidden/>
          </w:rPr>
          <w:fldChar w:fldCharType="end"/>
        </w:r>
      </w:hyperlink>
    </w:p>
    <w:p w:rsidR="00B87760" w:rsidRDefault="00944B2F">
      <w:pPr>
        <w:pStyle w:val="22"/>
        <w:rPr>
          <w:rFonts w:asciiTheme="minorHAnsi" w:eastAsiaTheme="minorEastAsia" w:hAnsiTheme="minorHAnsi" w:cstheme="minorBidi"/>
          <w:noProof/>
          <w:sz w:val="22"/>
          <w:szCs w:val="22"/>
          <w:lang w:val="en-US" w:eastAsia="en-US"/>
        </w:rPr>
      </w:pPr>
      <w:hyperlink w:anchor="_Toc169612943" w:history="1">
        <w:r w:rsidR="00B87760" w:rsidRPr="0010277A">
          <w:rPr>
            <w:rStyle w:val="aa"/>
            <w:noProof/>
          </w:rPr>
          <w:t>5.5 Calculating the cost of software implementation</w:t>
        </w:r>
        <w:r w:rsidR="00B87760">
          <w:rPr>
            <w:noProof/>
            <w:webHidden/>
          </w:rPr>
          <w:tab/>
        </w:r>
        <w:r w:rsidR="00B87760">
          <w:rPr>
            <w:noProof/>
            <w:webHidden/>
          </w:rPr>
          <w:fldChar w:fldCharType="begin"/>
        </w:r>
        <w:r w:rsidR="00B87760">
          <w:rPr>
            <w:noProof/>
            <w:webHidden/>
          </w:rPr>
          <w:instrText xml:space="preserve"> PAGEREF _Toc169612943 \h </w:instrText>
        </w:r>
        <w:r w:rsidR="00B87760">
          <w:rPr>
            <w:noProof/>
            <w:webHidden/>
          </w:rPr>
        </w:r>
        <w:r w:rsidR="00B87760">
          <w:rPr>
            <w:noProof/>
            <w:webHidden/>
          </w:rPr>
          <w:fldChar w:fldCharType="separate"/>
        </w:r>
        <w:r w:rsidR="00B87760">
          <w:rPr>
            <w:noProof/>
            <w:webHidden/>
          </w:rPr>
          <w:t>65</w:t>
        </w:r>
        <w:r w:rsidR="00B87760">
          <w:rPr>
            <w:noProof/>
            <w:webHidden/>
          </w:rPr>
          <w:fldChar w:fldCharType="end"/>
        </w:r>
      </w:hyperlink>
    </w:p>
    <w:p w:rsidR="00B87760" w:rsidRDefault="00944B2F">
      <w:pPr>
        <w:pStyle w:val="22"/>
        <w:rPr>
          <w:rFonts w:asciiTheme="minorHAnsi" w:eastAsiaTheme="minorEastAsia" w:hAnsiTheme="minorHAnsi" w:cstheme="minorBidi"/>
          <w:noProof/>
          <w:sz w:val="22"/>
          <w:szCs w:val="22"/>
          <w:lang w:val="en-US" w:eastAsia="en-US"/>
        </w:rPr>
      </w:pPr>
      <w:hyperlink w:anchor="_Toc169612944" w:history="1">
        <w:r w:rsidR="00B87760" w:rsidRPr="0010277A">
          <w:rPr>
            <w:rStyle w:val="aa"/>
            <w:noProof/>
          </w:rPr>
          <w:t>5.6 Calculating the cost of software implementation</w:t>
        </w:r>
        <w:r w:rsidR="00B87760">
          <w:rPr>
            <w:noProof/>
            <w:webHidden/>
          </w:rPr>
          <w:tab/>
        </w:r>
        <w:r w:rsidR="00B87760">
          <w:rPr>
            <w:noProof/>
            <w:webHidden/>
          </w:rPr>
          <w:fldChar w:fldCharType="begin"/>
        </w:r>
        <w:r w:rsidR="00B87760">
          <w:rPr>
            <w:noProof/>
            <w:webHidden/>
          </w:rPr>
          <w:instrText xml:space="preserve"> PAGEREF _Toc169612944 \h </w:instrText>
        </w:r>
        <w:r w:rsidR="00B87760">
          <w:rPr>
            <w:noProof/>
            <w:webHidden/>
          </w:rPr>
        </w:r>
        <w:r w:rsidR="00B87760">
          <w:rPr>
            <w:noProof/>
            <w:webHidden/>
          </w:rPr>
          <w:fldChar w:fldCharType="separate"/>
        </w:r>
        <w:r w:rsidR="00B87760">
          <w:rPr>
            <w:noProof/>
            <w:webHidden/>
          </w:rPr>
          <w:t>66</w:t>
        </w:r>
        <w:r w:rsidR="00B87760">
          <w:rPr>
            <w:noProof/>
            <w:webHidden/>
          </w:rPr>
          <w:fldChar w:fldCharType="end"/>
        </w:r>
      </w:hyperlink>
    </w:p>
    <w:p w:rsidR="00B87760" w:rsidRDefault="00944B2F">
      <w:pPr>
        <w:pStyle w:val="22"/>
        <w:rPr>
          <w:rFonts w:asciiTheme="minorHAnsi" w:eastAsiaTheme="minorEastAsia" w:hAnsiTheme="minorHAnsi" w:cstheme="minorBidi"/>
          <w:noProof/>
          <w:sz w:val="22"/>
          <w:szCs w:val="22"/>
          <w:lang w:val="en-US" w:eastAsia="en-US"/>
        </w:rPr>
      </w:pPr>
      <w:hyperlink w:anchor="_Toc169612945" w:history="1">
        <w:r w:rsidR="00B87760" w:rsidRPr="0010277A">
          <w:rPr>
            <w:rStyle w:val="aa"/>
            <w:noProof/>
          </w:rPr>
          <w:t>5.7 Calculation of current operating costs of software and its analogue</w:t>
        </w:r>
        <w:r w:rsidR="00B87760">
          <w:rPr>
            <w:noProof/>
            <w:webHidden/>
          </w:rPr>
          <w:tab/>
        </w:r>
        <w:r w:rsidR="00B87760">
          <w:rPr>
            <w:noProof/>
            <w:webHidden/>
          </w:rPr>
          <w:fldChar w:fldCharType="begin"/>
        </w:r>
        <w:r w:rsidR="00B87760">
          <w:rPr>
            <w:noProof/>
            <w:webHidden/>
          </w:rPr>
          <w:instrText xml:space="preserve"> PAGEREF _Toc169612945 \h </w:instrText>
        </w:r>
        <w:r w:rsidR="00B87760">
          <w:rPr>
            <w:noProof/>
            <w:webHidden/>
          </w:rPr>
        </w:r>
        <w:r w:rsidR="00B87760">
          <w:rPr>
            <w:noProof/>
            <w:webHidden/>
          </w:rPr>
          <w:fldChar w:fldCharType="separate"/>
        </w:r>
        <w:r w:rsidR="00B87760">
          <w:rPr>
            <w:noProof/>
            <w:webHidden/>
          </w:rPr>
          <w:t>66</w:t>
        </w:r>
        <w:r w:rsidR="00B87760">
          <w:rPr>
            <w:noProof/>
            <w:webHidden/>
          </w:rPr>
          <w:fldChar w:fldCharType="end"/>
        </w:r>
      </w:hyperlink>
    </w:p>
    <w:p w:rsidR="00B87760" w:rsidRDefault="00944B2F">
      <w:pPr>
        <w:pStyle w:val="22"/>
        <w:rPr>
          <w:rFonts w:asciiTheme="minorHAnsi" w:eastAsiaTheme="minorEastAsia" w:hAnsiTheme="minorHAnsi" w:cstheme="minorBidi"/>
          <w:noProof/>
          <w:sz w:val="22"/>
          <w:szCs w:val="22"/>
          <w:lang w:val="en-US" w:eastAsia="en-US"/>
        </w:rPr>
      </w:pPr>
      <w:hyperlink w:anchor="_Toc169612946" w:history="1">
        <w:r w:rsidR="00B87760" w:rsidRPr="0010277A">
          <w:rPr>
            <w:rStyle w:val="aa"/>
            <w:noProof/>
          </w:rPr>
          <w:t>5.8 Calculation of the economic effect of software development</w:t>
        </w:r>
        <w:r w:rsidR="00B87760">
          <w:rPr>
            <w:noProof/>
            <w:webHidden/>
          </w:rPr>
          <w:tab/>
        </w:r>
        <w:r w:rsidR="00B87760">
          <w:rPr>
            <w:noProof/>
            <w:webHidden/>
          </w:rPr>
          <w:fldChar w:fldCharType="begin"/>
        </w:r>
        <w:r w:rsidR="00B87760">
          <w:rPr>
            <w:noProof/>
            <w:webHidden/>
          </w:rPr>
          <w:instrText xml:space="preserve"> PAGEREF _Toc169612946 \h </w:instrText>
        </w:r>
        <w:r w:rsidR="00B87760">
          <w:rPr>
            <w:noProof/>
            <w:webHidden/>
          </w:rPr>
        </w:r>
        <w:r w:rsidR="00B87760">
          <w:rPr>
            <w:noProof/>
            <w:webHidden/>
          </w:rPr>
          <w:fldChar w:fldCharType="separate"/>
        </w:r>
        <w:r w:rsidR="00B87760">
          <w:rPr>
            <w:noProof/>
            <w:webHidden/>
          </w:rPr>
          <w:t>69</w:t>
        </w:r>
        <w:r w:rsidR="00B87760">
          <w:rPr>
            <w:noProof/>
            <w:webHidden/>
          </w:rPr>
          <w:fldChar w:fldCharType="end"/>
        </w:r>
      </w:hyperlink>
    </w:p>
    <w:p w:rsidR="00B87760" w:rsidRDefault="00944B2F">
      <w:pPr>
        <w:pStyle w:val="11"/>
        <w:rPr>
          <w:rFonts w:asciiTheme="minorHAnsi" w:eastAsiaTheme="minorEastAsia" w:hAnsiTheme="minorHAnsi" w:cstheme="minorBidi"/>
          <w:noProof/>
          <w:sz w:val="22"/>
          <w:szCs w:val="22"/>
          <w:lang w:val="en-US" w:eastAsia="en-US"/>
        </w:rPr>
      </w:pPr>
      <w:hyperlink w:anchor="_Toc169612947" w:history="1">
        <w:r w:rsidR="00B87760" w:rsidRPr="0010277A">
          <w:rPr>
            <w:rStyle w:val="aa"/>
            <w:noProof/>
          </w:rPr>
          <w:t>Conclusions</w:t>
        </w:r>
        <w:r w:rsidR="00B87760">
          <w:rPr>
            <w:noProof/>
            <w:webHidden/>
          </w:rPr>
          <w:tab/>
        </w:r>
        <w:r w:rsidR="00B87760">
          <w:rPr>
            <w:noProof/>
            <w:webHidden/>
          </w:rPr>
          <w:fldChar w:fldCharType="begin"/>
        </w:r>
        <w:r w:rsidR="00B87760">
          <w:rPr>
            <w:noProof/>
            <w:webHidden/>
          </w:rPr>
          <w:instrText xml:space="preserve"> PAGEREF _Toc169612947 \h </w:instrText>
        </w:r>
        <w:r w:rsidR="00B87760">
          <w:rPr>
            <w:noProof/>
            <w:webHidden/>
          </w:rPr>
        </w:r>
        <w:r w:rsidR="00B87760">
          <w:rPr>
            <w:noProof/>
            <w:webHidden/>
          </w:rPr>
          <w:fldChar w:fldCharType="separate"/>
        </w:r>
        <w:r w:rsidR="00B87760">
          <w:rPr>
            <w:noProof/>
            <w:webHidden/>
          </w:rPr>
          <w:t>71</w:t>
        </w:r>
        <w:r w:rsidR="00B87760">
          <w:rPr>
            <w:noProof/>
            <w:webHidden/>
          </w:rPr>
          <w:fldChar w:fldCharType="end"/>
        </w:r>
      </w:hyperlink>
    </w:p>
    <w:p w:rsidR="00B87760" w:rsidRDefault="00944B2F">
      <w:pPr>
        <w:pStyle w:val="11"/>
        <w:rPr>
          <w:rFonts w:asciiTheme="minorHAnsi" w:eastAsiaTheme="minorEastAsia" w:hAnsiTheme="minorHAnsi" w:cstheme="minorBidi"/>
          <w:noProof/>
          <w:sz w:val="22"/>
          <w:szCs w:val="22"/>
          <w:lang w:val="en-US" w:eastAsia="en-US"/>
        </w:rPr>
      </w:pPr>
      <w:hyperlink w:anchor="_Toc169612948" w:history="1">
        <w:r w:rsidR="00B87760" w:rsidRPr="0010277A">
          <w:rPr>
            <w:rStyle w:val="aa"/>
            <w:noProof/>
          </w:rPr>
          <w:t>List of information sources</w:t>
        </w:r>
        <w:r w:rsidR="00B87760">
          <w:rPr>
            <w:noProof/>
            <w:webHidden/>
          </w:rPr>
          <w:tab/>
        </w:r>
        <w:r w:rsidR="00B87760">
          <w:rPr>
            <w:noProof/>
            <w:webHidden/>
          </w:rPr>
          <w:fldChar w:fldCharType="begin"/>
        </w:r>
        <w:r w:rsidR="00B87760">
          <w:rPr>
            <w:noProof/>
            <w:webHidden/>
          </w:rPr>
          <w:instrText xml:space="preserve"> PAGEREF _Toc169612948 \h </w:instrText>
        </w:r>
        <w:r w:rsidR="00B87760">
          <w:rPr>
            <w:noProof/>
            <w:webHidden/>
          </w:rPr>
        </w:r>
        <w:r w:rsidR="00B87760">
          <w:rPr>
            <w:noProof/>
            <w:webHidden/>
          </w:rPr>
          <w:fldChar w:fldCharType="separate"/>
        </w:r>
        <w:r w:rsidR="00B87760">
          <w:rPr>
            <w:noProof/>
            <w:webHidden/>
          </w:rPr>
          <w:t>73</w:t>
        </w:r>
        <w:r w:rsidR="00B87760">
          <w:rPr>
            <w:noProof/>
            <w:webHidden/>
          </w:rPr>
          <w:fldChar w:fldCharType="end"/>
        </w:r>
      </w:hyperlink>
    </w:p>
    <w:p w:rsidR="001F6C90" w:rsidRDefault="008619D6" w:rsidP="001F6C90">
      <w:r w:rsidRPr="00C316AD">
        <w:fldChar w:fldCharType="end"/>
      </w:r>
      <w:bookmarkStart w:id="1" w:name="_Toc86466263"/>
      <w:bookmarkStart w:id="2" w:name="_Toc86466362"/>
      <w:bookmarkStart w:id="3" w:name="_Toc86583117"/>
      <w:bookmarkStart w:id="4" w:name="_Toc93810376"/>
    </w:p>
    <w:p w:rsidR="00D9022D" w:rsidRDefault="00D9022D" w:rsidP="003E15FE">
      <w:pPr>
        <w:pStyle w:val="1"/>
      </w:pPr>
      <w:bookmarkStart w:id="5" w:name="_Toc169612913"/>
      <w:r>
        <w:lastRenderedPageBreak/>
        <w:t>List of symbols and abbreviations</w:t>
      </w:r>
      <w:bookmarkEnd w:id="5"/>
    </w:p>
    <w:p w:rsidR="00AE4094" w:rsidRDefault="00AE4094" w:rsidP="00AE4094">
      <w:r>
        <w:t>DB – database;</w:t>
      </w:r>
    </w:p>
    <w:p w:rsidR="00AE4094" w:rsidRDefault="00AE4094" w:rsidP="00AE4094">
      <w:r>
        <w:t>BP – business process;</w:t>
      </w:r>
    </w:p>
    <w:p w:rsidR="00AE4094" w:rsidRDefault="00AE4094" w:rsidP="00AE4094">
      <w:r>
        <w:t>DAK – State Attestation Commission;</w:t>
      </w:r>
    </w:p>
    <w:p w:rsidR="003A0CB1" w:rsidRPr="003E15FE" w:rsidRDefault="003A0CB1" w:rsidP="003A0CB1">
      <w:r>
        <w:t>Higher education institution – institution of higher education;</w:t>
      </w:r>
    </w:p>
    <w:p w:rsidR="00AE4094" w:rsidRDefault="00AE4094" w:rsidP="00AE4094">
      <w:r>
        <w:t>IZ STS – individual lesson on the topic of independent work;</w:t>
      </w:r>
    </w:p>
    <w:p w:rsidR="00AE4094" w:rsidRDefault="00AE4094" w:rsidP="00AE4094">
      <w:r>
        <w:t>LS – laboratory class;</w:t>
      </w:r>
    </w:p>
    <w:p w:rsidR="003E15FE" w:rsidRPr="003E15FE" w:rsidRDefault="003E15FE" w:rsidP="003E15FE">
      <w:r w:rsidRPr="00C316AD">
        <w:t>NPP – scientific and pedagogical worker;</w:t>
      </w:r>
    </w:p>
    <w:p w:rsidR="003A0CB1" w:rsidRDefault="003A0CB1" w:rsidP="00AE4094">
      <w:r>
        <w:t>NTU "KhPI" - National Technical University "Kharkiv Polytechnic Institute";</w:t>
      </w:r>
    </w:p>
    <w:p w:rsidR="00AE4094" w:rsidRDefault="00AE4094" w:rsidP="00AE4094">
      <w:r>
        <w:t>PrZ – practical classes;</w:t>
      </w:r>
    </w:p>
    <w:p w:rsidR="003A0CB1" w:rsidRDefault="003A0CB1" w:rsidP="003A0CB1">
      <w:r>
        <w:t>PIITU – software engineering and intelligent management technologies;</w:t>
      </w:r>
    </w:p>
    <w:p w:rsidR="00AE4094" w:rsidRDefault="00AE4094" w:rsidP="00AE4094">
      <w:r>
        <w:t>Software – software;</w:t>
      </w:r>
    </w:p>
    <w:p w:rsidR="003E15FE" w:rsidRDefault="003E15FE" w:rsidP="003E15FE">
      <w:r>
        <w:t>RNN – distribution of the loading load</w:t>
      </w:r>
    </w:p>
    <w:p w:rsidR="00F9435A" w:rsidRDefault="00F9435A" w:rsidP="003E15FE">
      <w:r>
        <w:t>DBMS – database management system.</w:t>
      </w:r>
    </w:p>
    <w:p w:rsidR="00F9435A" w:rsidRDefault="00F9435A" w:rsidP="003E15FE"/>
    <w:p w:rsidR="00A559EC" w:rsidRPr="00C316AD" w:rsidRDefault="00D2339D" w:rsidP="00823843">
      <w:pPr>
        <w:pStyle w:val="1"/>
      </w:pPr>
      <w:bookmarkStart w:id="6" w:name="_Toc169612914"/>
      <w:bookmarkEnd w:id="1"/>
      <w:bookmarkEnd w:id="2"/>
      <w:bookmarkEnd w:id="3"/>
      <w:bookmarkEnd w:id="4"/>
      <w:r w:rsidRPr="00C316AD">
        <w:lastRenderedPageBreak/>
        <w:t>Introduction</w:t>
      </w:r>
      <w:bookmarkEnd w:id="6"/>
    </w:p>
    <w:p w:rsidR="00AF2215" w:rsidRPr="00C316AD" w:rsidRDefault="00AF2215" w:rsidP="00AF2215">
      <w:bookmarkStart w:id="7" w:name="_Toc93810385"/>
      <w:r w:rsidRPr="00C316AD">
        <w:t>Every year, the department is faced with the need to calculate the teaching load for the teaching staff. The results of such planning determine the content of the activities of all teachers for the current academic year. The result of this process is a plan for assigning teachers to conduct lectures and practical classes for the current semester. An important issue is the assessment of the completeness and quality of the load distribution. Effective load distribution ensures high quality of education, which is one of the tasks of the department. Therefore, the organization of the assessment of the distribution of the teaching load is an urgent task. The peculiarity of the assessment is the need to take into account the results in a very short time. This determines the need for the calculation of the parameters necessary for evaluating the obtained variant of the distribution of teachers, which is planned to be solved in this work, to be carried out automatically.</w:t>
      </w:r>
    </w:p>
    <w:p w:rsidR="00AF2215" w:rsidRPr="00C316AD" w:rsidRDefault="00AF2215" w:rsidP="00AF2215">
      <w:r w:rsidRPr="00C316AD">
        <w:t>The object of the study is the methodology for planning the distribution of the educational workload of the department's scientific and pedagogical staff at the beginning of the academic year.</w:t>
      </w:r>
    </w:p>
    <w:p w:rsidR="00AF2215" w:rsidRPr="00C316AD" w:rsidRDefault="00AF2215" w:rsidP="00AF2215">
      <w:r w:rsidRPr="00C316AD">
        <w:t>The subject of the study is a model for representing the distribution of the teaching workload of the department's scientific and pedagogical staff, indicators for evaluating the distribution, and models for their calculation.</w:t>
      </w:r>
    </w:p>
    <w:p w:rsidR="00AF2215" w:rsidRPr="00C316AD" w:rsidRDefault="00AF2215" w:rsidP="00AF2215">
      <w:r w:rsidRPr="00C316AD">
        <w:t>The purpose of the work is to automate the calculation of indicators of completeness, correctness, and quality of distribution of the teaching workload of the department's scientific and pedagogical staff in order to reduce the time required to perform this operation compared to manual calculations.</w:t>
      </w:r>
    </w:p>
    <w:p w:rsidR="00AF2215" w:rsidRDefault="00AF2215" w:rsidP="00AF2215">
      <w:r w:rsidRPr="00C316AD">
        <w:t>The task of the work is to develop algorithms for calculating a certain set of indicators of the distribution of the educational load, to solve the issue of presenting the necessary data, to develop software that implements calculations in accordance with the algorithms, and also presents them in a convenient form.</w:t>
      </w:r>
    </w:p>
    <w:p w:rsidR="003A0CB1" w:rsidRDefault="003A0CB1" w:rsidP="00AF2215">
      <w:r>
        <w:lastRenderedPageBreak/>
        <w:t>The sections of the main part of the work consider the construction of a business process for distributing the educational workload, the definition of the basic concepts of the subject area of ​​​​this task, the development of mathematical, information and software for performing the relevant calculations, as well as the economic justification for creating the program.</w:t>
      </w:r>
    </w:p>
    <w:p w:rsidR="003A0CB1" w:rsidRPr="00C316AD" w:rsidRDefault="009A4AAD" w:rsidP="00AF2215">
      <w:r>
        <w:t>The features of the organization of the distribution of the teaching workload of scientific and pedagogical workers at the beginning of the new year and the content of the proposed assessment approach are considered in the first section.</w:t>
      </w:r>
    </w:p>
    <w:p w:rsidR="00AF2215" w:rsidRPr="00C316AD" w:rsidRDefault="00AF2215" w:rsidP="005216DF">
      <w:pPr>
        <w:pStyle w:val="1"/>
      </w:pPr>
      <w:bookmarkStart w:id="8" w:name="_Toc169612915"/>
      <w:r w:rsidRPr="00C316AD">
        <w:lastRenderedPageBreak/>
        <w:t>1 Organization of planning of the training load with assessment of distribution parameters</w:t>
      </w:r>
      <w:bookmarkEnd w:id="8"/>
    </w:p>
    <w:p w:rsidR="00AF2215" w:rsidRPr="00C316AD" w:rsidRDefault="00AF2215" w:rsidP="002D0EA7">
      <w:pPr>
        <w:pStyle w:val="20"/>
      </w:pPr>
      <w:bookmarkStart w:id="9" w:name="_Toc169612916"/>
      <w:r w:rsidRPr="00C316AD">
        <w:t>1.1 Description of the workload planning process</w:t>
      </w:r>
      <w:bookmarkEnd w:id="9"/>
    </w:p>
    <w:p w:rsidR="00AF2215" w:rsidRPr="00C316AD" w:rsidRDefault="00AF2215" w:rsidP="002D0EA7">
      <w:r w:rsidRPr="00C316AD">
        <w:t>In the modern world, the management of educational activities in universities requires the coordination of a large number of specialists from different fields. This can be achieved through the organization of reporting on various types of activities, holding organizational and methodological meetings of departments, conducting scientific and methodological seminars to improve the scientific level and the level of methodological readiness for conducting various types of classes, etc. Since NTU "KhPI" is a state institution subordinate to the Ministry of Education and Science of Ukraine, this process is complicated by the need to comply with numerous laws, regulatory acts and orders, in particular, the Law of Ukraine "On Higher Education" [1].</w:t>
      </w:r>
    </w:p>
    <w:p w:rsidR="00AF2215" w:rsidRPr="00C316AD" w:rsidRDefault="00AF2215" w:rsidP="002D0EA7">
      <w:r w:rsidRPr="00C316AD">
        <w:t>Calculating the workload requires taking into account numerous factors that often change and have limitations. A change in any of these factors requires that the calculations be revised. The reason for the changes may be the introduction of a new order of the Ministry of Education and Science of Ukraine, a revision of curricula, or a restructuring of university departments.</w:t>
      </w:r>
    </w:p>
    <w:p w:rsidR="00AF2215" w:rsidRPr="00C316AD" w:rsidRDefault="00AF2215" w:rsidP="002D0EA7">
      <w:r w:rsidRPr="00C316AD">
        <w:t>Typically, such changes are implemented and approved at the end or beginning of a new academic year. However, there are situations when changes occur during an academic semester or between semesters. Therefore, calculations of the teaching load and preparation of relevant documents should not only be regular and planned, but also require prompt updating in a limited time. This increases the risk of errors due to the human factor, since data processing requires a focus on numerical data and the relationships between them, subjects and teachers.</w:t>
      </w:r>
    </w:p>
    <w:p w:rsidR="00AF2215" w:rsidRPr="00C316AD" w:rsidRDefault="002E0322" w:rsidP="002D0EA7">
      <w:r>
        <w:t xml:space="preserve">Software development usually begins with studying the needs of future users and determining how they perform the functional duties that are planned to be automated [2]. This process is called business process modeling. In DSTU, the definition of a </w:t>
      </w:r>
      <w:r>
        <w:lastRenderedPageBreak/>
        <w:t>business process is given in the ISO 9000:2015 standard. According to it, a business process (BP) is “… a set of interrelated or interacting activities that transform inputs into outputs, creating value for the consumer, whether internal or external. It is a sequence of cross-functional activities that has a clearly defined beginning and end, and that is repeated in time” [3]. A business process has clearly defined components: a goal, input and output data, as well as performers. The theory of BP modeling and refactoring can be considered in [4].</w:t>
      </w:r>
    </w:p>
    <w:p w:rsidR="00AF2215" w:rsidRPr="00C316AD" w:rsidRDefault="002E0322" w:rsidP="002D0EA7">
      <w:r>
        <w:t>The title of the BP under consideration is "Formation of the distribution of the teaching load (TLD) of scientific and pedagogical workers (STP) for the academic year."</w:t>
      </w:r>
    </w:p>
    <w:p w:rsidR="00AF2215" w:rsidRPr="00C316AD" w:rsidRDefault="00AF2215" w:rsidP="002D0EA7">
      <w:r w:rsidRPr="00C316AD">
        <w:t>The unit where the business process is implemented: the educational part of the PPITU department.</w:t>
      </w:r>
    </w:p>
    <w:p w:rsidR="00AF2215" w:rsidRPr="00C316AD" w:rsidRDefault="00AF2215" w:rsidP="002D0EA7">
      <w:r w:rsidRPr="00C316AD">
        <w:t>Performer: head of the department and employees involved in planning the educational process.</w:t>
      </w:r>
    </w:p>
    <w:p w:rsidR="00AF2215" w:rsidRPr="00C316AD" w:rsidRDefault="00AF2215" w:rsidP="002D0EA7">
      <w:r w:rsidRPr="00C316AD">
        <w:t>Initial data for development:</w:t>
      </w:r>
    </w:p>
    <w:p w:rsidR="00AF2215" w:rsidRPr="00C316AD" w:rsidRDefault="00AF2215" w:rsidP="002D0EA7">
      <w:pPr>
        <w:pStyle w:val="Markedstd"/>
      </w:pPr>
      <w:r w:rsidRPr="00C316AD">
        <w:t>curriculum for the current academic year;</w:t>
      </w:r>
    </w:p>
    <w:p w:rsidR="002E0322" w:rsidRDefault="002E0322" w:rsidP="002D0EA7">
      <w:pPr>
        <w:pStyle w:val="Markedstd"/>
      </w:pPr>
      <w:r>
        <w:t>data on academic groups;</w:t>
      </w:r>
    </w:p>
    <w:p w:rsidR="002E0322" w:rsidRDefault="002E0322" w:rsidP="002D0EA7">
      <w:pPr>
        <w:pStyle w:val="Markedstd"/>
      </w:pPr>
      <w:r>
        <w:t>data on the curricula followed by students in the groups;</w:t>
      </w:r>
    </w:p>
    <w:p w:rsidR="00AF2215" w:rsidRPr="00C316AD" w:rsidRDefault="00AF2215" w:rsidP="002D0EA7">
      <w:pPr>
        <w:pStyle w:val="Markedstd"/>
      </w:pPr>
      <w:r w:rsidRPr="00C316AD">
        <w:t>data on blocks of elective subjects chosen for study by students of academic groups;</w:t>
      </w:r>
    </w:p>
    <w:p w:rsidR="00AF2215" w:rsidRPr="00C316AD" w:rsidRDefault="008F1950" w:rsidP="002D0EA7">
      <w:pPr>
        <w:pStyle w:val="Markedstd"/>
      </w:pPr>
      <w:r>
        <w:t>data on postgraduate students assigned to the department;</w:t>
      </w:r>
    </w:p>
    <w:p w:rsidR="00AF2215" w:rsidRPr="00C316AD" w:rsidRDefault="00AF2215" w:rsidP="002D0EA7">
      <w:pPr>
        <w:pStyle w:val="Markedstd"/>
      </w:pPr>
      <w:r w:rsidRPr="00C316AD">
        <w:t>department staffing list.</w:t>
      </w:r>
    </w:p>
    <w:p w:rsidR="008F1950" w:rsidRDefault="008F1950" w:rsidP="002D0EA7">
      <w:r>
        <w:t>At the PIITU department, such a calculation is carried out in an Excel workbook. Sheets with the formed distribution (for the fall and spring semesters) contain:</w:t>
      </w:r>
    </w:p>
    <w:p w:rsidR="00AF2215" w:rsidRPr="00C316AD" w:rsidRDefault="00AF2215" w:rsidP="002D0EA7">
      <w:pPr>
        <w:pStyle w:val="Markedstd"/>
      </w:pPr>
      <w:r w:rsidRPr="00C316AD">
        <w:t>lines corresponding to the lecture schedule, which indicate the number of hours for their reading, as well as for consultations and for conducting a final control: either a test or an exam;</w:t>
      </w:r>
    </w:p>
    <w:p w:rsidR="00AF2215" w:rsidRPr="00C316AD" w:rsidRDefault="00AF2215" w:rsidP="002D0EA7">
      <w:pPr>
        <w:pStyle w:val="Markedstd"/>
      </w:pPr>
      <w:r w:rsidRPr="00C316AD">
        <w:lastRenderedPageBreak/>
        <w:t>lines corresponding to the planning of practical or laboratory classes, which indicate the number of study groups, the number of hours per group, as well as the total number of hours;</w:t>
      </w:r>
    </w:p>
    <w:p w:rsidR="00AF2215" w:rsidRPr="00C316AD" w:rsidRDefault="00AF2215" w:rsidP="002D0EA7">
      <w:pPr>
        <w:pStyle w:val="Markedstd"/>
      </w:pPr>
      <w:r w:rsidRPr="00C316AD">
        <w:t>lines containing data on the management of course and diploma projects (theses), training of postgraduate students, participation in the reception of course project (theses) defense;</w:t>
      </w:r>
    </w:p>
    <w:p w:rsidR="00AF2215" w:rsidRPr="00C316AD" w:rsidRDefault="00AF2215" w:rsidP="002D0EA7">
      <w:pPr>
        <w:pStyle w:val="Markedstd"/>
      </w:pPr>
      <w:r w:rsidRPr="00C316AD">
        <w:t>lines reflecting hours of work as part of the State Attestation Commission (SAC), including reviewing papers.</w:t>
      </w:r>
    </w:p>
    <w:p w:rsidR="00AF2215" w:rsidRPr="00C316AD" w:rsidRDefault="00AF2215" w:rsidP="002D0EA7">
      <w:r w:rsidRPr="00C316AD">
        <w:t>An example of the distribution of the teaching load, created at the beginning of the current academic year, is presented in Fig. 1.1.</w:t>
      </w:r>
    </w:p>
    <w:p w:rsidR="009A4AAD" w:rsidRPr="00C316AD" w:rsidRDefault="009A4AAD" w:rsidP="009A4AAD">
      <w:pPr>
        <w:rPr>
          <w:lang w:eastAsia="en-US"/>
        </w:rPr>
      </w:pPr>
      <w:r w:rsidRPr="00C316AD">
        <w:rPr>
          <w:lang w:eastAsia="en-US"/>
        </w:rPr>
        <w:t>The stages of preparing for the distribution of the teaching load are as follows:</w:t>
      </w:r>
    </w:p>
    <w:p w:rsidR="009A4AAD" w:rsidRPr="00C316AD" w:rsidRDefault="009A4AAD" w:rsidP="009A4AAD">
      <w:pPr>
        <w:pStyle w:val="Numeric10"/>
        <w:rPr>
          <w:lang w:eastAsia="en-US"/>
        </w:rPr>
      </w:pPr>
      <w:r w:rsidRPr="00C316AD">
        <w:rPr>
          <w:lang w:eastAsia="en-US"/>
        </w:rPr>
        <w:t>receiving curricula and a list of student groups in electronic form;</w:t>
      </w:r>
    </w:p>
    <w:p w:rsidR="009A4AAD" w:rsidRPr="00C316AD" w:rsidRDefault="009A4AAD" w:rsidP="009A4AAD">
      <w:pPr>
        <w:pStyle w:val="Numeric10"/>
        <w:rPr>
          <w:lang w:eastAsia="en-US"/>
        </w:rPr>
      </w:pPr>
      <w:r w:rsidRPr="00C316AD">
        <w:rPr>
          <w:lang w:eastAsia="en-US"/>
        </w:rPr>
        <w:t>formation of a basic RNN for NPP, which includes a list of disciplines, distribution of hours by type of classes, type of reporting and semester of study;</w:t>
      </w:r>
    </w:p>
    <w:p w:rsidR="009A4AAD" w:rsidRPr="00C316AD" w:rsidRDefault="009A4AAD" w:rsidP="009A4AAD">
      <w:pPr>
        <w:pStyle w:val="Numeric10"/>
        <w:rPr>
          <w:lang w:eastAsia="en-US"/>
        </w:rPr>
      </w:pPr>
      <w:r w:rsidRPr="00C316AD">
        <w:rPr>
          <w:lang w:eastAsia="en-US"/>
        </w:rPr>
        <w:t>creating streams from academic groups in accordance with the vision of management, adhering to the requirements of guiding documents;</w:t>
      </w:r>
    </w:p>
    <w:p w:rsidR="009A4AAD" w:rsidRPr="00C316AD" w:rsidRDefault="009A4AAD" w:rsidP="009A4AAD">
      <w:pPr>
        <w:pStyle w:val="Numeric10"/>
        <w:rPr>
          <w:lang w:eastAsia="en-US"/>
        </w:rPr>
      </w:pPr>
      <w:r w:rsidRPr="00C316AD">
        <w:rPr>
          <w:lang w:eastAsia="en-US"/>
        </w:rPr>
        <w:t>formation of RNN NPP terms in accordance with the list of flows;</w:t>
      </w:r>
    </w:p>
    <w:p w:rsidR="009A4AAD" w:rsidRPr="00C316AD" w:rsidRDefault="009A4AAD" w:rsidP="009A4AAD">
      <w:pPr>
        <w:pStyle w:val="Numeric10"/>
        <w:rPr>
          <w:lang w:eastAsia="en-US"/>
        </w:rPr>
      </w:pPr>
      <w:r w:rsidRPr="00C316AD">
        <w:rPr>
          <w:lang w:eastAsia="en-US"/>
        </w:rPr>
        <w:t>derivation of formulas, calculations and registration of RNN of NPP in the established form;</w:t>
      </w:r>
    </w:p>
    <w:p w:rsidR="009A4AAD" w:rsidRPr="00C316AD" w:rsidRDefault="009A4AAD" w:rsidP="009A4AAD">
      <w:pPr>
        <w:pStyle w:val="Numeric10"/>
        <w:rPr>
          <w:lang w:eastAsia="en-US"/>
        </w:rPr>
      </w:pPr>
      <w:r w:rsidRPr="00C316AD">
        <w:rPr>
          <w:lang w:eastAsia="en-US"/>
        </w:rPr>
        <w:t>assigning lecturers to educational streams, appointing teachers to conduct practical classes;</w:t>
      </w:r>
    </w:p>
    <w:p w:rsidR="009A4AAD" w:rsidRPr="00C316AD" w:rsidRDefault="009A4AAD" w:rsidP="009A4AAD">
      <w:pPr>
        <w:pStyle w:val="Numeric10"/>
        <w:rPr>
          <w:lang w:eastAsia="en-US"/>
        </w:rPr>
      </w:pPr>
      <w:r w:rsidRPr="00C316AD">
        <w:rPr>
          <w:lang w:eastAsia="en-US"/>
        </w:rPr>
        <w:t>appointment of supervisors of diploma and course design.</w:t>
      </w:r>
    </w:p>
    <w:p w:rsidR="009A4AAD" w:rsidRPr="00C316AD" w:rsidRDefault="009A4AAD" w:rsidP="009A4AAD">
      <w:pPr>
        <w:pStyle w:val="Numeric10"/>
        <w:rPr>
          <w:lang w:eastAsia="en-US"/>
        </w:rPr>
      </w:pPr>
      <w:r w:rsidRPr="00C316AD">
        <w:rPr>
          <w:lang w:eastAsia="en-US"/>
        </w:rPr>
        <w:t>appointment of SAK members and reviewers.</w:t>
      </w:r>
    </w:p>
    <w:p w:rsidR="002D0EA7" w:rsidRPr="00C316AD" w:rsidRDefault="002D0EA7" w:rsidP="002D0EA7"/>
    <w:p w:rsidR="002D0EA7" w:rsidRPr="00C316AD" w:rsidRDefault="002D0EA7" w:rsidP="002D0EA7">
      <w:pPr>
        <w:pStyle w:val="Picture"/>
      </w:pPr>
      <w:r w:rsidRPr="00C316AD">
        <w:rPr>
          <w:noProof/>
          <w:lang w:val="en-US" w:eastAsia="en-US"/>
        </w:rPr>
        <w:lastRenderedPageBreak/>
        <w:drawing>
          <wp:inline distT="0" distB="0" distL="0" distR="0" wp14:anchorId="34D605E5" wp14:editId="11ACED6C">
            <wp:extent cx="6141720" cy="27355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1720" cy="2735580"/>
                    </a:xfrm>
                    <a:prstGeom prst="rect">
                      <a:avLst/>
                    </a:prstGeom>
                    <a:noFill/>
                    <a:ln>
                      <a:noFill/>
                    </a:ln>
                  </pic:spPr>
                </pic:pic>
              </a:graphicData>
            </a:graphic>
          </wp:inline>
        </w:drawing>
      </w:r>
    </w:p>
    <w:p w:rsidR="002D0EA7" w:rsidRPr="00C316AD" w:rsidRDefault="002D0EA7" w:rsidP="002D0EA7">
      <w:pPr>
        <w:pStyle w:val="Picturenumber"/>
      </w:pPr>
      <w:r w:rsidRPr="00C316AD">
        <w:t>Figure 1.1 – Example of an Excel sheet with a fragment of the distribution of the teaching load of the PIITU department</w:t>
      </w:r>
    </w:p>
    <w:p w:rsidR="002D0EA7" w:rsidRPr="00C316AD" w:rsidRDefault="002D0EA7" w:rsidP="002D0EA7"/>
    <w:p w:rsidR="002D0EA7" w:rsidRPr="00C316AD" w:rsidRDefault="002D0EA7" w:rsidP="002D0EA7">
      <w:r w:rsidRPr="00C316AD">
        <w:t>Developing such a plan is a creative work that requires some experience. The general stages of this work were described in the article [5], as well as</w:t>
      </w:r>
      <w:r w:rsidR="00F9399C">
        <w:br/>
      </w:r>
      <w:r w:rsidRPr="00C316AD">
        <w:t>in his master's thesis [6], dedicated to the creation of a support system for the distribution of the study load "Studyload docs" (SLDOCS).</w:t>
      </w:r>
    </w:p>
    <w:p w:rsidR="002D0EA7" w:rsidRPr="00C316AD" w:rsidRDefault="002D0EA7" w:rsidP="002D0EA7">
      <w:r w:rsidRPr="00C316AD">
        <w:t>The SLDOCS system was created to automate the process of compiling a teaching report, its coordination, detection and correction of errors. This is a multi-iterative process that includes monotonous manual operations related to the preparation of extracts for teachers. According to [6], SLDOCS is intended for automated creation of information on teaching assignments, an individual teaching report for an individual teacher and a template for an individual teacher's work plan for the academic year. The input data are teaching reports in Excel workbook format and a list of teachers with their email addresses. The system allows you to download or send documents in XLSX format to email, and also allows teachers to independently create accounts and download documents after gaining access.</w:t>
      </w:r>
    </w:p>
    <w:p w:rsidR="002D0EA7" w:rsidRPr="00C316AD" w:rsidRDefault="002D0EA7" w:rsidP="002D0EA7">
      <w:r w:rsidRPr="00C316AD">
        <w:lastRenderedPageBreak/>
        <w:t>After completing the creative work on creating a training load plan, the file in Excel workbook format is loaded into the corresponding tables of the system database via the interface. The appearance of the data after loading can be seen in Fig. 1.2. This is the result of a query that combines several tables for clarity. Convenient data presentation can be provided using the Spring framework [7] and the ThemeLeаf templating tool [8], which were used in the development of “SLDOCS”. Fig. 1.3 presents the logical diagram of the database in MySQL8 format [9] for generating extracts from RNN.</w:t>
      </w:r>
    </w:p>
    <w:p w:rsidR="002D0EA7" w:rsidRPr="00C316AD" w:rsidRDefault="002D0EA7" w:rsidP="002D0EA7"/>
    <w:p w:rsidR="002D0EA7" w:rsidRPr="00C316AD" w:rsidRDefault="002D0EA7" w:rsidP="002D0EA7">
      <w:pPr>
        <w:pStyle w:val="Picture"/>
      </w:pPr>
      <w:r w:rsidRPr="00C316AD">
        <w:rPr>
          <w:noProof/>
          <w:lang w:val="en-US" w:eastAsia="en-US"/>
        </w:rPr>
        <w:drawing>
          <wp:inline distT="0" distB="0" distL="0" distR="0" wp14:anchorId="321D09CC" wp14:editId="1F0DAE7A">
            <wp:extent cx="6149340" cy="3611880"/>
            <wp:effectExtent l="0" t="0" r="381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49340" cy="3611880"/>
                    </a:xfrm>
                    <a:prstGeom prst="rect">
                      <a:avLst/>
                    </a:prstGeom>
                    <a:noFill/>
                    <a:ln>
                      <a:noFill/>
                    </a:ln>
                  </pic:spPr>
                </pic:pic>
              </a:graphicData>
            </a:graphic>
          </wp:inline>
        </w:drawing>
      </w:r>
    </w:p>
    <w:p w:rsidR="002D0EA7" w:rsidRPr="00C316AD" w:rsidRDefault="002D0EA7" w:rsidP="002D0EA7">
      <w:pPr>
        <w:pStyle w:val="Picturenumber"/>
      </w:pPr>
      <w:r w:rsidRPr="00C316AD">
        <w:t>Figure 1.2 – Filling the SLDOCS database after loading information on the distribution of the teaching load from an Excel file</w:t>
      </w:r>
    </w:p>
    <w:p w:rsidR="002D0EA7" w:rsidRPr="00C316AD" w:rsidRDefault="002D0EA7" w:rsidP="002D0EA7"/>
    <w:p w:rsidR="004B284C" w:rsidRDefault="002D0EA7" w:rsidP="002D0EA7">
      <w:r w:rsidRPr="00C316AD">
        <w:t xml:space="preserve">The implementation of the system significantly reduces the time for delivering the workload to teachers. The presence of the RNN stored in the database (DB) allows you to automate the solution of other tasks. Participants in the process of planning the workload have the opportunity to automatically control the distribution for errors, as </w:t>
      </w:r>
      <w:r w:rsidRPr="00C316AD">
        <w:lastRenderedPageBreak/>
        <w:t>well as prepare various summary documents that allow you to see the general picture of the formed distribution. This is important, since a teacher must have a workload of 600 hours per rate per academic year. If the number of hours is higher or lower than 600 hours (for one rate) by more than 20%, then a redistribution of the workload must occur. The load norms are defined in [10].</w:t>
      </w:r>
    </w:p>
    <w:p w:rsidR="002D0EA7" w:rsidRPr="00C316AD" w:rsidRDefault="002D0EA7" w:rsidP="002D0EA7"/>
    <w:p w:rsidR="002D0EA7" w:rsidRPr="00C316AD" w:rsidRDefault="002D0EA7" w:rsidP="000E6767">
      <w:pPr>
        <w:pStyle w:val="Picture"/>
      </w:pPr>
      <w:r w:rsidRPr="00C316AD">
        <w:rPr>
          <w:noProof/>
          <w:lang w:val="en-US" w:eastAsia="en-US"/>
        </w:rPr>
        <w:drawing>
          <wp:inline distT="0" distB="0" distL="0" distR="0" wp14:anchorId="6AEB5037" wp14:editId="60713C46">
            <wp:extent cx="6210300" cy="36281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5378" cy="3636935"/>
                    </a:xfrm>
                    <a:prstGeom prst="rect">
                      <a:avLst/>
                    </a:prstGeom>
                  </pic:spPr>
                </pic:pic>
              </a:graphicData>
            </a:graphic>
          </wp:inline>
        </w:drawing>
      </w:r>
    </w:p>
    <w:p w:rsidR="002D0EA7" w:rsidRPr="00D9022D" w:rsidRDefault="002D0EA7" w:rsidP="000E6767">
      <w:pPr>
        <w:pStyle w:val="Picture"/>
      </w:pPr>
      <w:r w:rsidRPr="00C316AD">
        <w:t>Figure 1.3 – Diagram of the “SLDOCS” software database</w:t>
      </w:r>
    </w:p>
    <w:p w:rsidR="002D0EA7" w:rsidRPr="00C316AD" w:rsidRDefault="002D0EA7" w:rsidP="002D0EA7"/>
    <w:p w:rsidR="002D0EA7" w:rsidRPr="00C316AD" w:rsidRDefault="002D0EA7" w:rsidP="002D0EA7">
      <w:r w:rsidRPr="00C316AD">
        <w:t xml:space="preserve">Further considerations showed that the presence of the NPP PNN loaded into the database opens up wide opportunities for their processing. . If you look at the data stored in the database, you can see that it stores in a linked form information about teachers, their positions, academic degrees (Candidate of Sciences or Doctor of Sciences) and academic ranks (professor, associate professor, academician, senior researcher), as well as information about disciplines, which can be selected by types of educational workload (lectures, laboratory or practical classes, supervision of course projects (works), diploma design of masters or bachelors). In particular, it is possible to express </w:t>
      </w:r>
      <w:r w:rsidRPr="00C316AD">
        <w:lastRenderedPageBreak/>
        <w:t>generalized data by distribution, for example, the number of lectures given by doctors of sciences and senior teachers, or to calculate the share of lectures in the total number of hours for each associate professor. The capabilities of many programming languages ​​​​also allow them to be presented in a form convenient for analysis - tables, histograms, diagrams, graphs. The synthesis of all previous ideas regarding the use of digital storage of PNN led to the creation of the business process “PNN Development with Quality Assessment”, which is discussed in the next section. It should be considered as a proposal for improving the existing development process.</w:t>
      </w:r>
    </w:p>
    <w:p w:rsidR="002D0EA7" w:rsidRPr="00C316AD" w:rsidRDefault="002D0EA7" w:rsidP="002D0EA7"/>
    <w:p w:rsidR="002D0EA7" w:rsidRPr="00C316AD" w:rsidRDefault="002D0EA7" w:rsidP="002D0EA7">
      <w:pPr>
        <w:pStyle w:val="20"/>
      </w:pPr>
      <w:bookmarkStart w:id="10" w:name="_Toc169612917"/>
      <w:r w:rsidRPr="00C316AD">
        <w:t>1.2 Organization of initial load distribution with assessment of its quality</w:t>
      </w:r>
      <w:bookmarkEnd w:id="10"/>
    </w:p>
    <w:p w:rsidR="00516B81" w:rsidRDefault="004B284C" w:rsidP="004B284C">
      <w:r>
        <w:t>The business process model proposed for implementation is presented in Fig. 1.4.</w:t>
      </w:r>
    </w:p>
    <w:p w:rsidR="00C90734" w:rsidRDefault="00C90734" w:rsidP="00C90734">
      <w:r>
        <w:t>It is proposed to expand the existing BP with an activity that, after creating the initial version of the distribution plan, will be followed by the calculation of statistics and its evaluation.</w:t>
      </w:r>
    </w:p>
    <w:p w:rsidR="00C90734" w:rsidRPr="00C316AD" w:rsidRDefault="00C90734" w:rsidP="00C90734">
      <w:r w:rsidRPr="00C316AD">
        <w:t>It is planned that the developer of the RNN plan will actively use the existing "SLDOCS" system. At the same time, the functionality of the system should be expanded by adding new functions, in particular, a set of classes and methods for calculating the characteristics of the formed version of the RNN.</w:t>
      </w:r>
    </w:p>
    <w:p w:rsidR="00516B81" w:rsidRDefault="00516B81" w:rsidP="004B284C"/>
    <w:p w:rsidR="001807DE" w:rsidRPr="00C316AD" w:rsidRDefault="001807DE" w:rsidP="004B284C">
      <w:pPr>
        <w:pStyle w:val="CenterNormal"/>
      </w:pPr>
      <w:r w:rsidRPr="00C316AD">
        <w:rPr>
          <w:noProof/>
          <w:lang w:val="en-US"/>
        </w:rPr>
        <w:drawing>
          <wp:inline distT="0" distB="0" distL="0" distR="0" wp14:anchorId="732231A7" wp14:editId="01D7C6E9">
            <wp:extent cx="5422265" cy="2666917"/>
            <wp:effectExtent l="0" t="0" r="6985" b="635"/>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39831" cy="2675557"/>
                    </a:xfrm>
                    <a:prstGeom prst="rect">
                      <a:avLst/>
                    </a:prstGeom>
                  </pic:spPr>
                </pic:pic>
              </a:graphicData>
            </a:graphic>
          </wp:inline>
        </w:drawing>
      </w:r>
    </w:p>
    <w:p w:rsidR="001807DE" w:rsidRPr="00C316AD" w:rsidRDefault="001807DE" w:rsidP="001807DE">
      <w:pPr>
        <w:pStyle w:val="Picturenumber"/>
      </w:pPr>
      <w:r w:rsidRPr="00C316AD">
        <w:lastRenderedPageBreak/>
        <w:t>Figure 1.4 – Model of training load distribution with quality assessment</w:t>
      </w:r>
    </w:p>
    <w:p w:rsidR="00516B81" w:rsidRDefault="00516B81" w:rsidP="00516B81"/>
    <w:p w:rsidR="001807DE" w:rsidRPr="00C316AD" w:rsidRDefault="00516B81" w:rsidP="001807DE">
      <w:r>
        <w:t>The business process model is presented using BPMN (Business Process Model and Notation) – a notation for modeling business processes that stores a description in an XML file, providing the ability to export/import both the entire model and its individual packages. It was developed by the Business Process Management Initiative and is supported by the Object Management Group after the merger of both organizations in 2005. The latest version of BPMN is 2.0.1 [11]. Enterprise Architect is one, but the main, program that allows you to create diagrams of this type. It is claimed that it is “… an ideal solution for organizations and enterprises in the field of visualization, analysis, modeling, testing and maintenance of their structure, software, processes and architecture. It is a platform that provides the ability to control the workspace, support colleagues and the team, promotes collaboration and builds confidence in the most complex projects” [12].</w:t>
      </w:r>
    </w:p>
    <w:p w:rsidR="001807DE" w:rsidRPr="00C316AD" w:rsidRDefault="001807DE" w:rsidP="001807DE">
      <w:r w:rsidRPr="00C316AD">
        <w:t>Analyzing the business process diagram in Fig. 1.4, we can see that the analysis of the NPP is planned to be carried out in three directions:</w:t>
      </w:r>
    </w:p>
    <w:p w:rsidR="001807DE" w:rsidRPr="00C316AD" w:rsidRDefault="001807DE" w:rsidP="001807DE">
      <w:pPr>
        <w:pStyle w:val="Markedstd"/>
      </w:pPr>
      <w:r w:rsidRPr="00C316AD">
        <w:t>completeness of distribution;</w:t>
      </w:r>
    </w:p>
    <w:p w:rsidR="001807DE" w:rsidRPr="00C316AD" w:rsidRDefault="001807DE" w:rsidP="001807DE">
      <w:pPr>
        <w:pStyle w:val="Markedstd"/>
      </w:pPr>
      <w:r w:rsidRPr="00C316AD">
        <w:t>correctness of distribution;</w:t>
      </w:r>
    </w:p>
    <w:p w:rsidR="001807DE" w:rsidRPr="00C316AD" w:rsidRDefault="001807DE" w:rsidP="001807DE">
      <w:pPr>
        <w:pStyle w:val="Markedstd"/>
      </w:pPr>
      <w:r w:rsidRPr="00C316AD">
        <w:t>quality of distribution.</w:t>
      </w:r>
    </w:p>
    <w:p w:rsidR="001807DE" w:rsidRPr="00C316AD" w:rsidRDefault="001807DE" w:rsidP="001807DE">
      <w:r w:rsidRPr="00C316AD">
        <w:t>Completeness of the distribution of the educational load is a characteristic of the distribution option that determines the provision by the teacher of all classes planned for holding. To determine the characteristic, it is necessary to review all items of the list of educational assignments, compare them with the RNN and check:</w:t>
      </w:r>
    </w:p>
    <w:p w:rsidR="001807DE" w:rsidRPr="00C316AD" w:rsidRDefault="001B302B" w:rsidP="001807DE">
      <w:pPr>
        <w:pStyle w:val="Markedstd"/>
      </w:pPr>
      <w:r>
        <w:t>defining a lecturer for all lecture streams;</w:t>
      </w:r>
    </w:p>
    <w:p w:rsidR="001807DE" w:rsidRPr="00C316AD" w:rsidRDefault="001B302B" w:rsidP="001807DE">
      <w:pPr>
        <w:pStyle w:val="Markedstd"/>
      </w:pPr>
      <w:r>
        <w:t>identification of teachers for all groups created to conduct laboratory work and practical classes;</w:t>
      </w:r>
    </w:p>
    <w:p w:rsidR="001807DE" w:rsidRPr="00C316AD" w:rsidRDefault="001B302B" w:rsidP="001807DE">
      <w:pPr>
        <w:pStyle w:val="Markedstd"/>
      </w:pPr>
      <w:r>
        <w:lastRenderedPageBreak/>
        <w:t>appointment of supervisors of qualifying theses (coursework, bachelor's or diploma) for all students.</w:t>
      </w:r>
    </w:p>
    <w:p w:rsidR="001B302B" w:rsidRDefault="001807DE" w:rsidP="001807DE">
      <w:r w:rsidRPr="00C316AD">
        <w:t>The correctness of the distribution of the teaching load is a characteristic of the distribution option that determines the assignment of the volume of teaching load determined by the norms to all full-time teachers of the department.</w:t>
      </w:r>
    </w:p>
    <w:p w:rsidR="001807DE" w:rsidRPr="00C316AD" w:rsidRDefault="001807DE" w:rsidP="001807DE">
      <w:r w:rsidRPr="00C316AD">
        <w:t>The quality of the distribution of the teaching load is a characteristic of the distribution option that determines the suitability of assigning teachers to conduct certain types of classes in accordance with their categories, which are specified in the methodological guidelines of the university and the department.</w:t>
      </w:r>
    </w:p>
    <w:p w:rsidR="001807DE" w:rsidRPr="00C316AD" w:rsidRDefault="001807DE" w:rsidP="001807DE">
      <w:r w:rsidRPr="00C316AD">
        <w:t>The indicators of this group can be divided into two categories:</w:t>
      </w:r>
    </w:p>
    <w:p w:rsidR="001807DE" w:rsidRPr="00C316AD" w:rsidRDefault="001807DE" w:rsidP="000E6767">
      <w:r w:rsidRPr="00C316AD">
        <w:t>Individual distribution quality indicators:</w:t>
      </w:r>
    </w:p>
    <w:p w:rsidR="001807DE" w:rsidRPr="00C316AD" w:rsidRDefault="001807DE" w:rsidP="001807DE">
      <w:pPr>
        <w:pStyle w:val="Markedstd"/>
      </w:pPr>
      <w:r w:rsidRPr="00C316AD">
        <w:t>number of hours and percentage for lectures and other related activities (consultations, taking exams);</w:t>
      </w:r>
    </w:p>
    <w:p w:rsidR="001807DE" w:rsidRPr="00C316AD" w:rsidRDefault="001807DE" w:rsidP="001807DE">
      <w:pPr>
        <w:pStyle w:val="Markedstd"/>
      </w:pPr>
      <w:r w:rsidRPr="00C316AD">
        <w:t>number of hours and percentage for practical classes (laboratory work and practical classes);</w:t>
      </w:r>
    </w:p>
    <w:p w:rsidR="001807DE" w:rsidRPr="00C316AD" w:rsidRDefault="001807DE" w:rsidP="001807DE">
      <w:pPr>
        <w:pStyle w:val="Markedstd"/>
      </w:pPr>
      <w:r w:rsidRPr="00C316AD">
        <w:t>number of hours and percentage for course design guidance;</w:t>
      </w:r>
    </w:p>
    <w:p w:rsidR="001807DE" w:rsidRPr="00C316AD" w:rsidRDefault="001807DE" w:rsidP="001807DE">
      <w:pPr>
        <w:pStyle w:val="Markedstd"/>
      </w:pPr>
      <w:r w:rsidRPr="00C316AD">
        <w:t>number of hours and percentage for supervising bachelor's and/or master's thesis design.</w:t>
      </w:r>
    </w:p>
    <w:p w:rsidR="001807DE" w:rsidRPr="00C316AD" w:rsidRDefault="00017E74" w:rsidP="001807DE">
      <w:r>
        <w:t>Indicators of the quality of the distribution of classes in the subdivision:</w:t>
      </w:r>
    </w:p>
    <w:p w:rsidR="001807DE" w:rsidRPr="00C316AD" w:rsidRDefault="001807DE" w:rsidP="001807DE">
      <w:pPr>
        <w:pStyle w:val="Markedstd"/>
      </w:pPr>
      <w:r w:rsidRPr="00C316AD">
        <w:t>number of hours and percentage of classes conducted by doctors of sciences and professors;</w:t>
      </w:r>
    </w:p>
    <w:p w:rsidR="001807DE" w:rsidRPr="00C316AD" w:rsidRDefault="001807DE" w:rsidP="001807DE">
      <w:pPr>
        <w:pStyle w:val="Markedstd"/>
      </w:pPr>
      <w:r w:rsidRPr="00C316AD">
        <w:t>number of hours and percentage of classes conducted by candidates of sciences, associate professors;</w:t>
      </w:r>
    </w:p>
    <w:p w:rsidR="001807DE" w:rsidRPr="00C316AD" w:rsidRDefault="001807DE" w:rsidP="001807DE">
      <w:pPr>
        <w:pStyle w:val="Markedstd"/>
      </w:pPr>
      <w:r w:rsidRPr="00C316AD">
        <w:t>number of hours and percentage of classes conducted by NPP without ranks and degrees.</w:t>
      </w:r>
    </w:p>
    <w:p w:rsidR="001807DE" w:rsidRPr="00C316AD" w:rsidRDefault="00017E74" w:rsidP="001807DE">
      <w:r>
        <w:lastRenderedPageBreak/>
        <w:t>A thorough description obtained during the analysis of the business process allows you to identify the tasks that need to be solved for its implementation. These stages should include:</w:t>
      </w:r>
    </w:p>
    <w:p w:rsidR="001807DE" w:rsidRPr="00C316AD" w:rsidRDefault="00017E74" w:rsidP="001807DE">
      <w:pPr>
        <w:pStyle w:val="Markedstd"/>
      </w:pPr>
      <w:r>
        <w:t>formation of a set of indicators for evaluating the RNN variant;</w:t>
      </w:r>
    </w:p>
    <w:p w:rsidR="001807DE" w:rsidRPr="00C316AD" w:rsidRDefault="003525E3" w:rsidP="001807DE">
      <w:pPr>
        <w:pStyle w:val="Markedstd"/>
      </w:pPr>
      <w:r>
        <w:t>formation of mathematical formulas for calculating the indicators of the evaluation of the RNN variant, as well as algorithms for their calculation;</w:t>
      </w:r>
    </w:p>
    <w:p w:rsidR="001807DE" w:rsidRPr="00C316AD" w:rsidRDefault="003525E3" w:rsidP="001807DE">
      <w:pPr>
        <w:pStyle w:val="Markedstd"/>
      </w:pPr>
      <w:r>
        <w:t>develop a data storage model for calculations, as well as for storing indicators of distribution options;</w:t>
      </w:r>
    </w:p>
    <w:p w:rsidR="001807DE" w:rsidRPr="00C316AD" w:rsidRDefault="003525E3" w:rsidP="001807DE">
      <w:pPr>
        <w:pStyle w:val="Markedstd"/>
      </w:pPr>
      <w:r w:rsidRPr="00C316AD">
        <w:t>selected technology stack, design, develop and test software for calculating distribution option indicators;</w:t>
      </w:r>
    </w:p>
    <w:p w:rsidR="001807DE" w:rsidRPr="00C316AD" w:rsidRDefault="001807DE" w:rsidP="001807DE">
      <w:pPr>
        <w:pStyle w:val="Markedstd"/>
      </w:pPr>
      <w:r w:rsidRPr="00C316AD">
        <w:t>prepare demonstration examples of the software's operation, as well as qualitatively analyze the correct functioning of the software solution that will be created.</w:t>
      </w:r>
    </w:p>
    <w:p w:rsidR="001807DE" w:rsidRPr="00C316AD" w:rsidRDefault="001807DE" w:rsidP="000E6767"/>
    <w:p w:rsidR="00316F27" w:rsidRPr="00C316AD" w:rsidRDefault="00316F27" w:rsidP="00316F27">
      <w:pPr>
        <w:pStyle w:val="1"/>
      </w:pPr>
      <w:bookmarkStart w:id="11" w:name="_Toc167491270"/>
      <w:bookmarkStart w:id="12" w:name="_Toc169612918"/>
      <w:bookmarkEnd w:id="7"/>
      <w:r w:rsidRPr="00C316AD">
        <w:lastRenderedPageBreak/>
        <w:t>2 Development of algorithmic and information support for the process of assessing the distribution of the educational load</w:t>
      </w:r>
      <w:bookmarkEnd w:id="11"/>
      <w:bookmarkEnd w:id="12"/>
    </w:p>
    <w:p w:rsidR="00316F27" w:rsidRPr="00C316AD" w:rsidRDefault="00316F27" w:rsidP="00316F27">
      <w:pPr>
        <w:pStyle w:val="20"/>
      </w:pPr>
      <w:bookmarkStart w:id="13" w:name="_Toc135086162"/>
      <w:bookmarkStart w:id="14" w:name="_Toc167491271"/>
      <w:bookmarkStart w:id="15" w:name="_Toc169612919"/>
      <w:r w:rsidRPr="00C316AD">
        <w:t>2.1 Development of algorithms for assessing the distribution of the educational load</w:t>
      </w:r>
      <w:bookmarkEnd w:id="13"/>
      <w:bookmarkEnd w:id="14"/>
      <w:bookmarkEnd w:id="15"/>
    </w:p>
    <w:p w:rsidR="00316F27" w:rsidRPr="00C316AD" w:rsidRDefault="00316F27" w:rsidP="00316F27">
      <w:pPr>
        <w:pStyle w:val="3"/>
      </w:pPr>
      <w:bookmarkStart w:id="16" w:name="_Toc167491272"/>
      <w:bookmarkStart w:id="17" w:name="_Toc169612920"/>
      <w:r w:rsidRPr="00C316AD">
        <w:t>2.1.1 Development of a model for assessing the completeness of the distribution</w:t>
      </w:r>
      <w:bookmarkEnd w:id="16"/>
      <w:bookmarkEnd w:id="17"/>
    </w:p>
    <w:p w:rsidR="003525E3" w:rsidRDefault="003525E3" w:rsidP="00316F27">
      <w:r w:rsidRPr="00C316AD">
        <w:t>Completeness of the distribution of the teaching load is a characteristic of the distribution option that determines the teacher's provision of all classes scheduled for delivery.</w:t>
      </w:r>
    </w:p>
    <w:p w:rsidR="00316F27" w:rsidRPr="00C316AD" w:rsidRDefault="00316F27" w:rsidP="00316F27">
      <w:r w:rsidRPr="00C316AD">
        <w:t>Currently, such a curriculum distribution indicator (CDI) can be determined more quickly using the capabilities of the Microsoft Excel spreadsheet. To do this, you can simply set a filter on the column with the names of teachers, and then select the filter option “Empty rows”. On the other hand, if the “Empty rows” option is not in the list, this indicates that the load distribution is carried out in full [13].</w:t>
      </w:r>
    </w:p>
    <w:p w:rsidR="00316F27" w:rsidRDefault="00316F27" w:rsidP="00316F27">
      <w:r w:rsidRPr="00C316AD">
        <w:t>The absence of managers with master's or bachelor's degrees is determined similarly. You can also apply a filter and get the result.</w:t>
      </w:r>
    </w:p>
    <w:p w:rsidR="003525E3" w:rsidRPr="00C316AD" w:rsidRDefault="003525E3" w:rsidP="00316F27">
      <w:r>
        <w:t>But there is one point that determines the need for changes - now the distribution for autumn and spring are located on different sheets. This requires setting filters twice. Fig. 2.1 shows a possible option for presenting the results of the stage execution, when the data is summarized on one sheet after simply clicking a button.</w:t>
      </w:r>
    </w:p>
    <w:p w:rsidR="00316F27" w:rsidRPr="00C316AD" w:rsidRDefault="00FF7882" w:rsidP="00316F27">
      <w:r>
        <w:t>Fig.2.2. shows a variant of presenting data about diploma students and their supervisors. Here, in one place, information is summarized about all categories of students who write qualification papers. In other words, all students of 4th, 5th and 6th years.</w:t>
      </w:r>
    </w:p>
    <w:p w:rsidR="00FF7882" w:rsidRDefault="00FF7882" w:rsidP="00FF7882">
      <w:pPr>
        <w:pStyle w:val="Picture"/>
      </w:pPr>
      <w:r w:rsidRPr="00C316AD">
        <w:rPr>
          <w:noProof/>
          <w:lang w:val="en-US" w:eastAsia="en-US"/>
        </w:rPr>
        <w:lastRenderedPageBreak/>
        <w:drawing>
          <wp:inline distT="0" distB="0" distL="0" distR="0" wp14:anchorId="4DF69A35" wp14:editId="0886BAA0">
            <wp:extent cx="5968931" cy="1882428"/>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86275" cy="1887898"/>
                    </a:xfrm>
                    <a:prstGeom prst="rect">
                      <a:avLst/>
                    </a:prstGeom>
                    <a:noFill/>
                    <a:ln>
                      <a:noFill/>
                    </a:ln>
                  </pic:spPr>
                </pic:pic>
              </a:graphicData>
            </a:graphic>
          </wp:inline>
        </w:drawing>
      </w:r>
    </w:p>
    <w:p w:rsidR="00FF7882" w:rsidRPr="00C316AD" w:rsidRDefault="00FF7882" w:rsidP="00FF7882">
      <w:pPr>
        <w:pStyle w:val="Picturenumber"/>
      </w:pPr>
      <w:r w:rsidRPr="00C316AD">
        <w:t>Figure 2.1 – Presentation of information for assessing the incompleteness of teacher assignments to disciplines</w:t>
      </w:r>
    </w:p>
    <w:p w:rsidR="00FF7882" w:rsidRDefault="00FF7882" w:rsidP="00316F27"/>
    <w:p w:rsidR="00316F27" w:rsidRPr="00C316AD" w:rsidRDefault="00316F27" w:rsidP="00316F27">
      <w:pPr>
        <w:pStyle w:val="Picture"/>
      </w:pPr>
      <w:r w:rsidRPr="00C316AD">
        <w:rPr>
          <w:noProof/>
          <w:lang w:val="en-US" w:eastAsia="en-US"/>
        </w:rPr>
        <w:drawing>
          <wp:inline distT="0" distB="0" distL="0" distR="0" wp14:anchorId="33B24EAA" wp14:editId="5A808E9F">
            <wp:extent cx="2826384" cy="390669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9334" cy="3924593"/>
                    </a:xfrm>
                    <a:prstGeom prst="rect">
                      <a:avLst/>
                    </a:prstGeom>
                    <a:noFill/>
                    <a:ln>
                      <a:noFill/>
                    </a:ln>
                  </pic:spPr>
                </pic:pic>
              </a:graphicData>
            </a:graphic>
          </wp:inline>
        </w:drawing>
      </w:r>
    </w:p>
    <w:p w:rsidR="00316F27" w:rsidRPr="00C316AD" w:rsidRDefault="00316F27" w:rsidP="00316F27">
      <w:pPr>
        <w:pStyle w:val="Picturenumber"/>
      </w:pPr>
      <w:r w:rsidRPr="00C316AD">
        <w:t>Figure 2.2 – Presentation of information for assessing the incompleteness of the appointment of thesis project supervisors</w:t>
      </w:r>
    </w:p>
    <w:p w:rsidR="00FF7882" w:rsidRDefault="00FF7882" w:rsidP="00FF7882"/>
    <w:p w:rsidR="00FF7882" w:rsidRPr="00C316AD" w:rsidRDefault="00FF7882" w:rsidP="00FF7882">
      <w:r w:rsidRPr="00C316AD">
        <w:t xml:space="preserve">Both options demonstrate an option that allows you to save all identified deficiencies in a separate file. This file can then be printed, mailed to the head of the </w:t>
      </w:r>
      <w:r w:rsidRPr="00C316AD">
        <w:lastRenderedPageBreak/>
        <w:t>department for analysis, or presented on a presentation slide that will be shown at a staff meeting. Also, a list in the format of “all students without 4th and 5th year supervisors” can be placed on a general display for teachers to review when selecting new students in the near future.</w:t>
      </w:r>
    </w:p>
    <w:p w:rsidR="00316F27" w:rsidRPr="00C316AD" w:rsidRDefault="00C90734" w:rsidP="00316F27">
      <w:r>
        <w:t>The next step is to evaluate the correctness of the distribution.</w:t>
      </w:r>
    </w:p>
    <w:p w:rsidR="00316F27" w:rsidRPr="00C316AD" w:rsidRDefault="00316F27" w:rsidP="00316F27">
      <w:pPr>
        <w:pStyle w:val="3"/>
      </w:pPr>
      <w:bookmarkStart w:id="18" w:name="_Toc167491273"/>
      <w:bookmarkStart w:id="19" w:name="_Toc169612921"/>
      <w:r w:rsidRPr="00C316AD">
        <w:t>2.1.2 Development of a model for assessing the correctness of the distribution</w:t>
      </w:r>
      <w:bookmarkEnd w:id="18"/>
      <w:bookmarkEnd w:id="19"/>
    </w:p>
    <w:p w:rsidR="005D35ED" w:rsidRDefault="005D35ED" w:rsidP="005D35ED">
      <w:r w:rsidRPr="00C316AD">
        <w:t>The correctness of the distribution of the teaching load is a characteristic of the distribution option that determines the assignment of the volume of teaching load determined by the norms to all full-time teachers of the department.</w:t>
      </w:r>
    </w:p>
    <w:p w:rsidR="005D35ED" w:rsidRDefault="005D35ED" w:rsidP="00316F27">
      <w:pPr>
        <w:pStyle w:val="Markedstd"/>
        <w:numPr>
          <w:ilvl w:val="0"/>
          <w:numId w:val="0"/>
        </w:numPr>
        <w:ind w:firstLine="709"/>
      </w:pPr>
      <w:r>
        <w:t>Automation of calculations of indicators of this group is a more resource-intensive task, and therefore more relevant. An example of a page with summarized data on the workload of teachers is presented in Fig. 2.3.</w:t>
      </w:r>
    </w:p>
    <w:p w:rsidR="00316F27" w:rsidRPr="00C316AD" w:rsidRDefault="00316F27" w:rsidP="00316F27"/>
    <w:p w:rsidR="00316F27" w:rsidRPr="00C316AD" w:rsidRDefault="00316F27" w:rsidP="00316F27">
      <w:pPr>
        <w:pStyle w:val="Picture"/>
      </w:pPr>
      <w:r w:rsidRPr="00C316AD">
        <w:rPr>
          <w:noProof/>
          <w:lang w:val="en-US" w:eastAsia="en-US"/>
        </w:rPr>
        <w:drawing>
          <wp:inline distT="0" distB="0" distL="0" distR="0" wp14:anchorId="10EC52D0" wp14:editId="5531C25D">
            <wp:extent cx="5705341" cy="208126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6100" cy="2085188"/>
                    </a:xfrm>
                    <a:prstGeom prst="rect">
                      <a:avLst/>
                    </a:prstGeom>
                    <a:noFill/>
                    <a:ln>
                      <a:noFill/>
                    </a:ln>
                  </pic:spPr>
                </pic:pic>
              </a:graphicData>
            </a:graphic>
          </wp:inline>
        </w:drawing>
      </w:r>
    </w:p>
    <w:p w:rsidR="00316F27" w:rsidRDefault="00316F27" w:rsidP="00316F27">
      <w:pPr>
        <w:pStyle w:val="Picturenumber"/>
      </w:pPr>
      <w:r w:rsidRPr="00C316AD">
        <w:t>Figure 2.3 – Presentation of information for assessing the quality of workload distribution</w:t>
      </w:r>
    </w:p>
    <w:p w:rsidR="005D35ED" w:rsidRPr="005D35ED" w:rsidRDefault="005D35ED" w:rsidP="005D35ED"/>
    <w:p w:rsidR="005D35ED" w:rsidRPr="00C316AD" w:rsidRDefault="005D35ED" w:rsidP="005D35ED">
      <w:pPr>
        <w:pStyle w:val="Markedstd"/>
        <w:numPr>
          <w:ilvl w:val="0"/>
          <w:numId w:val="0"/>
        </w:numPr>
        <w:ind w:firstLine="709"/>
      </w:pPr>
      <w:r>
        <w:t>Now, to calculate such indicators, it is necessary to transfer from the individual teacher's workload sheet information about the total number of hours of workload for the spring and fall, and then add data about bachelor's and master's degrees. For a department with more than 50 teachers, this task is solved from 1 to 3 hours.</w:t>
      </w:r>
    </w:p>
    <w:p w:rsidR="00316F27" w:rsidRPr="00C316AD" w:rsidRDefault="005D35ED" w:rsidP="00316F27">
      <w:r>
        <w:lastRenderedPageBreak/>
        <w:t>In addition, it is necessary to take into account that the detection of incorrect assignment of hours will lead to the reworking of the plan, which will entail new coordination of changes, recalculation of data, and re-filling of the summary table. That is, it will be necessary to spend another 1 to 3 hours of time.</w:t>
      </w:r>
    </w:p>
    <w:p w:rsidR="00316F27" w:rsidRPr="00C316AD" w:rsidRDefault="00316F27" w:rsidP="00316F27">
      <w:r w:rsidRPr="00C316AD">
        <w:t>Calculations of the correctness indicator should be based on the norms of hours of teaching workload, determined by the governing documents of the institution. The normative number of hours of teaching work per one teacher's rate is 600 hours. In this case, the number of hours may differ in both directions by no more than 20% [10].</w:t>
      </w:r>
    </w:p>
    <w:p w:rsidR="00226D62" w:rsidRDefault="005D35ED" w:rsidP="00316F27">
      <w:pPr>
        <w:pStyle w:val="Markedstd"/>
        <w:numPr>
          <w:ilvl w:val="0"/>
          <w:numId w:val="0"/>
        </w:numPr>
        <w:ind w:firstLine="709"/>
      </w:pPr>
      <w:r>
        <w:t>Additionally, the department may take into account additional indicators at this stage:</w:t>
      </w:r>
    </w:p>
    <w:p w:rsidR="00226D62" w:rsidRPr="00226D62" w:rsidRDefault="005D35ED" w:rsidP="00226D62">
      <w:pPr>
        <w:pStyle w:val="Markedstd"/>
      </w:pPr>
      <w:r w:rsidRPr="00226D62">
        <w:t xml:space="preserve">  – the minimum number of bachelor's degrees assigned to a diploma for associate professors or master's degrees for professors,</w:t>
      </w:r>
    </w:p>
    <w:p w:rsidR="00226D62" w:rsidRPr="00226D62" w:rsidRDefault="00316F27" w:rsidP="00226D62">
      <w:pPr>
        <w:pStyle w:val="Markedstd"/>
      </w:pPr>
      <w:r w:rsidRPr="00226D62">
        <w:t>the minimum number of hours taught in English with a certificate,</w:t>
      </w:r>
    </w:p>
    <w:p w:rsidR="00226D62" w:rsidRPr="00226D62" w:rsidRDefault="00316F27" w:rsidP="00226D62">
      <w:pPr>
        <w:pStyle w:val="Markedstd"/>
      </w:pPr>
      <w:r w:rsidRPr="00226D62">
        <w:t>etc.</w:t>
      </w:r>
    </w:p>
    <w:p w:rsidR="00226D62" w:rsidRDefault="00226D62" w:rsidP="00316F27">
      <w:pPr>
        <w:pStyle w:val="Markedstd"/>
        <w:numPr>
          <w:ilvl w:val="0"/>
          <w:numId w:val="0"/>
        </w:numPr>
        <w:ind w:firstLine="709"/>
      </w:pPr>
      <w:r>
        <w:t>In this work, the calculation of these indicators is not considered.</w:t>
      </w:r>
    </w:p>
    <w:p w:rsidR="00316F27" w:rsidRPr="00C316AD" w:rsidRDefault="00316F27" w:rsidP="00316F27">
      <w:pPr>
        <w:pStyle w:val="3"/>
      </w:pPr>
      <w:bookmarkStart w:id="20" w:name="_Toc167491274"/>
      <w:bookmarkStart w:id="21" w:name="_Toc169612922"/>
      <w:r w:rsidRPr="00C316AD">
        <w:t>2.1.3 Development of a distribution quality assessment model</w:t>
      </w:r>
      <w:bookmarkEnd w:id="20"/>
      <w:bookmarkEnd w:id="21"/>
    </w:p>
    <w:p w:rsidR="00226D62" w:rsidRPr="00C316AD" w:rsidRDefault="00226D62" w:rsidP="00226D62">
      <w:r w:rsidRPr="00C316AD">
        <w:t>The quality of the distribution of the teaching load is a characteristic of the distribution option that determines the suitability of assigning teachers to conduct certain types of classes in accordance with their categories, which are specified in the methodological guidelines of the university and the department.</w:t>
      </w:r>
    </w:p>
    <w:p w:rsidR="00316F27" w:rsidRDefault="00226D62" w:rsidP="00316F27">
      <w:pPr>
        <w:pStyle w:val="Markedstd"/>
        <w:numPr>
          <w:ilvl w:val="0"/>
          <w:numId w:val="0"/>
        </w:numPr>
        <w:ind w:firstLine="709"/>
      </w:pPr>
      <w:r>
        <w:t>Analysis of this distribution direction will allow determining the rationality of assigning teachers to conduct classes defined by the curricula. Scientific and pedagogical workers conduct various types of classes - lectures, laboratory classes (LC), practical classes (PrZ). They manage the implementation of coursework (CR) or course projects (CP), as well as diploma theses (CP). Each of these types of work requires different efforts.</w:t>
      </w:r>
    </w:p>
    <w:p w:rsidR="005075D8" w:rsidRDefault="00430369" w:rsidP="005075D8">
      <w:pPr>
        <w:pStyle w:val="Markedstd"/>
        <w:numPr>
          <w:ilvl w:val="0"/>
          <w:numId w:val="0"/>
        </w:numPr>
        <w:ind w:firstLine="709"/>
      </w:pPr>
      <w:r>
        <w:t xml:space="preserve">If we consider a situation where one teacher gives 32 hours of lectures, and another conducts 64 hours of laboratory classes, this does not mean that the practical </w:t>
      </w:r>
      <w:r>
        <w:lastRenderedPageBreak/>
        <w:t>teacher has worked twice as much. First, 64 hours of lectures can be 32 hours of classes in two groups of the stream. Secondly, very often the basic part for methodological developments for conducting lectures or practical classes is prepared by the lecturer, and this is much more than the 32 hours that the practical teacher supposedly worked on. And you should also add to the number of “overtime hours” for solving organizational issues, conducting consultations and exams, developing syllabi, lectures and presentations, and as a result, a completely different calculation result will be obtained.</w:t>
      </w:r>
    </w:p>
    <w:p w:rsidR="00430369" w:rsidRPr="00C316AD" w:rsidRDefault="005075D8" w:rsidP="005075D8">
      <w:pPr>
        <w:pStyle w:val="Markedstd"/>
        <w:numPr>
          <w:ilvl w:val="0"/>
          <w:numId w:val="0"/>
        </w:numPr>
        <w:ind w:firstLine="709"/>
      </w:pPr>
      <w:r>
        <w:t>That is why there is a “hierarchy” of the teaching world, which determines that lectures should be conducted by experienced teachers who hold the positions of associate professors and professors, but the number of disciplines in which they are stream lecturers should not exceed 2-3 disciplines. On the other hand, associate professors who perform the work of assistants, conducting a bunch of lectures and practical classes, but are not responsible for reading lectures or do not work with graduate students, create an additional burden on another colleague and do not engage in self-development and improving their professional level. Therefore, it is necessary to assess the quality of distribution in order to identify “skewnesses” when assigning NPP to conduct classes.</w:t>
      </w:r>
    </w:p>
    <w:p w:rsidR="00316F27" w:rsidRPr="00C316AD" w:rsidRDefault="00B44C92" w:rsidP="00316F27">
      <w:pPr>
        <w:pStyle w:val="Markedstd"/>
        <w:numPr>
          <w:ilvl w:val="0"/>
          <w:numId w:val="0"/>
        </w:numPr>
        <w:ind w:firstLine="709"/>
      </w:pPr>
      <w:r>
        <w:t>To assess the quality of the distribution, it is necessary to extract the final data of each teacher's individual distribution and calculate the sum of the values ​​of certain columns of classes, depending on the type of activity.</w:t>
      </w:r>
    </w:p>
    <w:p w:rsidR="00316F27" w:rsidRPr="00C316AD" w:rsidRDefault="00316F27" w:rsidP="00316F27">
      <w:pPr>
        <w:pStyle w:val="Markedstd"/>
        <w:numPr>
          <w:ilvl w:val="0"/>
          <w:numId w:val="0"/>
        </w:numPr>
        <w:ind w:firstLine="709"/>
      </w:pPr>
      <w:r w:rsidRPr="00C316AD">
        <w:t>To calculate the number of hours for lecture work, you need to find the sum of hours for lectures, consultations, evaluation of individual tasks within the hours of independent work, as well as for tests and exams.</w:t>
      </w:r>
    </w:p>
    <w:p w:rsidR="00316F27" w:rsidRPr="00C316AD" w:rsidRDefault="00316F27" w:rsidP="00316F27">
      <w:pPr>
        <w:pStyle w:val="Markedstd"/>
        <w:numPr>
          <w:ilvl w:val="0"/>
          <w:numId w:val="0"/>
        </w:numPr>
        <w:ind w:firstLine="709"/>
      </w:pPr>
      <w:r w:rsidRPr="00C316AD">
        <w:t>To calculate the number of hours for practical classes, you need to find the sum of time for conducting PR and PL.</w:t>
      </w:r>
    </w:p>
    <w:p w:rsidR="00316F27" w:rsidRPr="00C316AD" w:rsidRDefault="00316F27" w:rsidP="00316F27">
      <w:pPr>
        <w:pStyle w:val="Markedstd"/>
        <w:numPr>
          <w:ilvl w:val="0"/>
          <w:numId w:val="0"/>
        </w:numPr>
        <w:ind w:firstLine="709"/>
      </w:pPr>
      <w:r w:rsidRPr="00C316AD">
        <w:t xml:space="preserve">To calculate the number of hours for course design, you should find the amount of time spent advising students on the issue of completing and completing a coursework </w:t>
      </w:r>
      <w:r w:rsidRPr="00C316AD">
        <w:lastRenderedPageBreak/>
        <w:t>or project in which the teacher is appointed as the supervisor. This number does not include the hours during which the supervisor of the graduate student provides advice on completing a coursework on a topic related to the subject of the DP. However, the number of hours for this section of activity includes hours spent advising the graduate student, as well as preparing an intermediate coursework (or several works as in the 5th year of the master's degree).</w:t>
      </w:r>
    </w:p>
    <w:p w:rsidR="00316F27" w:rsidRPr="00C316AD" w:rsidRDefault="00316F27" w:rsidP="00316F27">
      <w:pPr>
        <w:pStyle w:val="Markedstd"/>
        <w:numPr>
          <w:ilvl w:val="0"/>
          <w:numId w:val="0"/>
        </w:numPr>
        <w:ind w:firstLine="709"/>
      </w:pPr>
      <w:r w:rsidRPr="00C316AD">
        <w:t>The set of "other types" includes work in the State Attestation Commission (SAC), reviewing bachelor's theses, and managing various types of internships (production, computing, pre-diploma).</w:t>
      </w:r>
    </w:p>
    <w:p w:rsidR="00316F27" w:rsidRPr="00C316AD" w:rsidRDefault="00316F27" w:rsidP="00316F27">
      <w:pPr>
        <w:pStyle w:val="Markedstd"/>
        <w:numPr>
          <w:ilvl w:val="0"/>
          <w:numId w:val="0"/>
        </w:numPr>
        <w:ind w:firstLine="709"/>
      </w:pPr>
      <w:r w:rsidRPr="00C316AD">
        <w:t>The set of “sections” for evaluation can be expanded, which should be taken into account when building the software.</w:t>
      </w:r>
    </w:p>
    <w:p w:rsidR="00316F27" w:rsidRPr="00C316AD" w:rsidRDefault="00316F27" w:rsidP="00316F27">
      <w:pPr>
        <w:pStyle w:val="Markedstd"/>
        <w:numPr>
          <w:ilvl w:val="0"/>
          <w:numId w:val="0"/>
        </w:numPr>
        <w:ind w:firstLine="709"/>
      </w:pPr>
      <w:r w:rsidRPr="00C316AD">
        <w:t>The result of such a calculation may look like the one shown in Fig. 2.4.</w:t>
      </w:r>
    </w:p>
    <w:p w:rsidR="00316F27" w:rsidRPr="00C316AD" w:rsidRDefault="00316F27" w:rsidP="00316F27">
      <w:pPr>
        <w:pStyle w:val="Markedstd"/>
        <w:numPr>
          <w:ilvl w:val="0"/>
          <w:numId w:val="0"/>
        </w:numPr>
        <w:ind w:firstLine="709"/>
      </w:pPr>
    </w:p>
    <w:p w:rsidR="00316F27" w:rsidRPr="00C316AD" w:rsidRDefault="00316F27" w:rsidP="00316F27">
      <w:pPr>
        <w:pStyle w:val="Picture"/>
      </w:pPr>
      <w:r w:rsidRPr="00C316AD">
        <w:rPr>
          <w:noProof/>
          <w:lang w:val="en-US" w:eastAsia="en-US"/>
        </w:rPr>
        <w:drawing>
          <wp:inline distT="0" distB="0" distL="0" distR="0" wp14:anchorId="70FA4A97" wp14:editId="4D0C76C5">
            <wp:extent cx="5628068" cy="194661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8831" cy="1950335"/>
                    </a:xfrm>
                    <a:prstGeom prst="rect">
                      <a:avLst/>
                    </a:prstGeom>
                    <a:noFill/>
                    <a:ln>
                      <a:noFill/>
                    </a:ln>
                  </pic:spPr>
                </pic:pic>
              </a:graphicData>
            </a:graphic>
          </wp:inline>
        </w:drawing>
      </w:r>
    </w:p>
    <w:p w:rsidR="00316F27" w:rsidRPr="00B847B5" w:rsidRDefault="00316F27" w:rsidP="00316F27">
      <w:pPr>
        <w:pStyle w:val="Picturenumber"/>
      </w:pPr>
      <w:r w:rsidRPr="00C316AD">
        <w:t>Figure 2.4 – Letter with summary data on RNN</w:t>
      </w:r>
    </w:p>
    <w:p w:rsidR="00316F27" w:rsidRPr="00C316AD" w:rsidRDefault="00316F27" w:rsidP="00316F27">
      <w:pPr>
        <w:pStyle w:val="Markedstd"/>
        <w:numPr>
          <w:ilvl w:val="0"/>
          <w:numId w:val="0"/>
        </w:numPr>
        <w:ind w:firstLine="709"/>
      </w:pPr>
    </w:p>
    <w:p w:rsidR="00316F27" w:rsidRPr="00C316AD" w:rsidRDefault="006860FD" w:rsidP="00316F27">
      <w:pPr>
        <w:pStyle w:val="Markedstd"/>
        <w:numPr>
          <w:ilvl w:val="0"/>
          <w:numId w:val="0"/>
        </w:numPr>
        <w:ind w:firstLine="709"/>
      </w:pPr>
      <w:r>
        <w:t xml:space="preserve">If we calculate the characteristics described above, it will make it possible to assess the distribution of the teacher's time for conducting classes of different types. The availability of such a table will provide the head of the department with the opportunity to analyze the current distribution in order to identify situations where lectures are given by senior teachers without degrees or, conversely, a professor conducts laboratory classes. In Figure 2.4, we can see a situation where the course </w:t>
      </w:r>
      <w:r>
        <w:lastRenderedPageBreak/>
        <w:t>design is managed by an ordinary assistant. Will this ensure the proper quality of this important stage of training?</w:t>
      </w:r>
    </w:p>
    <w:p w:rsidR="00316F27" w:rsidRPr="00C316AD" w:rsidRDefault="00316F27" w:rsidP="00316F27">
      <w:pPr>
        <w:pStyle w:val="Markedstd"/>
        <w:numPr>
          <w:ilvl w:val="0"/>
          <w:numId w:val="0"/>
        </w:numPr>
        <w:ind w:firstLine="709"/>
      </w:pPr>
      <w:r w:rsidRPr="00C316AD">
        <w:t>In addition to analyzing individual indicators of the conduct of classes by teachers, it is also possible to assess the quality of the organization of classes by type. The department must meet certain licensing and accreditation requirements [10], for example, that classes are conducted exclusively by teachers with a scientific degree. To determine whether the distribution satisfies these conditions, it is advisable to build a “portrait of the department” in the form presented in Fig. 2.5. The figure shows the data on the number of hours planned for conducting previously defined types of classes by three categories of teachers:</w:t>
      </w:r>
    </w:p>
    <w:p w:rsidR="00316F27" w:rsidRPr="00C316AD" w:rsidRDefault="00316F27" w:rsidP="00F008D6">
      <w:pPr>
        <w:pStyle w:val="Markedstd"/>
        <w:numPr>
          <w:ilvl w:val="0"/>
          <w:numId w:val="2"/>
        </w:numPr>
      </w:pPr>
      <w:r w:rsidRPr="00C316AD">
        <w:t>doctors of sciences or professors;</w:t>
      </w:r>
    </w:p>
    <w:p w:rsidR="00316F27" w:rsidRPr="00C316AD" w:rsidRDefault="00316F27" w:rsidP="00F008D6">
      <w:pPr>
        <w:pStyle w:val="Markedstd"/>
        <w:numPr>
          <w:ilvl w:val="0"/>
          <w:numId w:val="2"/>
        </w:numPr>
      </w:pPr>
      <w:r w:rsidRPr="00C316AD">
        <w:t>candidates of sciences or associate professors;</w:t>
      </w:r>
    </w:p>
    <w:p w:rsidR="00316F27" w:rsidRPr="00C316AD" w:rsidRDefault="00316F27" w:rsidP="00F008D6">
      <w:pPr>
        <w:pStyle w:val="Markedstd"/>
        <w:numPr>
          <w:ilvl w:val="0"/>
          <w:numId w:val="2"/>
        </w:numPr>
      </w:pPr>
      <w:r w:rsidRPr="00C316AD">
        <w:t>teachers without academic degrees or academic titles.</w:t>
      </w:r>
    </w:p>
    <w:p w:rsidR="00316F27" w:rsidRPr="00C316AD" w:rsidRDefault="00316F27" w:rsidP="00316F27">
      <w:pPr>
        <w:pStyle w:val="Markedstd"/>
        <w:numPr>
          <w:ilvl w:val="0"/>
          <w:numId w:val="0"/>
        </w:numPr>
        <w:ind w:firstLine="709"/>
      </w:pPr>
    </w:p>
    <w:p w:rsidR="00316F27" w:rsidRPr="00C316AD" w:rsidRDefault="00316F27" w:rsidP="00316F27">
      <w:pPr>
        <w:pStyle w:val="Picture"/>
      </w:pPr>
      <w:r w:rsidRPr="00C316AD">
        <w:rPr>
          <w:noProof/>
          <w:lang w:val="en-US" w:eastAsia="en-US"/>
        </w:rPr>
        <w:drawing>
          <wp:inline distT="0" distB="0" distL="0" distR="0" wp14:anchorId="72353D67" wp14:editId="7F819073">
            <wp:extent cx="5409127" cy="1644433"/>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3996" cy="1655034"/>
                    </a:xfrm>
                    <a:prstGeom prst="rect">
                      <a:avLst/>
                    </a:prstGeom>
                    <a:noFill/>
                    <a:ln>
                      <a:noFill/>
                    </a:ln>
                  </pic:spPr>
                </pic:pic>
              </a:graphicData>
            </a:graphic>
          </wp:inline>
        </w:drawing>
      </w:r>
    </w:p>
    <w:p w:rsidR="00316F27" w:rsidRPr="00C316AD" w:rsidRDefault="00316F27" w:rsidP="00316F27">
      <w:pPr>
        <w:pStyle w:val="Picturenumber"/>
      </w:pPr>
      <w:r w:rsidRPr="00C316AD">
        <w:t>Figure 2.5 – Letter on the distribution of teaching load with data on academic titles and degrees of teachers</w:t>
      </w:r>
    </w:p>
    <w:p w:rsidR="00316F27" w:rsidRPr="00C316AD" w:rsidRDefault="00316F27" w:rsidP="00316F27"/>
    <w:p w:rsidR="00316F27" w:rsidRPr="00C316AD" w:rsidRDefault="00316F27" w:rsidP="00316F27">
      <w:r w:rsidRPr="00C316AD">
        <w:t xml:space="preserve">Analysis of the statistic given in the table makes it possible to assess the distribution. In addition, the presence of such a statistic allows us to see a more “interesting” picture for the current distribution – associate professors have no relation to course design at all, but at the same time conduct a greater number of practical and </w:t>
      </w:r>
      <w:r w:rsidRPr="00C316AD">
        <w:lastRenderedPageBreak/>
        <w:t>laboratory classes than teachers without degrees. This is not logical from the point of view of the functional responsibilities of this category of NPP positions.</w:t>
      </w:r>
    </w:p>
    <w:p w:rsidR="00316F27" w:rsidRPr="00C316AD" w:rsidRDefault="00316F27" w:rsidP="00316F27">
      <w:r w:rsidRPr="00C316AD">
        <w:t>Similar tables can be constructed to determine the presence of a foreign language certificate at level B2 for teachers who conduct lectures and practical classes with foreign students in English. It is also possible to add additional requirements for professional skills and certificates for teachers who lecture or conduct classes, for example, in program development or database design. This will ensure a high level of practical training for students.</w:t>
      </w:r>
    </w:p>
    <w:p w:rsidR="00316F27" w:rsidRPr="00C316AD" w:rsidRDefault="00570CA5" w:rsidP="00316F27">
      <w:r>
        <w:t>To build algorithms, one must have either a mathematical apparatus for calculating the indicator or a solution scheme for the problem. The formalization of the calculation of distribution quality indicators is carried out in the next subsection.</w:t>
      </w:r>
    </w:p>
    <w:p w:rsidR="00316F27" w:rsidRPr="00C316AD" w:rsidRDefault="00316F27" w:rsidP="00316F27"/>
    <w:p w:rsidR="00316F27" w:rsidRPr="00C316AD" w:rsidRDefault="00316F27" w:rsidP="00316F27">
      <w:pPr>
        <w:pStyle w:val="20"/>
      </w:pPr>
      <w:bookmarkStart w:id="22" w:name="_Toc167491275"/>
      <w:bookmarkStart w:id="23" w:name="_Toc169612923"/>
      <w:r w:rsidRPr="00C316AD">
        <w:t>2.2 Development of mathematical support for calculating indicators of the distribution of educational workload</w:t>
      </w:r>
      <w:bookmarkEnd w:id="22"/>
      <w:bookmarkEnd w:id="23"/>
    </w:p>
    <w:p w:rsidR="00316F27" w:rsidRPr="00C316AD" w:rsidRDefault="00AE4094" w:rsidP="00316F27">
      <w:r>
        <w:t>The correctness of the distribution of teachers can be formally described by the following expression:</w:t>
      </w:r>
    </w:p>
    <w:p w:rsidR="00316F27" w:rsidRPr="00C316AD" w:rsidRDefault="00316F27" w:rsidP="00316F27"/>
    <w:p w:rsidR="00316F27" w:rsidRPr="00C316AD" w:rsidRDefault="00944B2F" w:rsidP="00316F27">
      <w:pPr>
        <w:pStyle w:val="Formulanonumber"/>
      </w:pPr>
      <m:oMath>
        <m:sSub>
          <m:sSubPr>
            <m:ctrlPr>
              <w:rPr>
                <w:rFonts w:ascii="Cambria Math" w:eastAsia="Arial" w:hAnsi="Cambria Math"/>
              </w:rPr>
            </m:ctrlPr>
          </m:sSubPr>
          <m:e>
            <m:r>
              <w:rPr>
                <w:rFonts w:ascii="Cambria Math" w:hAnsi="Cambria Math"/>
              </w:rPr>
              <m:t>P</m:t>
            </m:r>
            <m:ctrlPr>
              <w:rPr>
                <w:rFonts w:ascii="Cambria Math" w:hAnsi="Cambria Math"/>
                <w:i/>
                <w:iCs/>
              </w:rPr>
            </m:ctrlPr>
          </m:e>
          <m:sub>
            <m:r>
              <m:rPr>
                <m:sty m:val="p"/>
              </m:rPr>
              <w:rPr>
                <w:rFonts w:ascii="Cambria Math" w:hAnsi="Cambria Math"/>
              </w:rPr>
              <m:t>прв</m:t>
            </m:r>
          </m:sub>
        </m:sSub>
        <m:r>
          <m:rPr>
            <m:sty m:val="p"/>
          </m:rPr>
          <w:rPr>
            <w:rFonts w:ascii="Cambria Math" w:hAnsi="Cambria Math"/>
          </w:rPr>
          <m:t>=</m:t>
        </m:r>
        <m:f>
          <m:fPr>
            <m:ctrlPr>
              <w:rPr>
                <w:rFonts w:ascii="Cambria Math" w:eastAsia="Arial" w:hAnsi="Cambria Math"/>
              </w:rPr>
            </m:ctrlPr>
          </m:fPr>
          <m:num>
            <m:nary>
              <m:naryPr>
                <m:chr m:val="∑"/>
                <m:limLoc m:val="undOvr"/>
                <m:supHide m:val="1"/>
                <m:ctrlPr>
                  <w:rPr>
                    <w:rFonts w:ascii="Cambria Math" w:eastAsia="Arial" w:hAnsi="Cambria Math"/>
                  </w:rPr>
                </m:ctrlPr>
              </m:naryPr>
              <m:sub>
                <m:r>
                  <w:rPr>
                    <w:rFonts w:ascii="Cambria Math" w:hAnsi="Cambria Math"/>
                  </w:rPr>
                  <m:t>i</m:t>
                </m:r>
              </m:sub>
              <m:sup/>
              <m:e>
                <m:sSub>
                  <m:sSubPr>
                    <m:ctrlPr>
                      <w:rPr>
                        <w:rFonts w:ascii="Cambria Math" w:eastAsia="Arial" w:hAnsi="Cambria Math"/>
                      </w:rPr>
                    </m:ctrlPr>
                  </m:sSubPr>
                  <m:e>
                    <m:r>
                      <m:rPr>
                        <m:sty m:val="p"/>
                      </m:rPr>
                      <w:rPr>
                        <w:rFonts w:ascii="Cambria Math" w:hAnsi="Cambria Math"/>
                      </w:rPr>
                      <m:t>К</m:t>
                    </m:r>
                  </m:e>
                  <m:sub>
                    <m:r>
                      <m:rPr>
                        <m:sty m:val="p"/>
                      </m:rPr>
                      <w:rPr>
                        <w:rFonts w:ascii="Cambria Math" w:hAnsi="Cambria Math"/>
                      </w:rPr>
                      <m:t>пр</m:t>
                    </m:r>
                    <m:r>
                      <w:rPr>
                        <w:rFonts w:ascii="Cambria Math" w:hAnsi="Cambria Math"/>
                      </w:rPr>
                      <m:t>i</m:t>
                    </m:r>
                  </m:sub>
                </m:sSub>
              </m:e>
            </m:nary>
            <m:ctrlPr>
              <w:rPr>
                <w:rFonts w:ascii="Cambria Math" w:hAnsi="Cambria Math"/>
              </w:rPr>
            </m:ctrlPr>
          </m:num>
          <m:den>
            <m:sSub>
              <m:sSubPr>
                <m:ctrlPr>
                  <w:rPr>
                    <w:rFonts w:ascii="Cambria Math" w:eastAsia="Arial" w:hAnsi="Cambria Math"/>
                  </w:rPr>
                </m:ctrlPr>
              </m:sSubPr>
              <m:e>
                <m:r>
                  <m:rPr>
                    <m:sty m:val="p"/>
                  </m:rPr>
                  <w:rPr>
                    <w:rFonts w:ascii="Cambria Math" w:hAnsi="Cambria Math"/>
                  </w:rPr>
                  <m:t>К</m:t>
                </m:r>
              </m:e>
              <m:sub>
                <m:r>
                  <m:rPr>
                    <m:sty m:val="p"/>
                  </m:rPr>
                  <w:rPr>
                    <w:rFonts w:ascii="Cambria Math" w:hAnsi="Cambria Math"/>
                  </w:rPr>
                  <m:t>п</m:t>
                </m:r>
              </m:sub>
            </m:sSub>
          </m:den>
        </m:f>
        <m:r>
          <w:rPr>
            <w:rFonts w:ascii="Cambria Math" w:eastAsia="Arial" w:hAnsi="Cambria Math"/>
          </w:rPr>
          <m:t xml:space="preserve"> </m:t>
        </m:r>
      </m:oMath>
      <w:r w:rsidR="00316F27" w:rsidRPr="00C316AD">
        <w:t>;</w:t>
      </w:r>
    </w:p>
    <w:p w:rsidR="00316F27" w:rsidRPr="00C316AD" w:rsidRDefault="00944B2F" w:rsidP="00316F27">
      <w:pPr>
        <w:pStyle w:val="Formulanonumber"/>
      </w:pPr>
      <m:oMathPara>
        <m:oMath>
          <m:sSub>
            <m:sSubPr>
              <m:ctrlPr>
                <w:rPr>
                  <w:rFonts w:ascii="Cambria Math" w:eastAsia="Arial" w:hAnsi="Cambria Math"/>
                </w:rPr>
              </m:ctrlPr>
            </m:sSubPr>
            <m:e>
              <m:r>
                <m:rPr>
                  <m:sty m:val="p"/>
                </m:rPr>
                <w:rPr>
                  <w:rFonts w:ascii="Cambria Math" w:hAnsi="Cambria Math"/>
                </w:rPr>
                <m:t>К</m:t>
              </m:r>
            </m:e>
            <m:sub>
              <m:r>
                <m:rPr>
                  <m:sty m:val="p"/>
                </m:rPr>
                <w:rPr>
                  <w:rFonts w:ascii="Cambria Math" w:hAnsi="Cambria Math"/>
                </w:rPr>
                <m:t>пр</m:t>
              </m:r>
              <m:r>
                <w:rPr>
                  <w:rFonts w:ascii="Cambria Math" w:hAnsi="Cambria Math"/>
                </w:rPr>
                <m:t>i</m:t>
              </m:r>
            </m:sub>
          </m:sSub>
          <m:r>
            <m:rPr>
              <m:sty m:val="p"/>
            </m:rPr>
            <w:rPr>
              <w:rFonts w:ascii="Cambria Math" w:eastAsia="Arial" w:hAnsi="Cambria Math"/>
            </w:rPr>
            <m:t>=</m:t>
          </m:r>
          <m:d>
            <m:dPr>
              <m:begChr m:val="{"/>
              <m:endChr m:val=""/>
              <m:ctrlPr>
                <w:rPr>
                  <w:rFonts w:ascii="Cambria Math" w:eastAsia="Arial" w:hAnsi="Cambria Math"/>
                </w:rPr>
              </m:ctrlPr>
            </m:dPr>
            <m:e>
              <m:eqArr>
                <m:eqArrPr>
                  <m:ctrlPr>
                    <w:rPr>
                      <w:rFonts w:ascii="Cambria Math" w:eastAsia="Arial" w:hAnsi="Cambria Math"/>
                    </w:rPr>
                  </m:ctrlPr>
                </m:eqArrPr>
                <m:e>
                  <m:r>
                    <m:rPr>
                      <m:sty m:val="p"/>
                    </m:rPr>
                    <w:rPr>
                      <w:rFonts w:ascii="Cambria Math" w:hAnsi="Cambria Math"/>
                    </w:rPr>
                    <m:t>1</m:t>
                  </m:r>
                  <m:r>
                    <m:rPr>
                      <m:sty m:val="p"/>
                    </m:rPr>
                    <w:rPr>
                      <w:rFonts w:ascii="Cambria Math" w:eastAsia="Arial" w:hAnsi="Cambria Math"/>
                    </w:rPr>
                    <m:t>,  &amp;</m:t>
                  </m:r>
                  <m:sSub>
                    <m:sSubPr>
                      <m:ctrlPr>
                        <w:rPr>
                          <w:rFonts w:ascii="Cambria Math" w:eastAsia="Arial" w:hAnsi="Cambria Math"/>
                        </w:rPr>
                      </m:ctrlPr>
                    </m:sSubPr>
                    <m:e>
                      <m:r>
                        <m:rPr>
                          <m:sty m:val="p"/>
                        </m:rPr>
                        <w:rPr>
                          <w:rFonts w:ascii="Cambria Math" w:hAnsi="Cambria Math"/>
                        </w:rPr>
                        <m:t>0.8∙</m:t>
                      </m:r>
                      <m:r>
                        <w:rPr>
                          <w:rFonts w:ascii="Cambria Math" w:hAnsi="Cambria Math"/>
                        </w:rPr>
                        <m:t>h</m:t>
                      </m:r>
                    </m:e>
                    <m:sub>
                      <m:r>
                        <w:rPr>
                          <w:rFonts w:ascii="Cambria Math" w:hAnsi="Cambria Math"/>
                        </w:rPr>
                        <m:t>norm</m:t>
                      </m:r>
                    </m:sub>
                  </m:sSub>
                  <m:r>
                    <m:rPr>
                      <m:sty m:val="p"/>
                    </m:rPr>
                    <w:rPr>
                      <w:rFonts w:ascii="Cambria Math" w:hAnsi="Cambria Math"/>
                    </w:rPr>
                    <m:t>(</m:t>
                  </m:r>
                  <m:r>
                    <w:rPr>
                      <w:rFonts w:ascii="Cambria Math" w:hAnsi="Cambria Math"/>
                    </w:rPr>
                    <m:t>i</m:t>
                  </m:r>
                  <m:r>
                    <m:rPr>
                      <m:sty m:val="p"/>
                    </m:rPr>
                    <w:rPr>
                      <w:rFonts w:ascii="Cambria Math" w:hAnsi="Cambria Math"/>
                    </w:rPr>
                    <m:t>)&lt;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r>
                    <m:rPr>
                      <m:sty m:val="p"/>
                    </m:rPr>
                    <w:rPr>
                      <w:rFonts w:ascii="Cambria Math" w:eastAsia="Arial" w:hAnsi="Cambria Math"/>
                    </w:rPr>
                    <m:t>&lt;</m:t>
                  </m:r>
                  <m:sSub>
                    <m:sSubPr>
                      <m:ctrlPr>
                        <w:rPr>
                          <w:rFonts w:ascii="Cambria Math" w:eastAsia="Arial" w:hAnsi="Cambria Math"/>
                        </w:rPr>
                      </m:ctrlPr>
                    </m:sSubPr>
                    <m:e>
                      <m:r>
                        <m:rPr>
                          <m:sty m:val="p"/>
                        </m:rPr>
                        <w:rPr>
                          <w:rFonts w:ascii="Cambria Math" w:hAnsi="Cambria Math"/>
                        </w:rPr>
                        <m:t>1.2∙</m:t>
                      </m:r>
                      <m:r>
                        <w:rPr>
                          <w:rFonts w:ascii="Cambria Math" w:hAnsi="Cambria Math"/>
                        </w:rPr>
                        <m:t>h</m:t>
                      </m:r>
                    </m:e>
                    <m:sub>
                      <m:r>
                        <w:rPr>
                          <w:rFonts w:ascii="Cambria Math" w:hAnsi="Cambria Math"/>
                        </w:rPr>
                        <m:t>norm</m:t>
                      </m:r>
                    </m:sub>
                  </m:sSub>
                  <m:r>
                    <m:rPr>
                      <m:sty m:val="p"/>
                    </m:rPr>
                    <w:rPr>
                      <w:rFonts w:ascii="Cambria Math" w:hAnsi="Cambria Math"/>
                    </w:rPr>
                    <m:t>(</m:t>
                  </m:r>
                  <m:r>
                    <w:rPr>
                      <w:rFonts w:ascii="Cambria Math" w:hAnsi="Cambria Math"/>
                    </w:rPr>
                    <m:t>i</m:t>
                  </m:r>
                  <m:r>
                    <m:rPr>
                      <m:sty m:val="p"/>
                    </m:rPr>
                    <w:rPr>
                      <w:rFonts w:ascii="Cambria Math" w:hAnsi="Cambria Math"/>
                    </w:rPr>
                    <m:t>),</m:t>
                  </m:r>
                </m:e>
                <m:e>
                  <m:r>
                    <w:rPr>
                      <w:rFonts w:ascii="Cambria Math" w:eastAsia="Arial" w:hAnsi="Cambria Math"/>
                    </w:rPr>
                    <m:t>x</m:t>
                  </m:r>
                  <m:r>
                    <m:rPr>
                      <m:sty m:val="p"/>
                    </m:rPr>
                    <w:rPr>
                      <w:rFonts w:ascii="Cambria Math" w:eastAsia="Arial" w:hAnsi="Cambria Math"/>
                    </w:rPr>
                    <m:t>,  &amp;</m:t>
                  </m:r>
                  <m:r>
                    <w:rPr>
                      <w:rFonts w:ascii="Cambria Math" w:hAnsi="Cambria Math"/>
                    </w:rPr>
                    <m:t>otherwise</m:t>
                  </m:r>
                  <m:r>
                    <m:rPr>
                      <m:sty m:val="p"/>
                    </m:rPr>
                    <w:rPr>
                      <w:rFonts w:ascii="Cambria Math" w:hAnsi="Cambria Math"/>
                    </w:rPr>
                    <m:t>;</m:t>
                  </m:r>
                </m:e>
              </m:eqArr>
            </m:e>
          </m:d>
        </m:oMath>
      </m:oMathPara>
    </w:p>
    <w:p w:rsidR="00316F27" w:rsidRPr="00C316AD" w:rsidRDefault="00944B2F" w:rsidP="00316F27">
      <w:pPr>
        <w:pStyle w:val="Formulanonumber"/>
        <w:rPr>
          <w:vertAlign w:val="subscript"/>
        </w:rPr>
      </w:pPr>
      <m:oMath>
        <m:sSub>
          <m:sSubPr>
            <m:ctrlPr>
              <w:rPr>
                <w:rFonts w:ascii="Cambria Math" w:eastAsia="Arial" w:hAnsi="Cambria Math"/>
              </w:rPr>
            </m:ctrlPr>
          </m:sSubPr>
          <m:e>
            <m:r>
              <w:rPr>
                <w:rFonts w:ascii="Cambria Math" w:hAnsi="Cambria Math"/>
              </w:rPr>
              <m:t>h</m:t>
            </m:r>
          </m:e>
          <m:sub>
            <m:r>
              <w:rPr>
                <w:rFonts w:ascii="Cambria Math" w:hAnsi="Cambria Math"/>
              </w:rPr>
              <m:t>norm</m:t>
            </m:r>
          </m:sub>
        </m:sSub>
        <m:d>
          <m:dPr>
            <m:ctrlPr>
              <w:rPr>
                <w:rFonts w:ascii="Cambria Math" w:hAnsi="Cambria Math"/>
              </w:rPr>
            </m:ctrlPr>
          </m:dPr>
          <m:e>
            <m:r>
              <w:rPr>
                <w:rFonts w:ascii="Cambria Math" w:hAnsi="Cambria Math"/>
              </w:rPr>
              <m:t>i</m:t>
            </m:r>
          </m:e>
        </m:d>
        <m:r>
          <m:rPr>
            <m:sty m:val="p"/>
          </m:rPr>
          <w:rPr>
            <w:rFonts w:ascii="Cambria Math" w:hAnsi="Cambria Math"/>
          </w:rPr>
          <m:t>=</m:t>
        </m:r>
        <m:r>
          <w:rPr>
            <w:rFonts w:ascii="Cambria Math" w:hAnsi="Cambria Math"/>
          </w:rPr>
          <m:t>KSt</m:t>
        </m:r>
        <m:d>
          <m:dPr>
            <m:ctrlPr>
              <w:rPr>
                <w:rFonts w:ascii="Cambria Math" w:hAnsi="Cambria Math"/>
              </w:rPr>
            </m:ctrlPr>
          </m:dPr>
          <m:e>
            <m:r>
              <w:rPr>
                <w:rFonts w:ascii="Cambria Math" w:hAnsi="Cambria Math"/>
              </w:rPr>
              <m:t>i</m:t>
            </m:r>
          </m:e>
        </m:d>
        <m:r>
          <m:rPr>
            <m:sty m:val="p"/>
          </m:rPr>
          <w:rPr>
            <w:rFonts w:ascii="Cambria Math" w:hAnsi="Cambria Math"/>
          </w:rPr>
          <m:t>*600 [годин]</m:t>
        </m:r>
      </m:oMath>
      <w:r w:rsidR="00316F27" w:rsidRPr="00C316AD">
        <w:t>,</w:t>
      </w:r>
    </w:p>
    <w:p w:rsidR="00316F27" w:rsidRPr="00C316AD" w:rsidRDefault="00316F27" w:rsidP="00316F27">
      <w:pPr>
        <w:pStyle w:val="Formuladescription"/>
      </w:pPr>
      <w:r w:rsidRPr="00C316AD">
        <w:t>where – is the indicator of correct load distribution;</w:t>
      </w:r>
      <m:oMath>
        <m:sSub>
          <m:sSubPr>
            <m:ctrlPr>
              <w:rPr>
                <w:rFonts w:ascii="Cambria Math" w:eastAsia="Arial" w:hAnsi="Cambria Math" w:cs="Arial"/>
                <w:i/>
                <w:szCs w:val="22"/>
                <w:lang w:eastAsia="en-US"/>
              </w:rPr>
            </m:ctrlPr>
          </m:sSubPr>
          <m:e>
            <m:r>
              <w:rPr>
                <w:rFonts w:ascii="Cambria Math" w:hAnsi="Cambria Math"/>
              </w:rPr>
              <m:t>P</m:t>
            </m:r>
          </m:e>
          <m:sub>
            <m:r>
              <w:rPr>
                <w:rFonts w:ascii="Cambria Math" w:hAnsi="Cambria Math"/>
              </w:rPr>
              <m:t>прв</m:t>
            </m:r>
          </m:sub>
        </m:sSub>
      </m:oMath>
    </w:p>
    <w:p w:rsidR="00316F27" w:rsidRPr="00C316AD" w:rsidRDefault="00944B2F" w:rsidP="00316F27">
      <w:pPr>
        <w:pStyle w:val="Formuladescription"/>
      </w:pPr>
      <m:oMath>
        <m:sSub>
          <m:sSubPr>
            <m:ctrlPr>
              <w:rPr>
                <w:rFonts w:ascii="Cambria Math" w:eastAsia="Arial" w:hAnsi="Cambria Math"/>
              </w:rPr>
            </m:ctrlPr>
          </m:sSubPr>
          <m:e>
            <m:r>
              <m:rPr>
                <m:sty m:val="p"/>
              </m:rPr>
              <w:rPr>
                <w:rFonts w:ascii="Cambria Math" w:hAnsi="Cambria Math"/>
              </w:rPr>
              <m:t>К</m:t>
            </m:r>
          </m:e>
          <m:sub>
            <m:r>
              <m:rPr>
                <m:sty m:val="p"/>
              </m:rPr>
              <w:rPr>
                <w:rFonts w:ascii="Cambria Math" w:hAnsi="Cambria Math"/>
              </w:rPr>
              <m:t>пр</m:t>
            </m:r>
            <m:r>
              <w:rPr>
                <w:rFonts w:ascii="Cambria Math" w:hAnsi="Cambria Math"/>
              </w:rPr>
              <m:t>i</m:t>
            </m:r>
          </m:sub>
        </m:sSub>
      </m:oMath>
      <w:r w:rsidR="00316F27" w:rsidRPr="00C316AD">
        <w:t>– indicator of the correctness of the load distribution of the i-th teacher;</w:t>
      </w:r>
    </w:p>
    <w:p w:rsidR="00316F27" w:rsidRPr="00C316AD" w:rsidRDefault="00944B2F" w:rsidP="00316F27">
      <w:pPr>
        <w:pStyle w:val="Formuladescription"/>
      </w:pPr>
      <m:oMath>
        <m:sSub>
          <m:sSubPr>
            <m:ctrlPr>
              <w:rPr>
                <w:rFonts w:ascii="Cambria Math" w:eastAsia="Arial" w:hAnsi="Cambria Math"/>
              </w:rPr>
            </m:ctrlPr>
          </m:sSubPr>
          <m:e>
            <m:r>
              <m:rPr>
                <m:sty m:val="p"/>
              </m:rPr>
              <w:rPr>
                <w:rFonts w:ascii="Cambria Math" w:hAnsi="Cambria Math"/>
              </w:rPr>
              <m:t>К</m:t>
            </m:r>
          </m:e>
          <m:sub>
            <m:r>
              <m:rPr>
                <m:sty m:val="p"/>
              </m:rPr>
              <w:rPr>
                <w:rFonts w:ascii="Cambria Math" w:hAnsi="Cambria Math"/>
              </w:rPr>
              <m:t>п</m:t>
            </m:r>
          </m:sub>
        </m:sSub>
      </m:oMath>
      <w:r w:rsidR="00316F27" w:rsidRPr="00C316AD">
        <w:t>– number of teachers;</w:t>
      </w:r>
    </w:p>
    <w:p w:rsidR="00316F27" w:rsidRPr="00C316AD" w:rsidRDefault="00316F27" w:rsidP="00316F27">
      <w:pPr>
        <w:pStyle w:val="Formuladescription"/>
      </w:pPr>
      <m:oMath>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m:t>
        </m:r>
      </m:oMath>
      <w:r w:rsidRPr="00C316AD">
        <w:t>– the number of hours scheduled for the i-th teacher;</w:t>
      </w:r>
    </w:p>
    <w:p w:rsidR="00316F27" w:rsidRPr="00C316AD" w:rsidRDefault="00944B2F" w:rsidP="00316F27">
      <w:pPr>
        <w:pStyle w:val="Formuladescription"/>
      </w:pPr>
      <m:oMath>
        <m:sSub>
          <m:sSubPr>
            <m:ctrlPr>
              <w:rPr>
                <w:rFonts w:ascii="Cambria Math" w:eastAsia="Arial" w:hAnsi="Cambria Math"/>
              </w:rPr>
            </m:ctrlPr>
          </m:sSubPr>
          <m:e>
            <m:r>
              <w:rPr>
                <w:rFonts w:ascii="Cambria Math" w:hAnsi="Cambria Math"/>
              </w:rPr>
              <m:t>h</m:t>
            </m:r>
          </m:e>
          <m:sub>
            <m:r>
              <w:rPr>
                <w:rFonts w:ascii="Cambria Math" w:hAnsi="Cambria Math"/>
              </w:rPr>
              <m:t>norm</m:t>
            </m:r>
          </m:sub>
        </m:sSub>
        <m:r>
          <m:rPr>
            <m:sty m:val="p"/>
          </m:rPr>
          <w:rPr>
            <w:rFonts w:ascii="Cambria Math" w:hAnsi="Cambria Math"/>
          </w:rPr>
          <m:t>(</m:t>
        </m:r>
        <m:r>
          <w:rPr>
            <w:rFonts w:ascii="Cambria Math" w:hAnsi="Cambria Math"/>
          </w:rPr>
          <m:t>i</m:t>
        </m:r>
        <m:r>
          <m:rPr>
            <m:sty m:val="p"/>
          </m:rPr>
          <w:rPr>
            <w:rFonts w:ascii="Cambria Math" w:hAnsi="Cambria Math"/>
          </w:rPr>
          <m:t>)</m:t>
        </m:r>
      </m:oMath>
      <w:r w:rsidR="00316F27" w:rsidRPr="00C316AD">
        <w:t>– the standard number of hours for the i-th teacher;</w:t>
      </w:r>
    </w:p>
    <w:p w:rsidR="00316F27" w:rsidRPr="00C316AD" w:rsidRDefault="00316F27" w:rsidP="00316F27">
      <w:pPr>
        <w:pStyle w:val="Formuladescription"/>
      </w:pPr>
      <m:oMath>
        <m:r>
          <w:rPr>
            <w:rFonts w:ascii="Cambria Math" w:hAnsi="Cambria Math"/>
          </w:rPr>
          <m:t>KSt</m:t>
        </m:r>
        <m:d>
          <m:dPr>
            <m:ctrlPr>
              <w:rPr>
                <w:rFonts w:ascii="Cambria Math" w:hAnsi="Cambria Math"/>
              </w:rPr>
            </m:ctrlPr>
          </m:dPr>
          <m:e>
            <m:r>
              <w:rPr>
                <w:rFonts w:ascii="Cambria Math" w:hAnsi="Cambria Math"/>
              </w:rPr>
              <m:t>i</m:t>
            </m:r>
          </m:e>
        </m:d>
      </m:oMath>
      <w:r w:rsidRPr="00C316AD">
        <w:t>– the coefficient of the rate allocated to the teacher.</w:t>
      </w:r>
    </w:p>
    <w:p w:rsidR="00316F27" w:rsidRPr="00C316AD" w:rsidRDefault="00316F27" w:rsidP="00316F27">
      <w:r w:rsidRPr="00C316AD">
        <w:lastRenderedPageBreak/>
        <w:t>Thus, this indicator, with proper distribution, should be equal to one. If this indicator is greater than 1, then this indicates that the teacher has too much workload, if less, then there is a shortage.</w:t>
      </w:r>
    </w:p>
    <w:p w:rsidR="00316F27" w:rsidRPr="00C316AD" w:rsidRDefault="002D378E" w:rsidP="00316F27">
      <w:r>
        <w:t>To calculate the values ​​of the completeness indicators of the quality of the RNN, it is necessary to organize the extraction of data on the distribution. The technical documentation for the SLDOCS system [6] states that the distribution data is stored in a relational database (DB). This work also presents logical expressions that allow you to organize queries to the database.</w:t>
      </w:r>
    </w:p>
    <w:p w:rsidR="00316F27" w:rsidRPr="00C316AD" w:rsidRDefault="00316F27" w:rsidP="00316F27">
      <w:pPr>
        <w:pStyle w:val="Standard"/>
      </w:pPr>
      <w:r w:rsidRPr="00C316AD">
        <w:t>The hours of study load H are represented by a set of the following attributes:</w:t>
      </w:r>
    </w:p>
    <w:p w:rsidR="00316F27" w:rsidRPr="00C316AD" w:rsidRDefault="00316F27" w:rsidP="00316F27">
      <w:pPr>
        <w:pStyle w:val="Standard"/>
      </w:pPr>
    </w:p>
    <w:p w:rsidR="00316F27" w:rsidRPr="00C316AD" w:rsidRDefault="00316F27" w:rsidP="00316F27">
      <w:pPr>
        <w:pStyle w:val="Standard"/>
        <w:ind w:firstLine="0"/>
        <w:jc w:val="center"/>
      </w:pPr>
      <m:oMath>
        <m:r>
          <w:rPr>
            <w:rFonts w:ascii="Cambria Math" w:hAnsi="Cambria Math"/>
          </w:rPr>
          <m:t>H</m:t>
        </m:r>
        <m:r>
          <m:rPr>
            <m:sty m:val="p"/>
          </m:rPr>
          <w:rPr>
            <w:rFonts w:ascii="Cambria Math" w:hAnsi="Cambria Math"/>
          </w:rPr>
          <m:t>=&lt;</m:t>
        </m:r>
        <m:r>
          <w:rPr>
            <w:rFonts w:ascii="Cambria Math" w:hAnsi="Cambria Math"/>
          </w:rPr>
          <m:t>Name</m:t>
        </m:r>
        <m:r>
          <m:rPr>
            <m:sty m:val="p"/>
          </m:rPr>
          <w:rPr>
            <w:rFonts w:ascii="Cambria Math" w:hAnsi="Cambria Math"/>
          </w:rPr>
          <m:t xml:space="preserve">, </m:t>
        </m:r>
        <m:r>
          <w:rPr>
            <w:rFonts w:ascii="Cambria Math" w:hAnsi="Cambria Math"/>
          </w:rPr>
          <m:t>Quantity</m:t>
        </m:r>
        <m:r>
          <m:rPr>
            <m:sty m:val="p"/>
          </m:rPr>
          <w:rPr>
            <w:rFonts w:ascii="Cambria Math" w:hAnsi="Cambria Math"/>
          </w:rPr>
          <m:t>&gt;</m:t>
        </m:r>
      </m:oMath>
      <w:r w:rsidRPr="00C316AD">
        <w:t>,</w:t>
      </w:r>
    </w:p>
    <w:p w:rsidR="00316F27" w:rsidRPr="00C316AD" w:rsidRDefault="00316F27" w:rsidP="002C22C2">
      <w:pPr>
        <w:pStyle w:val="Formuladescription"/>
      </w:pPr>
      <w:r w:rsidRPr="00C316AD">
        <w:t>where is the name of the hour;</w:t>
      </w:r>
      <m:oMath>
        <m:r>
          <w:rPr>
            <w:rFonts w:ascii="Cambria Math" w:hAnsi="Cambria Math" w:cs="Cambria Math"/>
          </w:rPr>
          <m:t>Name</m:t>
        </m:r>
      </m:oMath>
    </w:p>
    <w:p w:rsidR="00316F27" w:rsidRPr="00C316AD" w:rsidRDefault="00316F27" w:rsidP="00316F27">
      <w:pPr>
        <w:pStyle w:val="Standard"/>
      </w:pPr>
      <m:oMath>
        <m:r>
          <w:rPr>
            <w:rFonts w:ascii="Cambria Math" w:hAnsi="Cambria Math" w:cs="Cambria Math"/>
          </w:rPr>
          <m:t>Quantity</m:t>
        </m:r>
      </m:oMath>
      <w:r w:rsidRPr="00C316AD">
        <w:t>– number of hours in units.</w:t>
      </w:r>
    </w:p>
    <w:p w:rsidR="00316F27" w:rsidRPr="00C316AD" w:rsidRDefault="00563306" w:rsidP="00316F27">
      <w:pPr>
        <w:pStyle w:val="Standard"/>
      </w:pPr>
      <w:r>
        <w:t>Using this entity, you can describe the characteristics for representing the workload in hours. Hours of lecture LH, laboratory LecH and practical PH classes are used in the list of teaching assignments, workload for an individual teacher and IP. Hours of consultations CH, checking individual classes ITH, course projects CPH, credits ZH, exams EH, diploma projects DH, DAK DаcH, scientific research RH, supervision of postgraduate students AH, other types of OH and supervision of practice PrаctH are used in the workload for an individual teacher for a comprehensive description of the teacher's planned work.</w:t>
      </w:r>
    </w:p>
    <w:p w:rsidR="00316F27" w:rsidRPr="00C316AD" w:rsidRDefault="00316F27" w:rsidP="00316F27">
      <w:pPr>
        <w:pStyle w:val="Standard"/>
      </w:pPr>
      <w:r w:rsidRPr="00C316AD">
        <w:t>The essence of SLR, which represents the rows of the distribution of the training load, is formalized by the following tuple [6]:</w:t>
      </w:r>
    </w:p>
    <w:p w:rsidR="00316F27" w:rsidRPr="00C316AD" w:rsidRDefault="00316F27" w:rsidP="00316F27">
      <w:pPr>
        <w:pStyle w:val="Standard"/>
      </w:pPr>
    </w:p>
    <w:p w:rsidR="00316F27" w:rsidRPr="00C316AD" w:rsidRDefault="00316F27" w:rsidP="00316F27">
      <w:pPr>
        <w:pStyle w:val="Standard"/>
        <w:ind w:firstLine="0"/>
        <w:jc w:val="center"/>
        <w:rPr>
          <w:rStyle w:val="MathFormulaChar"/>
          <w:bCs/>
          <w:iCs/>
          <w:lang w:val="uk-UA"/>
        </w:rPr>
      </w:pPr>
      <m:oMathPara>
        <m:oMathParaPr>
          <m:jc m:val="center"/>
        </m:oMathParaPr>
        <m:oMath>
          <m:r>
            <m:rPr>
              <m:sty m:val="p"/>
            </m:rPr>
            <w:rPr>
              <w:rStyle w:val="MathFormulaChar"/>
              <w:rFonts w:ascii="Cambria Math" w:hAnsi="Cambria Math"/>
              <w:lang w:val="uk-UA"/>
            </w:rPr>
            <m:t>PSLSelectList = SLR.y, SLR.c,SLR.s, SLR.ng, SLR.sn, SLR.gn,  LH, CH, LаbH, PH, ITH,ZH, EH, DH, DecH, RH, АH, OH, DP.n, D.n, T.n, F.n,</m:t>
          </m:r>
        </m:oMath>
      </m:oMathPara>
    </w:p>
    <w:p w:rsidR="00316F27" w:rsidRPr="00C316AD" w:rsidRDefault="00316F27" w:rsidP="00316F27">
      <w:pPr>
        <w:pStyle w:val="Standard"/>
        <w:ind w:firstLine="0"/>
        <w:jc w:val="center"/>
      </w:pPr>
      <m:oMath>
        <m:r>
          <m:rPr>
            <m:sty m:val="p"/>
          </m:rPr>
          <w:rPr>
            <w:rStyle w:val="MathFormulaChar"/>
            <w:rFonts w:ascii="Cambria Math" w:hAnsi="Cambria Math"/>
            <w:lang w:val="uk-UA"/>
          </w:rPr>
          <m:t>T.ns, T.p,T.аr, T.s</m:t>
        </m:r>
      </m:oMath>
      <w:r w:rsidRPr="00C316AD">
        <w:t>,</w:t>
      </w:r>
    </w:p>
    <w:p w:rsidR="00316F27" w:rsidRPr="00C316AD" w:rsidRDefault="00316F27" w:rsidP="002C22C2">
      <w:pPr>
        <w:pStyle w:val="Formuladescription"/>
        <w:rPr>
          <w:rStyle w:val="MathFormulaChar"/>
          <w:bCs w:val="0"/>
          <w:i w:val="0"/>
          <w:lang w:val="uk-UA"/>
        </w:rPr>
      </w:pPr>
      <w:r w:rsidRPr="00C316AD">
        <w:t>where – calendar year of the PNN;</w:t>
      </w:r>
      <m:oMath>
        <m:r>
          <m:rPr>
            <m:sty m:val="p"/>
          </m:rPr>
          <w:rPr>
            <w:rStyle w:val="MathFormulaChar"/>
            <w:rFonts w:ascii="Cambria Math" w:hAnsi="Cambria Math"/>
            <w:lang w:val="uk-UA"/>
          </w:rPr>
          <m:t>SLR.y</m:t>
        </m:r>
      </m:oMath>
    </w:p>
    <w:p w:rsidR="00316F27" w:rsidRPr="00C316AD" w:rsidRDefault="00316F27" w:rsidP="00316F27">
      <w:pPr>
        <w:pStyle w:val="Standard"/>
      </w:pPr>
      <m:oMath>
        <m:r>
          <m:rPr>
            <m:sty m:val="p"/>
          </m:rPr>
          <w:rPr>
            <w:rStyle w:val="MathFormulaChar"/>
            <w:rFonts w:ascii="Cambria Math" w:hAnsi="Cambria Math"/>
            <w:lang w:val="uk-UA"/>
          </w:rPr>
          <w:lastRenderedPageBreak/>
          <m:t>SLR.c</m:t>
        </m:r>
      </m:oMath>
      <w:r w:rsidRPr="00C316AD">
        <w:rPr>
          <w:rStyle w:val="MathFormulaChar"/>
          <w:lang w:val="uk-UA"/>
        </w:rPr>
        <w:t>–</w:t>
      </w:r>
      <w:r w:rsidRPr="00C316AD">
        <w:t>semester of the discipline;</w:t>
      </w:r>
    </w:p>
    <w:p w:rsidR="00316F27" w:rsidRPr="00C316AD" w:rsidRDefault="00316F27" w:rsidP="00316F27">
      <w:pPr>
        <w:pStyle w:val="Standard"/>
      </w:pPr>
      <m:oMath>
        <m:r>
          <m:rPr>
            <m:sty m:val="p"/>
          </m:rPr>
          <w:rPr>
            <w:rStyle w:val="MathFormulaChar"/>
            <w:rFonts w:ascii="Cambria Math" w:hAnsi="Cambria Math"/>
            <w:lang w:val="uk-UA"/>
          </w:rPr>
          <m:t>SLR.s</m:t>
        </m:r>
      </m:oMath>
      <w:r w:rsidRPr="00C316AD">
        <w:rPr>
          <w:rStyle w:val="MathFormulaChar"/>
          <w:lang w:val="uk-UA"/>
        </w:rPr>
        <w:t>–</w:t>
      </w:r>
      <w:r w:rsidRPr="00C316AD">
        <w:t>discipline course;</w:t>
      </w:r>
    </w:p>
    <w:p w:rsidR="00316F27" w:rsidRPr="00C316AD" w:rsidRDefault="00316F27" w:rsidP="00316F27">
      <w:pPr>
        <w:pStyle w:val="Standard"/>
      </w:pPr>
      <m:oMath>
        <m:r>
          <m:rPr>
            <m:sty m:val="p"/>
          </m:rPr>
          <w:rPr>
            <w:rStyle w:val="MathFormulaChar"/>
            <w:rFonts w:ascii="Cambria Math" w:hAnsi="Cambria Math"/>
            <w:lang w:val="uk-UA"/>
          </w:rPr>
          <m:t>SLR.ng</m:t>
        </m:r>
      </m:oMath>
      <w:r w:rsidRPr="00C316AD">
        <w:rPr>
          <w:rStyle w:val="MathFormulaChar"/>
          <w:lang w:val="uk-UA"/>
        </w:rPr>
        <w:t>–</w:t>
      </w:r>
      <w:r w:rsidRPr="00C316AD">
        <w:t>number of groups;</w:t>
      </w:r>
    </w:p>
    <w:p w:rsidR="00316F27" w:rsidRPr="00C316AD" w:rsidRDefault="00316F27" w:rsidP="00316F27">
      <w:pPr>
        <w:pStyle w:val="Standard"/>
      </w:pPr>
      <m:oMath>
        <m:r>
          <m:rPr>
            <m:sty m:val="p"/>
          </m:rPr>
          <w:rPr>
            <w:rStyle w:val="MathFormulaChar"/>
            <w:rFonts w:ascii="Cambria Math" w:hAnsi="Cambria Math"/>
            <w:lang w:val="uk-UA"/>
          </w:rPr>
          <m:t>SLR.sn</m:t>
        </m:r>
      </m:oMath>
      <w:r w:rsidRPr="00C316AD">
        <w:rPr>
          <w:rStyle w:val="MathFormulaChar"/>
          <w:lang w:val="uk-UA"/>
        </w:rPr>
        <w:t>–</w:t>
      </w:r>
      <w:r w:rsidRPr="00C316AD">
        <w:t>number of students;</w:t>
      </w:r>
    </w:p>
    <w:p w:rsidR="00316F27" w:rsidRPr="00C316AD" w:rsidRDefault="00316F27" w:rsidP="00316F27">
      <w:pPr>
        <w:pStyle w:val="Standard"/>
        <w:rPr>
          <w:rStyle w:val="MathFormulaChar"/>
          <w:lang w:val="uk-UA"/>
        </w:rPr>
      </w:pPr>
      <m:oMath>
        <m:r>
          <m:rPr>
            <m:sty m:val="p"/>
          </m:rPr>
          <w:rPr>
            <w:rStyle w:val="MathFormulaChar"/>
            <w:rFonts w:ascii="Cambria Math" w:hAnsi="Cambria Math"/>
            <w:lang w:val="uk-UA"/>
          </w:rPr>
          <m:t>SLR.gn</m:t>
        </m:r>
      </m:oMath>
      <w:r w:rsidRPr="00C316AD">
        <w:rPr>
          <w:rStyle w:val="MathFormulaChar"/>
          <w:lang w:val="uk-UA"/>
        </w:rPr>
        <w:t>–</w:t>
      </w:r>
      <w:r w:rsidRPr="00C316AD">
        <w:t>group names;</w:t>
      </w:r>
    </w:p>
    <w:p w:rsidR="00316F27" w:rsidRPr="00C316AD" w:rsidRDefault="00316F27" w:rsidP="00316F27">
      <w:pPr>
        <w:pStyle w:val="Standard"/>
        <w:rPr>
          <w:rStyle w:val="MathFormulaChar"/>
          <w:bCs/>
          <w:i w:val="0"/>
          <w:iCs/>
          <w:lang w:val="uk-UA"/>
        </w:rPr>
      </w:pPr>
      <w:r w:rsidRPr="00C316AD">
        <w:rPr>
          <w:rStyle w:val="MathFormulaChar"/>
          <w:lang w:val="uk-UA"/>
        </w:rPr>
        <w:t>Dn –</w:t>
      </w:r>
      <w:r w:rsidRPr="00EF594E">
        <w:t>name of the discipline;</w:t>
      </w:r>
    </w:p>
    <w:p w:rsidR="00316F27" w:rsidRPr="00EF594E" w:rsidRDefault="00316F27" w:rsidP="00316F27">
      <w:pPr>
        <w:pStyle w:val="Standard"/>
      </w:pPr>
      <w:r w:rsidRPr="00C316AD">
        <w:rPr>
          <w:rStyle w:val="MathFormulaChar"/>
          <w:lang w:val="uk-UA"/>
        </w:rPr>
        <w:t>DP.n –</w:t>
      </w:r>
      <w:r w:rsidRPr="00EF594E">
        <w:t>name of the department;</w:t>
      </w:r>
    </w:p>
    <w:p w:rsidR="00316F27" w:rsidRPr="00EF594E" w:rsidRDefault="00316F27" w:rsidP="00316F27">
      <w:pPr>
        <w:pStyle w:val="Standard"/>
      </w:pPr>
      <w:r w:rsidRPr="00C316AD">
        <w:rPr>
          <w:rStyle w:val="MathFormulaChar"/>
          <w:lang w:val="uk-UA"/>
        </w:rPr>
        <w:t>Tn –</w:t>
      </w:r>
      <w:r w:rsidRPr="00EF594E">
        <w:t>teacher's name;</w:t>
      </w:r>
    </w:p>
    <w:p w:rsidR="00316F27" w:rsidRPr="00EF594E" w:rsidRDefault="00316F27" w:rsidP="00316F27">
      <w:pPr>
        <w:pStyle w:val="Standard"/>
      </w:pPr>
      <w:r w:rsidRPr="00C316AD">
        <w:rPr>
          <w:rStyle w:val="MathFormulaChar"/>
          <w:lang w:val="uk-UA"/>
        </w:rPr>
        <w:t>Fn –</w:t>
      </w:r>
      <w:r w:rsidRPr="00EF594E">
        <w:t>name of the faculty;</w:t>
      </w:r>
    </w:p>
    <w:p w:rsidR="00316F27" w:rsidRPr="00EF594E" w:rsidRDefault="00316F27" w:rsidP="00316F27">
      <w:pPr>
        <w:pStyle w:val="Standard"/>
      </w:pPr>
      <w:r w:rsidRPr="00C316AD">
        <w:rPr>
          <w:rStyle w:val="MathFormulaChar"/>
          <w:lang w:val="uk-UA"/>
        </w:rPr>
        <w:t>T.sd –</w:t>
      </w:r>
      <w:r w:rsidRPr="00EF594E">
        <w:t>academic degree of a teacher;</w:t>
      </w:r>
    </w:p>
    <w:p w:rsidR="00316F27" w:rsidRPr="00EF594E" w:rsidRDefault="00316F27" w:rsidP="00316F27">
      <w:pPr>
        <w:pStyle w:val="Standard"/>
      </w:pPr>
      <w:r w:rsidRPr="00C316AD">
        <w:rPr>
          <w:rStyle w:val="MathFormulaChar"/>
          <w:lang w:val="uk-UA"/>
        </w:rPr>
        <w:t>Tp –</w:t>
      </w:r>
      <w:r w:rsidRPr="00EF594E">
        <w:t>teaching position;</w:t>
      </w:r>
    </w:p>
    <w:p w:rsidR="00316F27" w:rsidRPr="00EF594E" w:rsidRDefault="00316F27" w:rsidP="00316F27">
      <w:pPr>
        <w:pStyle w:val="Standard"/>
      </w:pPr>
      <w:r w:rsidRPr="00C316AD">
        <w:rPr>
          <w:rStyle w:val="MathFormulaChar"/>
          <w:lang w:val="uk-UA"/>
        </w:rPr>
        <w:t>T.ar –</w:t>
      </w:r>
      <w:r w:rsidRPr="00EF594E">
        <w:t>academic title of teacher;</w:t>
      </w:r>
    </w:p>
    <w:p w:rsidR="00316F27" w:rsidRPr="00EF594E" w:rsidRDefault="00316F27" w:rsidP="00316F27">
      <w:pPr>
        <w:pStyle w:val="Standard"/>
      </w:pPr>
      <w:r w:rsidRPr="00C316AD">
        <w:rPr>
          <w:rStyle w:val="MathFormulaChar"/>
          <w:lang w:val="uk-UA"/>
        </w:rPr>
        <w:t>Ts –</w:t>
      </w:r>
      <w:r w:rsidRPr="00EF594E">
        <w:t>teacher's rate.</w:t>
      </w:r>
    </w:p>
    <w:p w:rsidR="00316F27" w:rsidRPr="00C316AD" w:rsidRDefault="00EF594E" w:rsidP="00EF594E">
      <w:r>
        <w:t>Based on the two presented entities, expressions are formed to extract information from the database with the required information.</w:t>
      </w:r>
    </w:p>
    <w:p w:rsidR="00316F27" w:rsidRPr="00C316AD" w:rsidRDefault="00316F27" w:rsidP="00316F27">
      <w:pPr>
        <w:pStyle w:val="Standard"/>
        <w:rPr>
          <w:rStyle w:val="MathFormulaChar"/>
          <w:lang w:val="uk-UA"/>
        </w:rPr>
      </w:pPr>
      <w:r w:rsidRPr="00C316AD">
        <w:t>The number of hours for lecture delivery is determined as a subquery:</w:t>
      </w:r>
      <m:oMath>
        <m:r>
          <w:rPr>
            <w:rFonts w:ascii="Cambria Math" w:hAnsi="Cambria Math"/>
          </w:rPr>
          <m:t>LH</m:t>
        </m:r>
      </m:oMath>
    </w:p>
    <w:p w:rsidR="00316F27" w:rsidRPr="00C316AD" w:rsidRDefault="00316F27" w:rsidP="00316F27">
      <w:pPr>
        <w:pStyle w:val="Standard"/>
        <w:rPr>
          <w:rStyle w:val="MathFormulaChar"/>
          <w:bCs/>
          <w:i w:val="0"/>
          <w:iCs/>
          <w:lang w:val="uk-UA"/>
        </w:rPr>
      </w:pPr>
    </w:p>
    <w:p w:rsidR="00316F27" w:rsidRPr="00C316AD" w:rsidRDefault="00944B2F" w:rsidP="00316F27">
      <w:pPr>
        <w:pStyle w:val="Standard"/>
        <w:ind w:firstLine="0"/>
        <w:jc w:val="cente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m:t>
            </m:r>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lection</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t>,</w:t>
      </w:r>
    </w:p>
    <w:p w:rsidR="00316F27" w:rsidRPr="00C316AD" w:rsidRDefault="00316F27" w:rsidP="002C22C2">
      <w:pPr>
        <w:pStyle w:val="Formuladescription"/>
        <w:ind w:left="0" w:firstLine="0"/>
      </w:pPr>
      <w:r w:rsidRPr="00C316AD">
        <w:t>where Hq is the number of hours in units;</w:t>
      </w:r>
    </w:p>
    <w:p w:rsidR="00316F27" w:rsidRPr="00C316AD" w:rsidRDefault="00316F27" w:rsidP="00316F27">
      <w:pPr>
        <w:pStyle w:val="Standard"/>
      </w:pPr>
      <w:r w:rsidRPr="00C316AD">
        <w:t>SlrH.hi – entity identifier field H in the auxiliary entity SLRH.</w:t>
      </w:r>
    </w:p>
    <w:p w:rsidR="00316F27" w:rsidRPr="00C316AD" w:rsidRDefault="00316F27" w:rsidP="00316F27">
      <w:pPr>
        <w:pStyle w:val="Standard"/>
      </w:pPr>
      <w:r w:rsidRPr="00C316AD">
        <w:t>Number of consultation hours:</w:t>
      </w:r>
      <m:oMath>
        <m:r>
          <w:rPr>
            <w:rFonts w:ascii="Cambria Math" w:hAnsi="Cambria Math"/>
          </w:rPr>
          <m:t>CH</m:t>
        </m:r>
      </m:oMath>
    </w:p>
    <w:p w:rsidR="00316F27" w:rsidRPr="00C316AD" w:rsidRDefault="00316F27" w:rsidP="00316F27">
      <w:pPr>
        <w:pStyle w:val="Standard"/>
      </w:pPr>
    </w:p>
    <w:p w:rsidR="00316F27" w:rsidRPr="00C316AD" w:rsidRDefault="00944B2F" w:rsidP="00316F27">
      <w:pPr>
        <w:pStyle w:val="Standard"/>
        <w:ind w:firstLine="0"/>
        <w:jc w:val="cente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consultation</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t>.</w:t>
      </w:r>
    </w:p>
    <w:p w:rsidR="00316F27" w:rsidRPr="00C316AD" w:rsidRDefault="00316F27" w:rsidP="00316F27">
      <w:pPr>
        <w:pStyle w:val="Standard"/>
      </w:pPr>
    </w:p>
    <w:p w:rsidR="00316F27" w:rsidRPr="00C316AD" w:rsidRDefault="00316F27" w:rsidP="00316F27">
      <w:pPr>
        <w:pStyle w:val="Standard"/>
      </w:pPr>
      <w:r w:rsidRPr="00C316AD">
        <w:t>Number of hours for conducting the training:</w:t>
      </w:r>
      <m:oMath>
        <m:r>
          <w:rPr>
            <w:rFonts w:ascii="Cambria Math" w:hAnsi="Cambria Math"/>
          </w:rPr>
          <m:t>LabH</m:t>
        </m:r>
      </m:oMath>
    </w:p>
    <w:p w:rsidR="00316F27" w:rsidRPr="00C316AD" w:rsidRDefault="00316F27" w:rsidP="00316F27">
      <w:pPr>
        <w:pStyle w:val="Standard"/>
      </w:pPr>
    </w:p>
    <w:p w:rsidR="00316F27" w:rsidRPr="00C316AD" w:rsidRDefault="00944B2F"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laboratory</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rsidR="00316F27" w:rsidRPr="00C316AD" w:rsidRDefault="00316F27" w:rsidP="00316F27">
      <w:pPr>
        <w:pStyle w:val="Standard"/>
      </w:pPr>
    </w:p>
    <w:p w:rsidR="00316F27" w:rsidRPr="00C316AD" w:rsidRDefault="00316F27" w:rsidP="00316F27">
      <w:pPr>
        <w:pStyle w:val="Standard"/>
      </w:pPr>
      <w:r w:rsidRPr="00C316AD">
        <w:t>Number of hours for conducting the program:</w:t>
      </w:r>
      <m:oMath>
        <m:r>
          <w:rPr>
            <w:rFonts w:ascii="Cambria Math" w:hAnsi="Cambria Math"/>
          </w:rPr>
          <m:t>PractH</m:t>
        </m:r>
      </m:oMath>
    </w:p>
    <w:p w:rsidR="00316F27" w:rsidRPr="00C316AD" w:rsidRDefault="00316F27" w:rsidP="00316F27">
      <w:pPr>
        <w:pStyle w:val="Standard"/>
      </w:pPr>
    </w:p>
    <w:p w:rsidR="00316F27" w:rsidRPr="00C316AD" w:rsidRDefault="00944B2F"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m:t>
            </m:r>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practice</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rsidR="00316F27" w:rsidRPr="00C316AD" w:rsidRDefault="00316F27" w:rsidP="00316F27">
      <w:pPr>
        <w:pStyle w:val="Standard"/>
      </w:pPr>
    </w:p>
    <w:p w:rsidR="00316F27" w:rsidRPr="00C316AD" w:rsidRDefault="00316F27" w:rsidP="00316F27">
      <w:pPr>
        <w:pStyle w:val="Standard"/>
      </w:pPr>
      <w:r w:rsidRPr="00C316AD">
        <w:t>Number of hours for checking the CTS:</w:t>
      </w:r>
      <m:oMath>
        <m:r>
          <w:rPr>
            <w:rFonts w:ascii="Cambria Math" w:hAnsi="Cambria Math"/>
          </w:rPr>
          <m:t>ITH</m:t>
        </m:r>
      </m:oMath>
    </w:p>
    <w:p w:rsidR="00316F27" w:rsidRPr="00C316AD" w:rsidRDefault="00316F27" w:rsidP="00316F27">
      <w:pPr>
        <w:pStyle w:val="Standard"/>
      </w:pPr>
    </w:p>
    <w:p w:rsidR="00316F27" w:rsidRPr="00C316AD" w:rsidRDefault="00944B2F"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individual</m:t>
            </m:r>
            <m:r>
              <m:rPr>
                <m:sty m:val="p"/>
              </m:rPr>
              <w:rPr>
                <w:rFonts w:ascii="Cambria Math" w:hAnsi="Cambria Math"/>
              </w:rPr>
              <m:t>_</m:t>
            </m:r>
            <m:r>
              <w:rPr>
                <w:rFonts w:ascii="Cambria Math" w:hAnsi="Cambria Math"/>
              </w:rPr>
              <m:t>task</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rsidR="00316F27" w:rsidRPr="00C316AD" w:rsidRDefault="00316F27" w:rsidP="00316F27">
      <w:pPr>
        <w:pStyle w:val="Standard"/>
      </w:pPr>
    </w:p>
    <w:p w:rsidR="00316F27" w:rsidRPr="00C316AD" w:rsidRDefault="00316F27" w:rsidP="00316F27">
      <w:pPr>
        <w:pStyle w:val="Standard"/>
      </w:pPr>
      <w:r w:rsidRPr="00C316AD">
        <w:t>Number of hours for CP management:</w:t>
      </w:r>
      <m:oMath>
        <m:r>
          <w:rPr>
            <w:rFonts w:ascii="Cambria Math" w:hAnsi="Cambria Math"/>
          </w:rPr>
          <m:t>CPH</m:t>
        </m:r>
      </m:oMath>
    </w:p>
    <w:p w:rsidR="00316F27" w:rsidRPr="00C316AD" w:rsidRDefault="00316F27" w:rsidP="00316F27">
      <w:pPr>
        <w:pStyle w:val="Standard"/>
      </w:pPr>
    </w:p>
    <w:p w:rsidR="00316F27" w:rsidRPr="00C316AD" w:rsidRDefault="00944B2F"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course</m:t>
            </m:r>
            <m:r>
              <m:rPr>
                <m:sty m:val="p"/>
              </m:rPr>
              <w:rPr>
                <w:rFonts w:ascii="Cambria Math" w:hAnsi="Cambria Math"/>
              </w:rPr>
              <m:t>_</m:t>
            </m:r>
            <m:r>
              <w:rPr>
                <w:rFonts w:ascii="Cambria Math" w:hAnsi="Cambria Math"/>
              </w:rPr>
              <m:t>project</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rsidR="00316F27" w:rsidRPr="00C316AD" w:rsidRDefault="00316F27" w:rsidP="00316F27">
      <w:pPr>
        <w:pStyle w:val="Standard"/>
      </w:pPr>
    </w:p>
    <w:p w:rsidR="00316F27" w:rsidRPr="00C316AD" w:rsidRDefault="00316F27" w:rsidP="00316F27">
      <w:pPr>
        <w:pStyle w:val="Standard"/>
      </w:pPr>
      <w:r w:rsidRPr="00C316AD">
        <w:t>Number of hours for taking credits:</w:t>
      </w:r>
      <m:oMath>
        <m:r>
          <w:rPr>
            <w:rFonts w:ascii="Cambria Math" w:hAnsi="Cambria Math"/>
          </w:rPr>
          <m:t>ZH</m:t>
        </m:r>
      </m:oMath>
    </w:p>
    <w:p w:rsidR="00316F27" w:rsidRPr="00C316AD" w:rsidRDefault="00316F27" w:rsidP="00316F27">
      <w:pPr>
        <w:pStyle w:val="Standard"/>
      </w:pPr>
    </w:p>
    <w:p w:rsidR="00316F27" w:rsidRPr="00C316AD" w:rsidRDefault="00944B2F"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zalik</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rsidR="00316F27" w:rsidRPr="00C316AD" w:rsidRDefault="00316F27" w:rsidP="00316F27">
      <w:pPr>
        <w:pStyle w:val="Standard"/>
      </w:pPr>
    </w:p>
    <w:p w:rsidR="00316F27" w:rsidRPr="00C316AD" w:rsidRDefault="00316F27" w:rsidP="00316F27">
      <w:pPr>
        <w:pStyle w:val="Standard"/>
      </w:pPr>
      <w:r w:rsidRPr="00C316AD">
        <w:t>Number of hours for taking exams:</w:t>
      </w:r>
      <m:oMath>
        <m:r>
          <w:rPr>
            <w:rFonts w:ascii="Cambria Math" w:hAnsi="Cambria Math"/>
          </w:rPr>
          <m:t>EH</m:t>
        </m:r>
      </m:oMath>
    </w:p>
    <w:p w:rsidR="00316F27" w:rsidRPr="00C316AD" w:rsidRDefault="00316F27" w:rsidP="00316F27">
      <w:pPr>
        <w:pStyle w:val="Standard"/>
      </w:pPr>
    </w:p>
    <w:p w:rsidR="00316F27" w:rsidRPr="00C316AD" w:rsidRDefault="00944B2F"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m:t>
            </m:r>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exam</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rsidR="00316F27" w:rsidRPr="00C316AD" w:rsidRDefault="00316F27" w:rsidP="00316F27">
      <w:pPr>
        <w:pStyle w:val="Standard"/>
      </w:pPr>
    </w:p>
    <w:p w:rsidR="00316F27" w:rsidRPr="00C316AD" w:rsidRDefault="00316F27" w:rsidP="00316F27">
      <w:pPr>
        <w:pStyle w:val="Standard"/>
      </w:pPr>
      <w:r w:rsidRPr="00C316AD">
        <w:t>Number of hours for supervising bachelor's or master's thesis design:</w:t>
      </w:r>
      <m:oMath>
        <m:r>
          <w:rPr>
            <w:rFonts w:ascii="Cambria Math" w:hAnsi="Cambria Math"/>
          </w:rPr>
          <m:t>DH</m:t>
        </m:r>
      </m:oMath>
    </w:p>
    <w:p w:rsidR="00316F27" w:rsidRPr="00C316AD" w:rsidRDefault="00316F27" w:rsidP="00316F27">
      <w:pPr>
        <w:pStyle w:val="Standard"/>
      </w:pPr>
    </w:p>
    <w:p w:rsidR="00316F27" w:rsidRPr="00C316AD" w:rsidRDefault="00944B2F"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diploma</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rsidR="00316F27" w:rsidRPr="00C316AD" w:rsidRDefault="00316F27" w:rsidP="00316F27">
      <w:pPr>
        <w:pStyle w:val="Standard"/>
      </w:pPr>
    </w:p>
    <w:p w:rsidR="00316F27" w:rsidRPr="00C316AD" w:rsidRDefault="00316F27" w:rsidP="00316F27">
      <w:pPr>
        <w:pStyle w:val="Standard"/>
      </w:pPr>
      <w:r w:rsidRPr="00C316AD">
        <w:t>Number of hours worked in the DEK:</w:t>
      </w:r>
      <m:oMath>
        <m:r>
          <w:rPr>
            <w:rStyle w:val="StandardChar"/>
            <w:rFonts w:ascii="Cambria Math" w:hAnsi="Cambria Math"/>
          </w:rPr>
          <m:t>DecH</m:t>
        </m:r>
      </m:oMath>
    </w:p>
    <w:p w:rsidR="00316F27" w:rsidRPr="00C316AD" w:rsidRDefault="00316F27" w:rsidP="00316F27">
      <w:pPr>
        <w:pStyle w:val="Standard"/>
      </w:pPr>
    </w:p>
    <w:p w:rsidR="00316F27" w:rsidRPr="00C316AD" w:rsidRDefault="00944B2F"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dec</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rsidR="00316F27" w:rsidRPr="00C316AD" w:rsidRDefault="00316F27" w:rsidP="00316F27">
      <w:pPr>
        <w:pStyle w:val="Standard"/>
      </w:pPr>
    </w:p>
    <w:p w:rsidR="00316F27" w:rsidRPr="00C316AD" w:rsidRDefault="00316F27" w:rsidP="00316F27">
      <w:pPr>
        <w:pStyle w:val="Standard"/>
      </w:pPr>
      <w:r w:rsidRPr="00C316AD">
        <w:t>Number of hours allocated to research supervision:</w:t>
      </w:r>
      <m:oMath>
        <m:r>
          <w:rPr>
            <w:rFonts w:ascii="Cambria Math" w:hAnsi="Cambria Math"/>
          </w:rPr>
          <m:t>RH</m:t>
        </m:r>
      </m:oMath>
    </w:p>
    <w:p w:rsidR="00316F27" w:rsidRPr="00C316AD" w:rsidRDefault="00316F27" w:rsidP="00316F27">
      <w:pPr>
        <w:pStyle w:val="Standard"/>
      </w:pPr>
    </w:p>
    <w:p w:rsidR="00316F27" w:rsidRPr="00C316AD" w:rsidRDefault="00944B2F"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d>
          <m:dPr>
            <m:ctrlPr>
              <w:rPr>
                <w:rFonts w:ascii="Cambria Math" w:hAnsi="Cambria Math"/>
              </w:rPr>
            </m:ctrlPr>
          </m:dPr>
          <m:e>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research</m:t>
                </m:r>
                <m:r>
                  <m:rPr>
                    <m:sty m:val="p"/>
                  </m:rPr>
                  <w:rPr>
                    <w:rFonts w:ascii="Cambria Math" w:hAnsi="Cambria Math"/>
                  </w:rPr>
                  <m:t>”</m:t>
                </m:r>
              </m:sub>
            </m:sSub>
            <m:r>
              <w:rPr>
                <w:rFonts w:ascii="Cambria Math" w:hAnsi="Cambria Math"/>
              </w:rPr>
              <m:t>SLR</m:t>
            </m:r>
          </m:e>
        </m:d>
      </m:oMath>
      <w:r w:rsidR="00316F27" w:rsidRPr="00C316AD">
        <w:rPr>
          <w:rFonts w:ascii="Cambria Math" w:hAnsi="Cambria Math"/>
        </w:rPr>
        <w:t>.</w:t>
      </w:r>
    </w:p>
    <w:p w:rsidR="00316F27" w:rsidRPr="00C316AD" w:rsidRDefault="00316F27" w:rsidP="00316F27">
      <w:pPr>
        <w:pStyle w:val="Standard"/>
      </w:pPr>
    </w:p>
    <w:p w:rsidR="00316F27" w:rsidRPr="00C316AD" w:rsidRDefault="00316F27" w:rsidP="00316F27">
      <w:pPr>
        <w:pStyle w:val="Standard"/>
      </w:pPr>
      <w:r w:rsidRPr="00C316AD">
        <w:t>Number of hours allocated to supervising graduate students:</w:t>
      </w:r>
      <m:oMath>
        <m:r>
          <w:rPr>
            <w:rFonts w:ascii="Cambria Math" w:hAnsi="Cambria Math"/>
          </w:rPr>
          <m:t>AH</m:t>
        </m:r>
      </m:oMath>
    </w:p>
    <w:p w:rsidR="00316F27" w:rsidRPr="00C316AD" w:rsidRDefault="00316F27" w:rsidP="00316F27">
      <w:pPr>
        <w:pStyle w:val="Standard"/>
      </w:pPr>
    </w:p>
    <w:p w:rsidR="00316F27" w:rsidRPr="00C316AD" w:rsidRDefault="00944B2F"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m:t>
            </m:r>
            <m: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aspirant</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rsidR="00316F27" w:rsidRPr="00C316AD" w:rsidRDefault="00316F27" w:rsidP="00316F27">
      <w:pPr>
        <w:pStyle w:val="Standard"/>
        <w:ind w:firstLine="0"/>
        <w:jc w:val="center"/>
        <w:rPr>
          <w:rFonts w:ascii="Cambria Math" w:hAnsi="Cambria Math"/>
        </w:rPr>
      </w:pPr>
    </w:p>
    <w:p w:rsidR="00316F27" w:rsidRPr="00C316AD" w:rsidRDefault="00316F27" w:rsidP="00316F27">
      <w:pPr>
        <w:pStyle w:val="Standard"/>
      </w:pPr>
      <w:r w:rsidRPr="00C316AD">
        <w:t>Number of hours allocated to other forms of educational work:</w:t>
      </w:r>
      <m:oMath>
        <m:r>
          <w:rPr>
            <w:rFonts w:ascii="Cambria Math" w:hAnsi="Cambria Math"/>
          </w:rPr>
          <m:t>OtherH</m:t>
        </m:r>
      </m:oMath>
    </w:p>
    <w:p w:rsidR="00316F27" w:rsidRPr="00C316AD" w:rsidRDefault="00316F27" w:rsidP="00316F27">
      <w:pPr>
        <w:pStyle w:val="Standard"/>
      </w:pPr>
    </w:p>
    <w:p w:rsidR="00316F27" w:rsidRPr="00C316AD" w:rsidRDefault="00944B2F" w:rsidP="00316F27">
      <w:pPr>
        <w:pStyle w:val="Standard"/>
        <w:ind w:firstLine="0"/>
        <w:jc w:val="center"/>
        <w:rPr>
          <w:rFonts w:ascii="Cambria Math" w:hAnsi="Cambria Math"/>
        </w:rPr>
      </w:pPr>
      <m:oMath>
        <m:sSub>
          <m:sSubPr>
            <m:ctrlPr>
              <w:rPr>
                <w:rFonts w:ascii="Cambria Math" w:hAnsi="Cambria Math"/>
              </w:rPr>
            </m:ctrlPr>
          </m:sSubPr>
          <m:e>
            <m:r>
              <w:rPr>
                <w:rFonts w:ascii="Cambria Math" w:hAnsi="Cambria Math"/>
              </w:rPr>
              <m:t>π</m:t>
            </m:r>
          </m:e>
          <m:sub>
            <m:r>
              <w:rPr>
                <w:rFonts w:ascii="Cambria Math" w:hAnsi="Cambria Math"/>
              </w:rPr>
              <m:t>H</m:t>
            </m:r>
            <m:r>
              <m:rPr>
                <m:sty m:val="p"/>
              </m:rPr>
              <w:rPr>
                <w:rFonts w:ascii="Cambria Math" w:hAnsi="Cambria Math"/>
              </w:rPr>
              <m:t>.q</m:t>
            </m:r>
          </m:sub>
        </m:sSub>
        <m:r>
          <m:rPr>
            <m:sty m:val="p"/>
          </m:rPr>
          <w:rPr>
            <w:rFonts w:ascii="Cambria Math" w:hAnsi="Cambria Math"/>
          </w:rPr>
          <m:t>(</m:t>
        </m:r>
        <m:sSub>
          <m:sSubPr>
            <m:ctrlPr>
              <w:rPr>
                <w:rFonts w:ascii="Cambria Math" w:hAnsi="Cambria Math"/>
              </w:rPr>
            </m:ctrlPr>
          </m:sSubPr>
          <m:e>
            <m:r>
              <w:rPr>
                <w:rFonts w:ascii="Cambria Math" w:hAnsi="Cambria Math"/>
              </w:rPr>
              <m:t>H</m:t>
            </m:r>
            <m:r>
              <m:rPr>
                <m:sty m:val="p"/>
              </m:rPr>
              <w:rPr>
                <w:rFonts w:ascii="Cambria Math" w:hAnsi="Cambria Math"/>
              </w:rPr>
              <m:t>⋈</m:t>
            </m:r>
          </m:e>
          <m:sub>
            <m:r>
              <w:rPr>
                <w:rFonts w:ascii="Cambria Math" w:hAnsi="Cambria Math"/>
              </w:rPr>
              <m:t>SlrH</m:t>
            </m:r>
            <m:r>
              <m:rPr>
                <m:sty m:val="p"/>
              </m:rPr>
              <w:rPr>
                <w:rFonts w:ascii="Cambria Math" w:hAnsi="Cambria Math"/>
              </w:rPr>
              <m:t>.</m:t>
            </m:r>
            <m:r>
              <w:rPr>
                <w:rFonts w:ascii="Cambria Math" w:hAnsi="Cambria Math"/>
              </w:rPr>
              <m:t>hi</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i</m:t>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H</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other</m:t>
            </m:r>
            <m:r>
              <m:rPr>
                <m:sty m:val="p"/>
              </m:rPr>
              <w:rPr>
                <w:rFonts w:ascii="Cambria Math" w:hAnsi="Cambria Math"/>
              </w:rPr>
              <m:t>”</m:t>
            </m:r>
          </m:sub>
        </m:sSub>
        <m:r>
          <w:rPr>
            <w:rFonts w:ascii="Cambria Math" w:hAnsi="Cambria Math"/>
          </w:rPr>
          <m:t>SLR</m:t>
        </m:r>
        <m:r>
          <m:rPr>
            <m:sty m:val="p"/>
          </m:rPr>
          <w:rPr>
            <w:rFonts w:ascii="Cambria Math" w:hAnsi="Cambria Math"/>
          </w:rPr>
          <m:t>)</m:t>
        </m:r>
      </m:oMath>
      <w:r w:rsidR="00316F27" w:rsidRPr="00C316AD">
        <w:rPr>
          <w:rFonts w:ascii="Cambria Math" w:hAnsi="Cambria Math"/>
        </w:rPr>
        <w:t>.</w:t>
      </w:r>
    </w:p>
    <w:p w:rsidR="00316F27" w:rsidRPr="00C316AD" w:rsidRDefault="00316F27" w:rsidP="00316F27">
      <w:pPr>
        <w:pStyle w:val="Standard"/>
      </w:pPr>
    </w:p>
    <w:p w:rsidR="00316F27" w:rsidRPr="00C316AD" w:rsidRDefault="00F776C8" w:rsidP="00316F27">
      <w:r>
        <w:t>Obtaining the listed information allows you to obtain a set of indicators on the basis of which you can assess the quality of planning the educational load.</w:t>
      </w:r>
    </w:p>
    <w:p w:rsidR="00316F27" w:rsidRPr="00C316AD" w:rsidRDefault="00316F27" w:rsidP="00316F27">
      <w:r w:rsidRPr="00C316AD">
        <w:t>Number of hours for teaching lectures and preparing for semester tests:</w:t>
      </w:r>
      <m:oMath>
        <m:r>
          <w:rPr>
            <w:rFonts w:ascii="Cambria Math" w:hAnsi="Cambria Math"/>
          </w:rPr>
          <m:t>LWH</m:t>
        </m:r>
      </m:oMath>
    </w:p>
    <w:p w:rsidR="00316F27" w:rsidRPr="00C316AD" w:rsidRDefault="00316F27" w:rsidP="00316F27"/>
    <w:p w:rsidR="00316F27" w:rsidRPr="00C316AD" w:rsidRDefault="00316F27" w:rsidP="00316F27">
      <w:pPr>
        <w:pStyle w:val="Formulanonumber"/>
      </w:pPr>
      <m:oMath>
        <m:r>
          <w:rPr>
            <w:rFonts w:ascii="Cambria Math" w:hAnsi="Cambria Math"/>
          </w:rPr>
          <m:t>LWH</m:t>
        </m:r>
        <m:r>
          <m:rPr>
            <m:sty m:val="p"/>
          </m:rPr>
          <w:rPr>
            <w:rFonts w:ascii="Cambria Math" w:hAnsi="Cambria Math"/>
          </w:rPr>
          <m:t>=</m:t>
        </m:r>
        <m:r>
          <w:rPr>
            <w:rFonts w:ascii="Cambria Math" w:hAnsi="Cambria Math"/>
          </w:rPr>
          <m:t>LH</m:t>
        </m:r>
        <m:r>
          <m:rPr>
            <m:sty m:val="p"/>
          </m:rPr>
          <w:rPr>
            <w:rFonts w:ascii="Cambria Math"/>
          </w:rPr>
          <m:t>+</m:t>
        </m:r>
        <m:r>
          <w:rPr>
            <w:rFonts w:ascii="Cambria Math" w:hAnsi="Cambria Math"/>
          </w:rPr>
          <m:t>CH+ITH+ZH+EH</m:t>
        </m:r>
      </m:oMath>
      <w:r w:rsidRPr="00C316AD">
        <w:t>.</w:t>
      </w:r>
    </w:p>
    <w:p w:rsidR="00316F27" w:rsidRPr="00C316AD" w:rsidRDefault="00316F27" w:rsidP="00316F27"/>
    <w:p w:rsidR="00316F27" w:rsidRPr="00C316AD" w:rsidRDefault="00316F27" w:rsidP="00316F27">
      <w:r w:rsidRPr="00C316AD">
        <w:t>Number of hours for practical classes:</w:t>
      </w:r>
      <m:oMath>
        <m:r>
          <w:rPr>
            <w:rFonts w:ascii="Cambria Math" w:hAnsi="Cambria Math"/>
          </w:rPr>
          <m:t>PH</m:t>
        </m:r>
      </m:oMath>
    </w:p>
    <w:p w:rsidR="00316F27" w:rsidRPr="00C316AD" w:rsidRDefault="00316F27" w:rsidP="00316F27"/>
    <w:p w:rsidR="00316F27" w:rsidRPr="00C316AD" w:rsidRDefault="00316F27" w:rsidP="00316F27">
      <w:pPr>
        <w:pStyle w:val="Formulanonumber"/>
      </w:pPr>
      <m:oMath>
        <m:r>
          <w:rPr>
            <w:rFonts w:ascii="Cambria Math" w:hAnsi="Cambria Math"/>
          </w:rPr>
          <m:t>PH</m:t>
        </m:r>
        <m:r>
          <m:rPr>
            <m:sty m:val="p"/>
          </m:rPr>
          <w:rPr>
            <w:rFonts w:ascii="Cambria Math" w:hAnsi="Cambria Math"/>
          </w:rPr>
          <m:t>=</m:t>
        </m:r>
        <m:r>
          <w:rPr>
            <w:rFonts w:ascii="Cambria Math" w:hAnsi="Cambria Math"/>
          </w:rPr>
          <m:t>PractH</m:t>
        </m:r>
        <m:r>
          <m:rPr>
            <m:sty m:val="p"/>
          </m:rPr>
          <w:rPr>
            <w:rFonts w:ascii="Cambria Math"/>
          </w:rPr>
          <m:t>+</m:t>
        </m:r>
        <m:r>
          <w:rPr>
            <w:rFonts w:ascii="Cambria Math" w:hAnsi="Cambria Math"/>
          </w:rPr>
          <m:t>LabH</m:t>
        </m:r>
      </m:oMath>
      <w:r w:rsidRPr="00C316AD">
        <w:t>.</w:t>
      </w:r>
    </w:p>
    <w:p w:rsidR="00316F27" w:rsidRPr="00C316AD" w:rsidRDefault="00316F27" w:rsidP="00316F27">
      <w:pPr>
        <w:pStyle w:val="Formulanonumber"/>
      </w:pPr>
    </w:p>
    <w:p w:rsidR="00316F27" w:rsidRPr="00C316AD" w:rsidRDefault="00316F27" w:rsidP="00316F27">
      <w:r w:rsidRPr="00C316AD">
        <w:t>The number of hours for course design coincides with the number of classes. The number of hours for supervising diploma design also coincides with the corresponding number.</w:t>
      </w:r>
      <m:oMath>
        <m:r>
          <w:rPr>
            <w:rFonts w:ascii="Cambria Math" w:hAnsi="Cambria Math"/>
          </w:rPr>
          <m:t>CPHDH</m:t>
        </m:r>
      </m:oMath>
    </w:p>
    <w:p w:rsidR="00316F27" w:rsidRPr="00C316AD" w:rsidRDefault="00316F27" w:rsidP="00316F27">
      <w:r w:rsidRPr="00C316AD">
        <w:lastRenderedPageBreak/>
        <w:t>The number of hours for other hours is formed by finding the sum of all other types of study load:</w:t>
      </w:r>
      <m:oMath>
        <m:r>
          <w:rPr>
            <w:rFonts w:ascii="Cambria Math" w:hAnsi="Cambria Math"/>
          </w:rPr>
          <m:t>OH</m:t>
        </m:r>
      </m:oMath>
    </w:p>
    <w:p w:rsidR="00316F27" w:rsidRPr="00C316AD" w:rsidRDefault="00316F27" w:rsidP="00316F27"/>
    <w:p w:rsidR="00316F27" w:rsidRPr="00C316AD" w:rsidRDefault="00316F27" w:rsidP="00316F27">
      <w:pPr>
        <w:pStyle w:val="Formulanonumber"/>
      </w:pPr>
      <m:oMath>
        <m:r>
          <w:rPr>
            <w:rFonts w:ascii="Cambria Math" w:hAnsi="Cambria Math"/>
          </w:rPr>
          <m:t>ОH</m:t>
        </m:r>
        <m:r>
          <m:rPr>
            <m:sty m:val="p"/>
          </m:rPr>
          <w:rPr>
            <w:rFonts w:ascii="Cambria Math" w:hAnsi="Cambria Math"/>
          </w:rPr>
          <m:t>=</m:t>
        </m:r>
        <m:r>
          <w:rPr>
            <w:rStyle w:val="StandardChar"/>
            <w:rFonts w:ascii="Cambria Math" w:hAnsi="Cambria Math"/>
          </w:rPr>
          <m:t>D</m:t>
        </m:r>
        <m:r>
          <w:rPr>
            <w:rStyle w:val="StandardChar"/>
            <w:rFonts w:ascii="Cambria Math" w:hAnsi="Cambria Math"/>
            <w:lang w:val="en-US"/>
          </w:rPr>
          <m:t>a</m:t>
        </m:r>
        <m:r>
          <w:rPr>
            <w:rStyle w:val="StandardChar"/>
            <w:rFonts w:ascii="Cambria Math" w:hAnsi="Cambria Math"/>
          </w:rPr>
          <m:t>cH+</m:t>
        </m:r>
        <m:r>
          <w:rPr>
            <w:rFonts w:ascii="Cambria Math" w:hAnsi="Cambria Math"/>
          </w:rPr>
          <m:t>RH</m:t>
        </m:r>
        <m:r>
          <m:rPr>
            <m:sty m:val="p"/>
          </m:rPr>
          <w:rPr>
            <w:rFonts w:ascii="Cambria Math"/>
          </w:rPr>
          <m:t>+</m:t>
        </m:r>
        <m:r>
          <w:rPr>
            <w:rFonts w:ascii="Cambria Math" w:hAnsi="Cambria Math"/>
          </w:rPr>
          <m:t>AH+OtherH</m:t>
        </m:r>
      </m:oMath>
      <w:r w:rsidRPr="00C316AD">
        <w:t>.</w:t>
      </w:r>
    </w:p>
    <w:p w:rsidR="00316F27" w:rsidRPr="00C316AD" w:rsidRDefault="00316F27" w:rsidP="00316F27"/>
    <w:p w:rsidR="00316F27" w:rsidRPr="00C316AD" w:rsidRDefault="00F776C8" w:rsidP="00316F27">
      <w:r>
        <w:t>The indicator, which shows the percentage of the number of classes by type to the total number of hours, shows the share of a certain type of workload to the total. For example, to calculate the share of lecture workload, the formula would look like this:</w:t>
      </w:r>
      <m:oMath>
        <m:r>
          <w:rPr>
            <w:rFonts w:ascii="Cambria Math" w:hAnsi="Cambria Math"/>
          </w:rPr>
          <m:t>PartLWH</m:t>
        </m:r>
      </m:oMath>
    </w:p>
    <w:p w:rsidR="00316F27" w:rsidRPr="00C316AD" w:rsidRDefault="00316F27" w:rsidP="00316F27"/>
    <w:p w:rsidR="00316F27" w:rsidRPr="00C316AD" w:rsidRDefault="00316F27" w:rsidP="00316F27">
      <w:pPr>
        <w:pStyle w:val="Formulanonumber"/>
      </w:pPr>
      <m:oMath>
        <m:r>
          <w:rPr>
            <w:rFonts w:ascii="Cambria Math" w:hAnsi="Cambria Math"/>
          </w:rPr>
          <m:t>PartLWH</m:t>
        </m:r>
        <m:r>
          <m:rPr>
            <m:sty m:val="p"/>
          </m:rPr>
          <w:rPr>
            <w:rFonts w:ascii="Cambria Math" w:hAnsi="Cambria Math"/>
          </w:rPr>
          <m:t xml:space="preserve">= </m:t>
        </m:r>
        <m:r>
          <w:rPr>
            <w:rFonts w:ascii="Cambria Math" w:hAnsi="Cambria Math"/>
          </w:rPr>
          <m:t xml:space="preserve"> 100%∙LWH</m:t>
        </m:r>
        <m:r>
          <m:rPr>
            <m:sty m:val="p"/>
          </m:rPr>
          <w:rPr>
            <w:rFonts w:ascii="Cambria Math" w:hAnsi="Cambria Math"/>
          </w:rPr>
          <m:t>/(</m:t>
        </m:r>
        <m:r>
          <w:rPr>
            <w:rFonts w:ascii="Cambria Math" w:hAnsi="Cambria Math"/>
          </w:rPr>
          <m:t>LWH</m:t>
        </m:r>
        <m:r>
          <m:rPr>
            <m:sty m:val="p"/>
          </m:rPr>
          <w:rPr>
            <w:rFonts w:ascii="Cambria Math" w:hAnsi="Cambria Math"/>
          </w:rPr>
          <m:t>+</m:t>
        </m:r>
        <m:r>
          <w:rPr>
            <w:rFonts w:ascii="Cambria Math" w:hAnsi="Cambria Math"/>
          </w:rPr>
          <m:t>PH</m:t>
        </m:r>
        <m:r>
          <m:rPr>
            <m:sty m:val="p"/>
          </m:rPr>
          <w:rPr>
            <w:rFonts w:ascii="Cambria Math" w:hAnsi="Cambria Math"/>
          </w:rPr>
          <m:t>+</m:t>
        </m:r>
        <m:r>
          <w:rPr>
            <w:rFonts w:ascii="Cambria Math" w:hAnsi="Cambria Math"/>
          </w:rPr>
          <m:t>CPH</m:t>
        </m:r>
        <m:r>
          <m:rPr>
            <m:sty m:val="p"/>
          </m:rPr>
          <w:rPr>
            <w:rFonts w:ascii="Cambria Math" w:hAnsi="Cambria Math"/>
          </w:rPr>
          <m:t>+</m:t>
        </m:r>
        <m:r>
          <w:rPr>
            <w:rFonts w:ascii="Cambria Math" w:hAnsi="Cambria Math"/>
          </w:rPr>
          <m:t>DH</m:t>
        </m:r>
        <m:r>
          <m:rPr>
            <m:sty m:val="p"/>
          </m:rPr>
          <w:rPr>
            <w:rFonts w:ascii="Cambria Math" w:hAnsi="Cambria Math"/>
          </w:rPr>
          <m:t>+</m:t>
        </m:r>
        <m:r>
          <w:rPr>
            <w:rFonts w:ascii="Cambria Math" w:hAnsi="Cambria Math"/>
          </w:rPr>
          <m:t>OH</m:t>
        </m:r>
        <m:r>
          <m:rPr>
            <m:sty m:val="p"/>
          </m:rPr>
          <w:rPr>
            <w:rFonts w:ascii="Cambria Math" w:hAnsi="Cambria Math"/>
          </w:rPr>
          <m:t>)</m:t>
        </m:r>
      </m:oMath>
      <w:r w:rsidRPr="00C316AD">
        <w:t>.</w:t>
      </w:r>
    </w:p>
    <w:p w:rsidR="00316F27" w:rsidRPr="00C316AD" w:rsidRDefault="00316F27" w:rsidP="00316F27"/>
    <w:p w:rsidR="00316F27" w:rsidRPr="00C316AD" w:rsidRDefault="00316F27" w:rsidP="00316F27">
      <w:r w:rsidRPr="00C316AD">
        <w:t>It was more difficult to develop mathematical expressions for calculating the distribution indicators by type of occupation. Therefore, the calculation will be presented in the form of a description of the algorithm.</w:t>
      </w:r>
    </w:p>
    <w:p w:rsidR="00316F27" w:rsidRPr="00C316AD" w:rsidRDefault="005E7A58" w:rsidP="00316F27">
      <w:r>
        <w:t>The task of the algorithm is to calculate the number of hours for conducting a ClassType class by teachers of the NumCat category.</w:t>
      </w:r>
    </w:p>
    <w:p w:rsidR="00316F27" w:rsidRPr="00C316AD" w:rsidRDefault="005E7A58" w:rsidP="00316F27">
      <w:r>
        <w:rPr>
          <w:lang w:val="ru-RU"/>
        </w:rPr>
        <w:t>Stage 1. Extract records from the database with training load lines corresponding to ClassType.</w:t>
      </w:r>
    </w:p>
    <w:p w:rsidR="00316F27" w:rsidRPr="00C316AD" w:rsidRDefault="005E7A58" w:rsidP="00316F27">
      <w:r>
        <w:rPr>
          <w:lang w:val="ru-RU"/>
        </w:rPr>
        <w:t>Step 2. Join the rows with the Teachers table, which contains data about teachers.</w:t>
      </w:r>
    </w:p>
    <w:p w:rsidR="00316F27" w:rsidRPr="00C316AD" w:rsidRDefault="005E7A58" w:rsidP="00316F27">
      <w:r>
        <w:rPr>
          <w:lang w:val="ru-RU"/>
        </w:rPr>
        <w:t>Step 3. Filter the data that meets the requirements of the NumCat category.</w:t>
      </w:r>
    </w:p>
    <w:p w:rsidR="00316F27" w:rsidRPr="00C316AD" w:rsidRDefault="00316F27" w:rsidP="00316F27">
      <w:r w:rsidRPr="00C316AD">
        <w:t>For category 1, this is either the academic degree "Dr. Tech." or the academic title "Professor."</w:t>
      </w:r>
    </w:p>
    <w:p w:rsidR="00316F27" w:rsidRPr="00C316AD" w:rsidRDefault="00316F27" w:rsidP="00316F27">
      <w:r w:rsidRPr="00C316AD">
        <w:t>For category 2, either the academic degree has the value "CTN" or the academic degree has the value "PhD". It is not necessary to check the academic title for this option - a teacher without an academic degree cannot receive the title of "associate professor".</w:t>
      </w:r>
    </w:p>
    <w:p w:rsidR="00316F27" w:rsidRPr="00C316AD" w:rsidRDefault="00316F27" w:rsidP="00316F27">
      <w:r w:rsidRPr="00C316AD">
        <w:t>For category 3 – both fields must be empty.</w:t>
      </w:r>
    </w:p>
    <w:p w:rsidR="00316F27" w:rsidRPr="00C316AD" w:rsidRDefault="005E7A58" w:rsidP="00316F27">
      <w:r>
        <w:rPr>
          <w:lang w:val="ru-RU"/>
        </w:rPr>
        <w:t>Step 4. Find the sum of the elements of the list obtained in step 3.</w:t>
      </w:r>
    </w:p>
    <w:p w:rsidR="00316F27" w:rsidRDefault="00316F27" w:rsidP="00316F27">
      <w:r w:rsidRPr="00C316AD">
        <w:lastRenderedPageBreak/>
        <w:t>End of algorithm.</w:t>
      </w:r>
    </w:p>
    <w:p w:rsidR="00316F27" w:rsidRPr="00C316AD" w:rsidRDefault="005E7A58" w:rsidP="00316F27">
      <w:r>
        <w:t>To calculate the fraction of classes, you need to know the sum of hours. To do this, you need to find the sum of hours of all elements after implementing step 1. Then the fraction is calculated, as in the example above.</w:t>
      </w:r>
    </w:p>
    <w:p w:rsidR="00316F27" w:rsidRDefault="00316F27" w:rsidP="00316F27">
      <w:r w:rsidRPr="00C316AD">
        <w:t>The next issue that needs to be resolved is the organization of data storage necessary for calculating the presented indicators.</w:t>
      </w:r>
    </w:p>
    <w:p w:rsidR="00AE4094" w:rsidRPr="00C316AD" w:rsidRDefault="00AE4094" w:rsidP="00316F27"/>
    <w:p w:rsidR="00316F27" w:rsidRPr="00C316AD" w:rsidRDefault="00316F27" w:rsidP="00316F27">
      <w:pPr>
        <w:pStyle w:val="20"/>
      </w:pPr>
      <w:bookmarkStart w:id="24" w:name="_Toc167491276"/>
      <w:bookmarkStart w:id="25" w:name="_Toc169612924"/>
      <w:r w:rsidRPr="00C316AD">
        <w:t>2.3 Organization of information storage for calculating indicators</w:t>
      </w:r>
      <w:bookmarkEnd w:id="24"/>
      <w:bookmarkEnd w:id="25"/>
    </w:p>
    <w:p w:rsidR="00316F27" w:rsidRPr="00F45269" w:rsidRDefault="00316F27" w:rsidP="00316F27">
      <w:pPr>
        <w:pStyle w:val="3"/>
        <w:rPr>
          <w:lang w:val="ru-RU"/>
        </w:rPr>
      </w:pPr>
      <w:bookmarkStart w:id="26" w:name="_Toc167491277"/>
      <w:bookmarkStart w:id="27" w:name="_Toc169612925"/>
      <w:r w:rsidRPr="00C316AD">
        <w:t>2.3.1 General information about databases and database management systems</w:t>
      </w:r>
      <w:bookmarkEnd w:id="26"/>
      <w:bookmarkEnd w:id="27"/>
    </w:p>
    <w:p w:rsidR="00316F27" w:rsidRPr="00C316AD" w:rsidRDefault="00316F27" w:rsidP="00316F27">
      <w:r w:rsidRPr="00C316AD">
        <w:t>A database (DB) is an integrated collection of structured and interrelated data, organized according to specific rules that include general principles for describing, storing, and processing data [15].</w:t>
      </w:r>
    </w:p>
    <w:p w:rsidR="00316F27" w:rsidRPr="00C316AD" w:rsidRDefault="00316F27" w:rsidP="00316F27">
      <w:r w:rsidRPr="00C316AD">
        <w:t>A database management system (DBMS) is a set of general or special-purpose software and linguistic tools that provide management of the creation and use of databases [15].</w:t>
      </w:r>
    </w:p>
    <w:p w:rsidR="00316F27" w:rsidRPr="00C316AD" w:rsidRDefault="005E7A58" w:rsidP="00316F27">
      <w:r>
        <w:t>Database development begins with identifying the information needs of users regarding the input and output of the system. The requirements of different user groups are combined in a conceptual data schema [16]. Entities, attributes, and relationships are the constituent elements of the conceptual schema of the data.</w:t>
      </w:r>
    </w:p>
    <w:p w:rsidR="00F45269" w:rsidRDefault="00316F27" w:rsidP="00316F27">
      <w:r w:rsidRPr="00C316AD">
        <w:t>An entity is an abstraction of a real-world object, information about which needs to be stored in a database. Entities can correspond to objects (employee, address, document) or processes (train or plane flight, reservation, sale).</w:t>
      </w:r>
    </w:p>
    <w:p w:rsidR="00316F27" w:rsidRPr="00C316AD" w:rsidRDefault="00316F27" w:rsidP="00316F27">
      <w:r w:rsidRPr="00C316AD">
        <w:t>An attribute is a characteristic that describes some property of an entity. An attribute that uniquely identifies an entity is called an identifier or key [16].</w:t>
      </w:r>
    </w:p>
    <w:p w:rsidR="000F7F8D" w:rsidRDefault="00316F27" w:rsidP="00316F27">
      <w:r w:rsidRPr="00C316AD">
        <w:t xml:space="preserve">Based on the entities and the relationships between them, database tables are further formed, after selecting the DBMS format for creating database tables. Columns are created in database tables that actually correspond to the attributes of the entities. </w:t>
      </w:r>
      <w:r w:rsidRPr="00C316AD">
        <w:lastRenderedPageBreak/>
        <w:t>At the design stage, it is important to determine the value domains to be filled in, because this helps developers to properly set field constraints and select controls for data entry. When adding records begins, rows are added to the tables. Each row corresponds to a specific object from the subject area.</w:t>
      </w:r>
    </w:p>
    <w:p w:rsidR="000F7F8D" w:rsidRPr="000F7F8D" w:rsidRDefault="000F7F8D" w:rsidP="00316F27">
      <w:r>
        <w:t>To create tables, you can use the SQL console, in which you enter queries in the SQL data definition language. This is long. Therefore, either interactive creation tools are used, for example, MySQL Workbench or PHPMyAdmin. These tools provide the ability to create a database in the format of a specific DBMS. But if the DBMS format is only planned before selection, then structural modeling tools such as Erwin Data Modeler or Enterprise Architect or Microsoft Visual Paradigm are used. They help create a logical diagram of the future system, and then generate it in the format of the selected DB.</w:t>
      </w:r>
    </w:p>
    <w:p w:rsidR="00316F27" w:rsidRPr="00C316AD" w:rsidRDefault="005E77E9" w:rsidP="00316F27">
      <w:r w:rsidRPr="00316349">
        <w:t>This was the case before the advent of object-relational mapping or mapping (ORM) technologies [17], which were introduced to eliminate the need to be knowledgeable in a deep understanding of database construction. It is enough for the developer to understand the basics of object-oriented programming, and the corresponding programs converted the class description into tables. Therefore, such an approach, which is used in the work, does not require the construction of database tables.</w:t>
      </w:r>
    </w:p>
    <w:p w:rsidR="00316F27" w:rsidRPr="00C316AD" w:rsidRDefault="001A276F" w:rsidP="00316F27">
      <w:r>
        <w:t>In the work [6], which is the basis for this study, a database is described that is designed to store training data. But to store statistics, it must be expanded in such a way that it does not affect the operation of other algorithms. The next section defines classes, the use of which will allow storing statistical data.</w:t>
      </w:r>
    </w:p>
    <w:p w:rsidR="00316F27" w:rsidRPr="00C316AD" w:rsidRDefault="00316F27" w:rsidP="00316F27">
      <w:pPr>
        <w:pStyle w:val="3"/>
      </w:pPr>
      <w:bookmarkStart w:id="28" w:name="_Toc135086167"/>
      <w:bookmarkStart w:id="29" w:name="_Toc167491278"/>
      <w:bookmarkStart w:id="30" w:name="_Toc169612926"/>
      <w:r w:rsidRPr="00C316AD">
        <w:t>2.3.2 Development of a database structure to support calculations</w:t>
      </w:r>
      <w:bookmarkEnd w:id="28"/>
      <w:bookmarkEnd w:id="29"/>
      <w:bookmarkEnd w:id="30"/>
    </w:p>
    <w:p w:rsidR="00652F3B" w:rsidRDefault="00F776C8" w:rsidP="00F776C8">
      <w:r>
        <w:t xml:space="preserve">Based on the type of task being programmed, it can be stated that the results of the distribution indicator calculations should be transferred to the interface for displaying the results. They are not intended for long-term storage, since they lose their relevance the very minute a new version of the RPN is loaded. To perform the task, you </w:t>
      </w:r>
      <w:r>
        <w:lastRenderedPageBreak/>
        <w:t>can do with local data and calculate the values ​​directly on web pages - tools, for example, pages created based on the Thymeleаf 3 template tag [8], allow you to implement such calculations. But after analyzing the task, we drew attention to the fact that it is advisable to compare the plans with each other in order to be able to choose a more rational one. Therefore, it was decided to develop classes for storing the values ​​of the basic indicators. In addition, creating classes that would allow storing the calculation results is necessary to comply with the Model-View-Control (MVC) concept [18], according to which it is not logical to organize calculations on the View element.</w:t>
      </w:r>
    </w:p>
    <w:p w:rsidR="00F776C8" w:rsidRDefault="00652F3B" w:rsidP="00F776C8">
      <w:r>
        <w:t>Fig. 2.6. presents the structure of the database, to the tables of which you can add data for calculating statistics. The central class of the structure is the Statistics class, which defines the connections with the RNN variant for which the indicators are calculated. There are two more classes, instances of which will store data on the personal statistics of the teacher's workload distribution StatsValues ​​and group statistics of the department by types of educational activities ClassesStatsValues. The ClassType class is an ENUM type class, the use of which will allow you to conveniently implement data correctness control during processing.</w:t>
      </w:r>
    </w:p>
    <w:p w:rsidR="00F776C8" w:rsidRDefault="00652F3B" w:rsidP="00F776C8">
      <w:r>
        <w:t>There are quite a lot of fields in the classes, but their composition is justified by the list of tables in which it is proposed to store data calculated based on numbers in the RNN variant.</w:t>
      </w:r>
    </w:p>
    <w:p w:rsidR="00316F27" w:rsidRPr="00C316AD" w:rsidRDefault="00316F27" w:rsidP="002C22C2">
      <w:pPr>
        <w:pStyle w:val="Picture"/>
        <w:jc w:val="both"/>
      </w:pPr>
      <w:r w:rsidRPr="00C316AD">
        <w:rPr>
          <w:noProof/>
          <w:lang w:val="en-US" w:eastAsia="en-US"/>
        </w:rPr>
        <w:lastRenderedPageBreak/>
        <w:drawing>
          <wp:inline distT="0" distB="0" distL="0" distR="0" wp14:anchorId="288F8BAF" wp14:editId="25EE6E73">
            <wp:extent cx="5486862" cy="425163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w Classes in project.jpg"/>
                    <pic:cNvPicPr/>
                  </pic:nvPicPr>
                  <pic:blipFill>
                    <a:blip r:embed="rId19">
                      <a:extLst>
                        <a:ext uri="{28A0092B-C50C-407E-A947-70E740481C1C}">
                          <a14:useLocalDpi xmlns:a14="http://schemas.microsoft.com/office/drawing/2010/main" val="0"/>
                        </a:ext>
                      </a:extLst>
                    </a:blip>
                    <a:stretch>
                      <a:fillRect/>
                    </a:stretch>
                  </pic:blipFill>
                  <pic:spPr>
                    <a:xfrm>
                      <a:off x="0" y="0"/>
                      <a:ext cx="5490967" cy="4254819"/>
                    </a:xfrm>
                    <a:prstGeom prst="rect">
                      <a:avLst/>
                    </a:prstGeom>
                  </pic:spPr>
                </pic:pic>
              </a:graphicData>
            </a:graphic>
          </wp:inline>
        </w:drawing>
      </w:r>
    </w:p>
    <w:p w:rsidR="00316F27" w:rsidRPr="00C316AD" w:rsidRDefault="00316F27" w:rsidP="002C22C2">
      <w:pPr>
        <w:pStyle w:val="Picture"/>
      </w:pPr>
      <w:r w:rsidRPr="00C316AD">
        <w:t>Figure 2.6 – Class diagram for calculating distribution indicators</w:t>
      </w:r>
    </w:p>
    <w:p w:rsidR="00316F27" w:rsidRPr="00C316AD" w:rsidRDefault="00316F27" w:rsidP="00316F27"/>
    <w:p w:rsidR="00316F27" w:rsidRPr="00C316AD" w:rsidRDefault="001B2008" w:rsidP="002C22C2">
      <w:r>
        <w:t>Next, you need to define the domains for the attributes, for which Enterprise Architect requires you to define the DBMS format. The DBMS format is MySQL8, this is specified in the requirements specification. In any choice, when ORF is used, you need to define the attributes of the mapping of fields and, less often, tables, in order to correctly create the classes of the corresponding project. Below are the descriptions of the classes in tabular form. The “Field Description” column contains Java Persistence API annotations [19], which will allow the Hibernate ORM library [20] to create the DBMS according to the class structure after starting the project.</w:t>
      </w:r>
    </w:p>
    <w:p w:rsidR="00316F27" w:rsidRPr="00C316AD" w:rsidRDefault="001B2008" w:rsidP="00316F27">
      <w:r>
        <w:t>Based on the "Statistics" class, a "statistics" table will be created, which is intended to store statistical parameters of the next PNN variant. This class contains a set of fields presented in Table 2.1.</w:t>
      </w:r>
    </w:p>
    <w:p w:rsidR="00316F27" w:rsidRPr="00C316AD" w:rsidRDefault="00316F27" w:rsidP="00316F27"/>
    <w:p w:rsidR="00316F27" w:rsidRPr="00C316AD" w:rsidRDefault="00EF594E" w:rsidP="00316F27">
      <w:pPr>
        <w:pStyle w:val="Tablenumber"/>
      </w:pPr>
      <w:r>
        <w:lastRenderedPageBreak/>
        <w:t>Table 2.1 – Description of JPA field markup for the “Statistics” class</w:t>
      </w:r>
    </w:p>
    <w:tbl>
      <w:tblPr>
        <w:tblW w:w="9067" w:type="dxa"/>
        <w:jc w:val="center"/>
        <w:tblLook w:val="04A0" w:firstRow="1" w:lastRow="0" w:firstColumn="1" w:lastColumn="0" w:noHBand="0" w:noVBand="1"/>
      </w:tblPr>
      <w:tblGrid>
        <w:gridCol w:w="989"/>
        <w:gridCol w:w="1897"/>
        <w:gridCol w:w="3874"/>
        <w:gridCol w:w="2307"/>
      </w:tblGrid>
      <w:tr w:rsidR="00316F27" w:rsidRPr="00C316AD" w:rsidTr="005B52BA">
        <w:trPr>
          <w:jc w:val="center"/>
        </w:trPr>
        <w:tc>
          <w:tcPr>
            <w:tcW w:w="106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r w:rsidRPr="00C316AD">
              <w:t>Key</w:t>
            </w:r>
          </w:p>
        </w:tc>
        <w:tc>
          <w:tcPr>
            <w:tcW w:w="1903"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r w:rsidRPr="00C316AD">
              <w:t>Field name</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r w:rsidRPr="00C316AD">
              <w:t>Field description</w:t>
            </w: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r w:rsidRPr="00C316AD">
              <w:t>Semantics</w:t>
            </w:r>
          </w:p>
        </w:tc>
      </w:tr>
      <w:tr w:rsidR="00316F27" w:rsidRPr="00C316AD" w:rsidTr="005B52BA">
        <w:trPr>
          <w:jc w:val="center"/>
        </w:trPr>
        <w:tc>
          <w:tcPr>
            <w:tcW w:w="106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r w:rsidRPr="00C316AD">
              <w:t>PK</w:t>
            </w:r>
          </w:p>
        </w:tc>
        <w:tc>
          <w:tcPr>
            <w:tcW w:w="1903"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id</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@Id@GeneratedValue(strategy = GenerationType.IDENTITY)</w:t>
            </w:r>
          </w:p>
          <w:p w:rsidR="00316F27" w:rsidRPr="00C316AD" w:rsidRDefault="00316F27" w:rsidP="005B52BA">
            <w:pPr>
              <w:spacing w:line="240" w:lineRule="auto"/>
              <w:ind w:firstLine="0"/>
              <w:jc w:val="left"/>
              <w:rPr>
                <w:sz w:val="20"/>
                <w:szCs w:val="20"/>
              </w:rPr>
            </w:pPr>
            <w:r w:rsidRPr="00C316AD">
              <w:rPr>
                <w:sz w:val="20"/>
                <w:szCs w:val="20"/>
              </w:rPr>
              <w:t>private Long</w:t>
            </w: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FB58F1" w:rsidP="005B52BA">
            <w:pPr>
              <w:pStyle w:val="TableCell"/>
              <w:rPr>
                <w:sz w:val="20"/>
              </w:rPr>
            </w:pPr>
            <w:r>
              <w:rPr>
                <w:sz w:val="20"/>
              </w:rPr>
              <w:t>Surrogate table key</w:t>
            </w:r>
          </w:p>
        </w:tc>
      </w:tr>
      <w:tr w:rsidR="00316F27" w:rsidRPr="00C316AD" w:rsidTr="005B52BA">
        <w:trPr>
          <w:jc w:val="center"/>
        </w:trPr>
        <w:tc>
          <w:tcPr>
            <w:tcW w:w="106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p>
        </w:tc>
        <w:tc>
          <w:tcPr>
            <w:tcW w:w="1903"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filenamePSL</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@Column(nullable = false, unique = true)</w:t>
            </w:r>
          </w:p>
          <w:p w:rsidR="00316F27" w:rsidRPr="00C316AD" w:rsidRDefault="00316F27" w:rsidP="005B52BA">
            <w:pPr>
              <w:spacing w:line="240" w:lineRule="auto"/>
              <w:ind w:firstLine="0"/>
              <w:jc w:val="left"/>
              <w:rPr>
                <w:sz w:val="20"/>
                <w:szCs w:val="20"/>
              </w:rPr>
            </w:pPr>
            <w:r w:rsidRPr="00C316AD">
              <w:rPr>
                <w:sz w:val="20"/>
                <w:szCs w:val="20"/>
              </w:rPr>
              <w:t>String</w:t>
            </w: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Path to the file from which the PNN was downloaded</w:t>
            </w:r>
          </w:p>
        </w:tc>
      </w:tr>
      <w:tr w:rsidR="00316F27" w:rsidRPr="00C316AD" w:rsidTr="005B52BA">
        <w:trPr>
          <w:jc w:val="center"/>
        </w:trPr>
        <w:tc>
          <w:tcPr>
            <w:tcW w:w="106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r w:rsidRPr="00C316AD">
              <w:t>FK</w:t>
            </w:r>
          </w:p>
        </w:tc>
        <w:tc>
          <w:tcPr>
            <w:tcW w:w="1903"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Map&lt;Teacher, StatsValues&gt; teachersStatsValues;</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@ElementCollection(fetch = FetchType.LAZY)@CollectionTаble(nаme = "teаcher_stаts", joinСolumns = @JoinСolumn(nаme = "id_teаcher"))@MаpKeyJoinСolumn(nаme = "id_stаts")</w:t>
            </w: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FB58F1">
            <w:pPr>
              <w:pStyle w:val="TableCell"/>
              <w:rPr>
                <w:sz w:val="20"/>
              </w:rPr>
            </w:pPr>
            <w:r w:rsidRPr="00C316AD">
              <w:rPr>
                <w:sz w:val="20"/>
              </w:rPr>
              <w:t>Description of a class that implements a M:M relationship with teacher workload statistics</w:t>
            </w:r>
          </w:p>
        </w:tc>
      </w:tr>
      <w:tr w:rsidR="00316F27" w:rsidRPr="00C316AD" w:rsidTr="005B52BA">
        <w:trPr>
          <w:jc w:val="center"/>
        </w:trPr>
        <w:tc>
          <w:tcPr>
            <w:tcW w:w="106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r w:rsidRPr="00C316AD">
              <w:t>FK</w:t>
            </w:r>
          </w:p>
        </w:tc>
        <w:tc>
          <w:tcPr>
            <w:tcW w:w="1903"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Map&lt;ClassesType, ClassesStatsValues&gt; classesStatsValues;</w:t>
            </w:r>
          </w:p>
        </w:tc>
        <w:tc>
          <w:tcPr>
            <w:tcW w:w="35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@ElementCollection(fetch = FetchType.LАZY)@CollectionTаble(nаme = "clаsses_stаts", joinСolumns = @JoinСolumn(nаme = "clаsses_type"))@MаpKeyJoinСolumn(nаme = "id_stаts")</w:t>
            </w: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Description of the table that implements the M:M relationship with workload statistics by class type</w:t>
            </w:r>
          </w:p>
        </w:tc>
      </w:tr>
    </w:tbl>
    <w:p w:rsidR="00316F27" w:rsidRPr="00C316AD" w:rsidRDefault="00316F27" w:rsidP="00316F27"/>
    <w:p w:rsidR="00316F27" w:rsidRDefault="00707EF5" w:rsidP="00707EF5">
      <w:r>
        <w:t>Entity classes for storing statistics are presented in Table 2.2 and Table 2.3. The two specified classes do not have key fields, therefore they reflect a “many-to-many” relationship that implements the presentation of the given sheets with statistics. Table 2.4 presents the interpretation of the values ​​of the fields of the enumerable ClassType class. Based on the entity class “StatsValues”, a database table will be created, designed to store calculations of hours allocated to conducting individual types of classes. Instances of this class will be “connected” to each teacher separately. Based on the entity class “ClassesStatsValues”, a database table will be created, designed to store statistics for the RNN in general.</w:t>
      </w:r>
    </w:p>
    <w:p w:rsidR="00707EF5" w:rsidRDefault="00707EF5" w:rsidP="00316F27"/>
    <w:p w:rsidR="00FB58F1" w:rsidRPr="00C316AD" w:rsidRDefault="00FB58F1" w:rsidP="00FB58F1">
      <w:pPr>
        <w:pStyle w:val="Tablenumber"/>
      </w:pPr>
      <w:r w:rsidRPr="00C316AD">
        <w:t>Table 2.2 – Description of JPA markup for the fields of the “ClassesStatsValues” class</w:t>
      </w:r>
    </w:p>
    <w:tbl>
      <w:tblPr>
        <w:tblW w:w="9067" w:type="dxa"/>
        <w:jc w:val="center"/>
        <w:tblLook w:val="04A0" w:firstRow="1" w:lastRow="0" w:firstColumn="1" w:lastColumn="0" w:noHBand="0" w:noVBand="1"/>
      </w:tblPr>
      <w:tblGrid>
        <w:gridCol w:w="1129"/>
        <w:gridCol w:w="2127"/>
        <w:gridCol w:w="2409"/>
        <w:gridCol w:w="3402"/>
      </w:tblGrid>
      <w:tr w:rsidR="00FB58F1" w:rsidRPr="00C316AD" w:rsidTr="001B302B">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pStyle w:val="TableCell"/>
            </w:pPr>
            <w:r w:rsidRPr="00C316AD">
              <w:t>Key</w:t>
            </w:r>
          </w:p>
        </w:tc>
        <w:tc>
          <w:tcPr>
            <w:tcW w:w="2127"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pStyle w:val="TableCell"/>
            </w:pPr>
            <w:r w:rsidRPr="00C316AD">
              <w:t>Field name</w:t>
            </w:r>
          </w:p>
        </w:tc>
        <w:tc>
          <w:tcPr>
            <w:tcW w:w="2409"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pStyle w:val="TableCell"/>
            </w:pPr>
            <w:r w:rsidRPr="00C316AD">
              <w:t>Field description</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pStyle w:val="TableCell"/>
            </w:pPr>
            <w:r w:rsidRPr="00C316AD">
              <w:t>Semantics</w:t>
            </w:r>
          </w:p>
        </w:tc>
      </w:tr>
      <w:tr w:rsidR="00FB58F1" w:rsidRPr="00C316AD" w:rsidTr="001B302B">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pStyle w:val="TableCell"/>
            </w:pPr>
          </w:p>
        </w:tc>
        <w:tc>
          <w:tcPr>
            <w:tcW w:w="2127"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spacing w:line="240" w:lineRule="auto"/>
              <w:ind w:firstLine="0"/>
              <w:jc w:val="left"/>
              <w:rPr>
                <w:sz w:val="20"/>
                <w:szCs w:val="20"/>
              </w:rPr>
            </w:pPr>
            <w:r w:rsidRPr="00C316AD">
              <w:rPr>
                <w:sz w:val="20"/>
                <w:szCs w:val="20"/>
              </w:rPr>
              <w:t>hourProf</w:t>
            </w:r>
          </w:p>
          <w:p w:rsidR="00FB58F1" w:rsidRPr="00C316AD" w:rsidRDefault="00FB58F1" w:rsidP="001B302B">
            <w:pPr>
              <w:spacing w:line="240" w:lineRule="auto"/>
              <w:ind w:firstLine="0"/>
              <w:jc w:val="left"/>
              <w:rPr>
                <w:sz w:val="20"/>
                <w:szCs w:val="20"/>
              </w:rPr>
            </w:pPr>
          </w:p>
        </w:tc>
        <w:tc>
          <w:tcPr>
            <w:tcW w:w="2409"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pStyle w:val="TableCell"/>
            </w:pPr>
            <w:r w:rsidRPr="00C316AD">
              <w:rPr>
                <w:color w:val="auto"/>
                <w:sz w:val="20"/>
              </w:rPr>
              <w:t>@Column(nullable = false) private double</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FB58F1" w:rsidRPr="00FB58F1" w:rsidRDefault="00FB58F1" w:rsidP="00707EF5">
            <w:pPr>
              <w:spacing w:line="240" w:lineRule="auto"/>
              <w:ind w:firstLine="0"/>
              <w:jc w:val="left"/>
              <w:rPr>
                <w:sz w:val="20"/>
                <w:szCs w:val="20"/>
              </w:rPr>
            </w:pPr>
            <w:r>
              <w:rPr>
                <w:sz w:val="20"/>
                <w:szCs w:val="20"/>
                <w:lang w:val="en-US"/>
              </w:rPr>
              <w:t>Hours of classes taught by DTN or CTN with the academic title of "professor"</w:t>
            </w:r>
          </w:p>
        </w:tc>
      </w:tr>
      <w:tr w:rsidR="00FB58F1" w:rsidRPr="00C316AD" w:rsidTr="001B302B">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pStyle w:val="TableCell"/>
            </w:pPr>
          </w:p>
        </w:tc>
        <w:tc>
          <w:tcPr>
            <w:tcW w:w="2127"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spacing w:line="240" w:lineRule="auto"/>
              <w:ind w:firstLine="0"/>
              <w:jc w:val="left"/>
              <w:rPr>
                <w:sz w:val="20"/>
                <w:szCs w:val="20"/>
              </w:rPr>
            </w:pPr>
            <w:r w:rsidRPr="00C316AD">
              <w:rPr>
                <w:sz w:val="20"/>
                <w:szCs w:val="20"/>
              </w:rPr>
              <w:t>hourPhD</w:t>
            </w:r>
          </w:p>
          <w:p w:rsidR="00FB58F1" w:rsidRPr="00C316AD" w:rsidRDefault="00FB58F1" w:rsidP="001B302B">
            <w:pPr>
              <w:spacing w:line="240" w:lineRule="auto"/>
              <w:ind w:firstLine="0"/>
              <w:jc w:val="left"/>
              <w:rPr>
                <w:sz w:val="20"/>
                <w:szCs w:val="20"/>
              </w:rPr>
            </w:pPr>
          </w:p>
        </w:tc>
        <w:tc>
          <w:tcPr>
            <w:tcW w:w="2409"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pStyle w:val="TableCell"/>
            </w:pPr>
            <w:r w:rsidRPr="00C316AD">
              <w:rPr>
                <w:color w:val="auto"/>
                <w:sz w:val="20"/>
              </w:rPr>
              <w:t>@Column(nullable = false) private double</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FB58F1" w:rsidRPr="00FB58F1" w:rsidRDefault="00FB58F1" w:rsidP="00FB58F1">
            <w:pPr>
              <w:spacing w:line="240" w:lineRule="auto"/>
              <w:ind w:firstLine="0"/>
              <w:jc w:val="left"/>
              <w:rPr>
                <w:sz w:val="20"/>
                <w:szCs w:val="20"/>
              </w:rPr>
            </w:pPr>
            <w:r>
              <w:rPr>
                <w:sz w:val="20"/>
                <w:szCs w:val="20"/>
                <w:lang w:val="en-US"/>
              </w:rPr>
              <w:t>Class hours taught by PhD or associate professors</w:t>
            </w:r>
          </w:p>
        </w:tc>
      </w:tr>
      <w:tr w:rsidR="00FB58F1" w:rsidRPr="00C316AD" w:rsidTr="001B302B">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pStyle w:val="TableCell"/>
            </w:pPr>
          </w:p>
        </w:tc>
        <w:tc>
          <w:tcPr>
            <w:tcW w:w="2127"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spacing w:line="240" w:lineRule="auto"/>
              <w:ind w:firstLine="0"/>
              <w:jc w:val="left"/>
              <w:rPr>
                <w:sz w:val="20"/>
                <w:szCs w:val="20"/>
              </w:rPr>
            </w:pPr>
            <w:r w:rsidRPr="00C316AD">
              <w:rPr>
                <w:sz w:val="20"/>
                <w:szCs w:val="20"/>
              </w:rPr>
              <w:t>hourSimple</w:t>
            </w:r>
          </w:p>
          <w:p w:rsidR="00FB58F1" w:rsidRPr="00C316AD" w:rsidRDefault="00FB58F1" w:rsidP="001B302B">
            <w:pPr>
              <w:spacing w:line="240" w:lineRule="auto"/>
              <w:ind w:firstLine="0"/>
              <w:jc w:val="left"/>
              <w:rPr>
                <w:sz w:val="20"/>
                <w:szCs w:val="20"/>
              </w:rPr>
            </w:pPr>
          </w:p>
        </w:tc>
        <w:tc>
          <w:tcPr>
            <w:tcW w:w="2409" w:type="dxa"/>
            <w:tcBorders>
              <w:top w:val="single" w:sz="4" w:space="0" w:color="auto"/>
              <w:left w:val="single" w:sz="4" w:space="0" w:color="auto"/>
              <w:bottom w:val="single" w:sz="4" w:space="0" w:color="auto"/>
              <w:right w:val="single" w:sz="4" w:space="0" w:color="auto"/>
            </w:tcBorders>
            <w:shd w:val="clear" w:color="auto" w:fill="auto"/>
          </w:tcPr>
          <w:p w:rsidR="00FB58F1" w:rsidRPr="00C316AD" w:rsidRDefault="00FB58F1" w:rsidP="001B302B">
            <w:pPr>
              <w:pStyle w:val="TableCell"/>
            </w:pPr>
            <w:r w:rsidRPr="00C316AD">
              <w:rPr>
                <w:color w:val="auto"/>
                <w:sz w:val="20"/>
              </w:rPr>
              <w:t>@Column(nullable = false) private double</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FB58F1" w:rsidRPr="00FB58F1" w:rsidRDefault="00FB58F1" w:rsidP="001B302B">
            <w:pPr>
              <w:spacing w:line="240" w:lineRule="auto"/>
              <w:ind w:firstLine="0"/>
              <w:jc w:val="left"/>
              <w:rPr>
                <w:sz w:val="20"/>
                <w:szCs w:val="20"/>
              </w:rPr>
            </w:pPr>
            <w:r>
              <w:rPr>
                <w:sz w:val="20"/>
                <w:szCs w:val="20"/>
                <w:lang w:val="en-US"/>
              </w:rPr>
              <w:t>Hours of classes taught by teachers only</w:t>
            </w:r>
          </w:p>
        </w:tc>
      </w:tr>
    </w:tbl>
    <w:p w:rsidR="00FB58F1" w:rsidRPr="00C316AD" w:rsidRDefault="00FB58F1" w:rsidP="00FB58F1"/>
    <w:p w:rsidR="00316F27" w:rsidRPr="00C316AD" w:rsidRDefault="00316F27" w:rsidP="00316F27">
      <w:pPr>
        <w:pStyle w:val="Tablenumber"/>
      </w:pPr>
      <w:r w:rsidRPr="00C316AD">
        <w:lastRenderedPageBreak/>
        <w:t>Table 2.3 – Description of JPA markup for fields of the “StatsValues” class</w:t>
      </w:r>
    </w:p>
    <w:tbl>
      <w:tblPr>
        <w:tblW w:w="9067" w:type="dxa"/>
        <w:jc w:val="center"/>
        <w:tblLook w:val="04A0" w:firstRow="1" w:lastRow="0" w:firstColumn="1" w:lastColumn="0" w:noHBand="0" w:noVBand="1"/>
      </w:tblPr>
      <w:tblGrid>
        <w:gridCol w:w="1129"/>
        <w:gridCol w:w="1560"/>
        <w:gridCol w:w="2976"/>
        <w:gridCol w:w="3402"/>
      </w:tblGrid>
      <w:tr w:rsidR="00316F27" w:rsidRPr="00C316AD"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r w:rsidRPr="00C316AD">
              <w:t>Key</w:t>
            </w: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r w:rsidRPr="00C316AD">
              <w:t>Field name</w:t>
            </w: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r w:rsidRPr="00C316AD">
              <w:t>Field description</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r w:rsidRPr="00C316AD">
              <w:t>Semantics</w:t>
            </w:r>
          </w:p>
        </w:tc>
      </w:tr>
      <w:tr w:rsidR="00316F27" w:rsidRPr="00C316AD"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lHA</w:t>
            </w: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@Column(nullable = false) private double</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FB58F1" w:rsidP="00FB58F1">
            <w:pPr>
              <w:spacing w:line="240" w:lineRule="auto"/>
              <w:ind w:firstLine="0"/>
              <w:jc w:val="left"/>
              <w:rPr>
                <w:sz w:val="20"/>
                <w:szCs w:val="20"/>
              </w:rPr>
            </w:pPr>
            <w:r>
              <w:rPr>
                <w:sz w:val="20"/>
                <w:szCs w:val="20"/>
              </w:rPr>
              <w:t>Lecture Hours (Autumn)</w:t>
            </w:r>
          </w:p>
        </w:tc>
      </w:tr>
      <w:tr w:rsidR="00316F27" w:rsidRPr="00C316AD"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lHS</w:t>
            </w:r>
          </w:p>
          <w:p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@Column(nullable = false) private double</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FB58F1" w:rsidP="005B52BA">
            <w:pPr>
              <w:spacing w:line="240" w:lineRule="auto"/>
              <w:ind w:firstLine="0"/>
              <w:jc w:val="left"/>
              <w:rPr>
                <w:sz w:val="20"/>
                <w:szCs w:val="20"/>
              </w:rPr>
            </w:pPr>
            <w:r>
              <w:rPr>
                <w:sz w:val="20"/>
                <w:szCs w:val="20"/>
              </w:rPr>
              <w:t>Lecture Hours (Spring)</w:t>
            </w:r>
          </w:p>
        </w:tc>
      </w:tr>
      <w:tr w:rsidR="00316F27" w:rsidRPr="00C316AD"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pHA</w:t>
            </w:r>
          </w:p>
          <w:p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@Column(nullable = false) private double</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FB58F1" w:rsidP="00FB58F1">
            <w:pPr>
              <w:spacing w:line="240" w:lineRule="auto"/>
              <w:ind w:firstLine="0"/>
              <w:jc w:val="left"/>
              <w:rPr>
                <w:sz w:val="20"/>
                <w:szCs w:val="20"/>
              </w:rPr>
            </w:pPr>
            <w:r>
              <w:rPr>
                <w:sz w:val="20"/>
                <w:szCs w:val="20"/>
              </w:rPr>
              <w:t>Hours of work or leisure (fall)</w:t>
            </w:r>
          </w:p>
        </w:tc>
      </w:tr>
      <w:tr w:rsidR="00316F27" w:rsidRPr="00C316AD"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pHS</w:t>
            </w:r>
          </w:p>
          <w:p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@Column(nullable = false) private double</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FB58F1" w:rsidP="005B52BA">
            <w:pPr>
              <w:spacing w:line="240" w:lineRule="auto"/>
              <w:ind w:firstLine="0"/>
              <w:jc w:val="left"/>
              <w:rPr>
                <w:sz w:val="20"/>
                <w:szCs w:val="20"/>
              </w:rPr>
            </w:pPr>
            <w:r>
              <w:rPr>
                <w:sz w:val="20"/>
                <w:szCs w:val="20"/>
              </w:rPr>
              <w:t>Hours of work or leisure (spring)</w:t>
            </w:r>
          </w:p>
        </w:tc>
      </w:tr>
      <w:tr w:rsidR="00316F27" w:rsidRPr="00C316AD"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cwHA</w:t>
            </w:r>
          </w:p>
          <w:p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@Column(nullable = false) private double</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FB58F1" w:rsidP="00FB58F1">
            <w:pPr>
              <w:spacing w:line="240" w:lineRule="auto"/>
              <w:ind w:firstLine="0"/>
              <w:jc w:val="left"/>
              <w:rPr>
                <w:sz w:val="20"/>
                <w:szCs w:val="20"/>
              </w:rPr>
            </w:pPr>
            <w:r>
              <w:rPr>
                <w:sz w:val="20"/>
                <w:szCs w:val="20"/>
              </w:rPr>
              <w:t>Hours of CP or CR (autumn)ster</w:t>
            </w:r>
          </w:p>
        </w:tc>
      </w:tr>
      <w:tr w:rsidR="00316F27" w:rsidRPr="00C316AD"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cwHS</w:t>
            </w:r>
          </w:p>
          <w:p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@Column(nullable = false) private double</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FB58F1" w:rsidP="005B52BA">
            <w:pPr>
              <w:spacing w:line="240" w:lineRule="auto"/>
              <w:ind w:firstLine="0"/>
              <w:jc w:val="left"/>
              <w:rPr>
                <w:sz w:val="20"/>
                <w:szCs w:val="20"/>
              </w:rPr>
            </w:pPr>
            <w:r>
              <w:rPr>
                <w:sz w:val="20"/>
                <w:szCs w:val="20"/>
              </w:rPr>
              <w:t>KP or KR hours (spring)</w:t>
            </w:r>
          </w:p>
        </w:tc>
      </w:tr>
      <w:tr w:rsidR="00316F27" w:rsidRPr="00C316AD"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dwHA</w:t>
            </w:r>
          </w:p>
          <w:p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@Column(nullable = false) private double</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FB58F1" w:rsidP="00FB58F1">
            <w:pPr>
              <w:spacing w:line="240" w:lineRule="auto"/>
              <w:ind w:firstLine="0"/>
              <w:jc w:val="left"/>
              <w:rPr>
                <w:sz w:val="20"/>
                <w:szCs w:val="20"/>
              </w:rPr>
            </w:pPr>
            <w:r>
              <w:rPr>
                <w:sz w:val="20"/>
                <w:szCs w:val="20"/>
              </w:rPr>
              <w:t>DP hours (fall)</w:t>
            </w:r>
          </w:p>
        </w:tc>
      </w:tr>
      <w:tr w:rsidR="00316F27" w:rsidRPr="00C316AD"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dwHS</w:t>
            </w:r>
          </w:p>
          <w:p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@Column(nullable = false) private double</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FB58F1" w:rsidP="005B52BA">
            <w:pPr>
              <w:spacing w:line="240" w:lineRule="auto"/>
              <w:ind w:firstLine="0"/>
              <w:jc w:val="left"/>
              <w:rPr>
                <w:sz w:val="20"/>
                <w:szCs w:val="20"/>
              </w:rPr>
            </w:pPr>
            <w:r>
              <w:rPr>
                <w:sz w:val="20"/>
                <w:szCs w:val="20"/>
              </w:rPr>
              <w:t>DP hours (spring)</w:t>
            </w:r>
          </w:p>
        </w:tc>
      </w:tr>
      <w:tr w:rsidR="00316F27" w:rsidRPr="00C316AD"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otherHA</w:t>
            </w:r>
          </w:p>
          <w:p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@Column(nullable = false) private double</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FB58F1" w:rsidP="00FB58F1">
            <w:pPr>
              <w:spacing w:line="240" w:lineRule="auto"/>
              <w:ind w:firstLine="0"/>
              <w:jc w:val="left"/>
              <w:rPr>
                <w:sz w:val="20"/>
                <w:szCs w:val="20"/>
              </w:rPr>
            </w:pPr>
            <w:r>
              <w:rPr>
                <w:sz w:val="20"/>
                <w:szCs w:val="20"/>
              </w:rPr>
              <w:t>Hours for other types of workload (autumn)</w:t>
            </w:r>
          </w:p>
        </w:tc>
      </w:tr>
      <w:tr w:rsidR="00316F27" w:rsidRPr="00C316AD" w:rsidTr="005B52BA">
        <w:trPr>
          <w:jc w:val="center"/>
        </w:trPr>
        <w:tc>
          <w:tcPr>
            <w:tcW w:w="1129"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pPr>
          </w:p>
        </w:tc>
        <w:tc>
          <w:tcPr>
            <w:tcW w:w="1560"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otherHS</w:t>
            </w:r>
          </w:p>
          <w:p w:rsidR="00316F27" w:rsidRPr="00C316AD" w:rsidRDefault="00316F27" w:rsidP="005B52BA">
            <w:pPr>
              <w:spacing w:line="240" w:lineRule="auto"/>
              <w:ind w:firstLine="0"/>
              <w:jc w:val="left"/>
              <w:rPr>
                <w:sz w:val="20"/>
                <w:szCs w:val="20"/>
              </w:rPr>
            </w:pPr>
          </w:p>
        </w:tc>
        <w:tc>
          <w:tcPr>
            <w:tcW w:w="2976"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spacing w:line="240" w:lineRule="auto"/>
              <w:ind w:firstLine="0"/>
              <w:jc w:val="left"/>
              <w:rPr>
                <w:sz w:val="20"/>
                <w:szCs w:val="20"/>
              </w:rPr>
            </w:pPr>
            <w:r w:rsidRPr="00C316AD">
              <w:rPr>
                <w:sz w:val="20"/>
                <w:szCs w:val="20"/>
              </w:rPr>
              <w:t>@Column(nullable = false) private double</w:t>
            </w:r>
          </w:p>
        </w:tc>
        <w:tc>
          <w:tcPr>
            <w:tcW w:w="340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FB58F1" w:rsidP="00FB58F1">
            <w:pPr>
              <w:spacing w:line="240" w:lineRule="auto"/>
              <w:ind w:firstLine="0"/>
              <w:jc w:val="left"/>
              <w:rPr>
                <w:sz w:val="20"/>
                <w:szCs w:val="20"/>
              </w:rPr>
            </w:pPr>
            <w:r>
              <w:rPr>
                <w:sz w:val="20"/>
                <w:szCs w:val="20"/>
              </w:rPr>
              <w:t>Hours for other types of loads (spring)</w:t>
            </w:r>
          </w:p>
        </w:tc>
      </w:tr>
    </w:tbl>
    <w:p w:rsidR="00FB58F1" w:rsidRPr="00504FDB" w:rsidRDefault="00FB58F1" w:rsidP="00504FDB"/>
    <w:p w:rsidR="00316F27" w:rsidRPr="00C316AD" w:rsidRDefault="00316F27" w:rsidP="00316F27">
      <w:pPr>
        <w:pStyle w:val="Tablenumber"/>
      </w:pPr>
      <w:r w:rsidRPr="00C316AD">
        <w:t>Table 2.4 – Semantics of enum values ​​of the class “ClassesType”</w:t>
      </w:r>
    </w:p>
    <w:tbl>
      <w:tblPr>
        <w:tblW w:w="8916" w:type="dxa"/>
        <w:jc w:val="center"/>
        <w:tblLook w:val="04A0" w:firstRow="1" w:lastRow="0" w:firstColumn="1" w:lastColumn="0" w:noHBand="0" w:noVBand="1"/>
      </w:tblPr>
      <w:tblGrid>
        <w:gridCol w:w="2972"/>
        <w:gridCol w:w="5944"/>
      </w:tblGrid>
      <w:tr w:rsidR="00316F27" w:rsidRPr="00C316AD"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Field name</w:t>
            </w:r>
          </w:p>
        </w:tc>
        <w:tc>
          <w:tcPr>
            <w:tcW w:w="59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Semantics</w:t>
            </w:r>
          </w:p>
        </w:tc>
      </w:tr>
      <w:tr w:rsidR="00316F27" w:rsidRPr="00C316AD"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LECTURE</w:t>
            </w:r>
          </w:p>
        </w:tc>
        <w:tc>
          <w:tcPr>
            <w:tcW w:w="59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Lectures</w:t>
            </w:r>
          </w:p>
        </w:tc>
      </w:tr>
      <w:tr w:rsidR="00316F27" w:rsidRPr="00C316AD"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PRACTICE</w:t>
            </w:r>
          </w:p>
        </w:tc>
        <w:tc>
          <w:tcPr>
            <w:tcW w:w="59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Practical classes</w:t>
            </w:r>
          </w:p>
        </w:tc>
      </w:tr>
      <w:tr w:rsidR="00316F27" w:rsidRPr="00C316AD"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LABS</w:t>
            </w:r>
          </w:p>
        </w:tc>
        <w:tc>
          <w:tcPr>
            <w:tcW w:w="59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Laboratory classes</w:t>
            </w:r>
          </w:p>
        </w:tc>
      </w:tr>
      <w:tr w:rsidR="00316F27" w:rsidRPr="00C316AD"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TEST</w:t>
            </w:r>
          </w:p>
        </w:tc>
        <w:tc>
          <w:tcPr>
            <w:tcW w:w="59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Credits</w:t>
            </w:r>
          </w:p>
        </w:tc>
      </w:tr>
      <w:tr w:rsidR="00316F27" w:rsidRPr="00C316AD"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EXAM</w:t>
            </w:r>
          </w:p>
        </w:tc>
        <w:tc>
          <w:tcPr>
            <w:tcW w:w="59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Exams</w:t>
            </w:r>
          </w:p>
        </w:tc>
      </w:tr>
      <w:tr w:rsidR="00316F27" w:rsidRPr="00C316AD"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CONSULTATION</w:t>
            </w:r>
          </w:p>
        </w:tc>
        <w:tc>
          <w:tcPr>
            <w:tcW w:w="59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Consultations</w:t>
            </w:r>
          </w:p>
        </w:tc>
      </w:tr>
      <w:tr w:rsidR="00316F27" w:rsidRPr="00C316AD"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CW</w:t>
            </w:r>
          </w:p>
        </w:tc>
        <w:tc>
          <w:tcPr>
            <w:tcW w:w="59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Term papers or projects</w:t>
            </w:r>
          </w:p>
        </w:tc>
      </w:tr>
      <w:tr w:rsidR="00316F27" w:rsidRPr="00C316AD"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BACHELOR_WORK</w:t>
            </w:r>
          </w:p>
        </w:tc>
        <w:tc>
          <w:tcPr>
            <w:tcW w:w="59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Bachelor's theses</w:t>
            </w:r>
          </w:p>
        </w:tc>
      </w:tr>
      <w:tr w:rsidR="00316F27" w:rsidRPr="00C316AD" w:rsidTr="005B52BA">
        <w:trPr>
          <w:jc w:val="center"/>
        </w:trPr>
        <w:tc>
          <w:tcPr>
            <w:tcW w:w="2972"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MASTER_WORK</w:t>
            </w:r>
          </w:p>
        </w:tc>
        <w:tc>
          <w:tcPr>
            <w:tcW w:w="5944" w:type="dxa"/>
            <w:tcBorders>
              <w:top w:val="single" w:sz="4" w:space="0" w:color="auto"/>
              <w:left w:val="single" w:sz="4" w:space="0" w:color="auto"/>
              <w:bottom w:val="single" w:sz="4" w:space="0" w:color="auto"/>
              <w:right w:val="single" w:sz="4" w:space="0" w:color="auto"/>
            </w:tcBorders>
            <w:shd w:val="clear" w:color="auto" w:fill="auto"/>
          </w:tcPr>
          <w:p w:rsidR="00316F27" w:rsidRPr="00C316AD" w:rsidRDefault="00316F27" w:rsidP="005B52BA">
            <w:pPr>
              <w:pStyle w:val="TableCell"/>
              <w:rPr>
                <w:sz w:val="20"/>
              </w:rPr>
            </w:pPr>
            <w:r w:rsidRPr="00C316AD">
              <w:rPr>
                <w:sz w:val="20"/>
              </w:rPr>
              <w:t>Master's theses</w:t>
            </w:r>
          </w:p>
        </w:tc>
      </w:tr>
    </w:tbl>
    <w:p w:rsidR="00316F27" w:rsidRPr="00C316AD" w:rsidRDefault="00316F27" w:rsidP="00316F27"/>
    <w:p w:rsidR="00316F27" w:rsidRPr="00C316AD" w:rsidRDefault="00652F3B" w:rsidP="00316F27">
      <w:r>
        <w:t>All table fields are required. In addition, you can see that the fields are not defined for all indicators of the distribution statistics calculation, but only for the basic ones. All other indicators can be calculated based on the presented ones. This is done because the number of derived indicators may change over time. Based on this, keeping the logic inside the methods is much more profitable in terms of further modification than changing the structure of the database fields.</w:t>
      </w:r>
    </w:p>
    <w:p w:rsidR="00316F27" w:rsidRPr="00C316AD" w:rsidRDefault="00316F27" w:rsidP="00316F27">
      <w:r w:rsidRPr="00C316AD">
        <w:lastRenderedPageBreak/>
        <w:t>Also, the StatsValues ​​and ClassesStatsValues ​​tables lack key fields. This is normal for the @ElementCollection table mapping option. This option is used for mapping a many-to-many relationship as an aggregation relationship.</w:t>
      </w:r>
    </w:p>
    <w:p w:rsidR="00316F27" w:rsidRPr="00C316AD" w:rsidRDefault="00905D72" w:rsidP="00316F27">
      <w:r>
        <w:t>Next, we should describe the choice of a DBMS format for creating a database.</w:t>
      </w:r>
    </w:p>
    <w:p w:rsidR="00316F27" w:rsidRPr="00C316AD" w:rsidRDefault="00316F27" w:rsidP="00316F27">
      <w:pPr>
        <w:pStyle w:val="3"/>
      </w:pPr>
      <w:bookmarkStart w:id="31" w:name="_Toc534754125"/>
      <w:bookmarkStart w:id="32" w:name="_Toc534933666"/>
      <w:bookmarkStart w:id="33" w:name="_Toc167491279"/>
      <w:bookmarkStart w:id="34" w:name="_Toc169612927"/>
      <w:bookmarkStart w:id="35" w:name="_Toc43292768"/>
      <w:bookmarkStart w:id="36" w:name="_Toc73923870"/>
      <w:bookmarkStart w:id="37" w:name="_Toc135086171"/>
      <w:r w:rsidRPr="00C316AD">
        <w:t>2.3.3 Choosing a database management system format</w:t>
      </w:r>
      <w:bookmarkEnd w:id="31"/>
      <w:bookmarkEnd w:id="32"/>
      <w:bookmarkEnd w:id="33"/>
      <w:bookmarkEnd w:id="34"/>
      <w:bookmarkEnd w:id="35"/>
      <w:bookmarkEnd w:id="36"/>
      <w:bookmarkEnd w:id="37"/>
    </w:p>
    <w:p w:rsidR="00EF594E" w:rsidRPr="00707EF5" w:rsidRDefault="00EF594E" w:rsidP="00707EF5">
      <w:bookmarkStart w:id="38" w:name="_Toc167491280"/>
      <w:r w:rsidRPr="00707EF5">
        <w:t>Today, the top 3 database management systems include: Oracle, Microsoft SQL Server, and MySQL. Each of these systems is actively used in various software solutions [21].</w:t>
      </w:r>
    </w:p>
    <w:p w:rsidR="00EF594E" w:rsidRPr="00707EF5" w:rsidRDefault="00EF594E" w:rsidP="00707EF5">
      <w:r w:rsidRPr="00707EF5">
        <w:t>Oracle is known as the most powerful DBMS, with excellent scalability and reliability. However, it is rarely used for data storage, because its user license costs more than $ 300. The commercial version of the DBMS is even more expensive. Also, its installation determines high hardware requirements, Oracle is difficult to configure and configure. This option does not suit us because of excessive functionality and high cost of acquisition and maintenance.</w:t>
      </w:r>
    </w:p>
    <w:p w:rsidR="00EF594E" w:rsidRPr="00707EF5" w:rsidRDefault="00EF594E" w:rsidP="00707EF5">
      <w:r w:rsidRPr="00707EF5">
        <w:t>The second option is Microsoft SQL Server, which is noted for its ease of use, ease of synchronization with other Microsoft programs (Access, Excel), provides a high level of data protection, and is ready for scaling. But it is also noted for its high license cost: one server is $800). In addition, it is noted that its operation leads to increased resource consumption and limited capabilities for working with web applications, which is critical for us.</w:t>
      </w:r>
    </w:p>
    <w:p w:rsidR="00905D72" w:rsidRDefault="00CD2525" w:rsidP="00707EF5">
      <w:r>
        <w:t>The third option is MySQL, which has a number of important advantages for software development: a clear interface, efficient use of resources, the ability to synchronize with other databases, and the availability of a free version.</w:t>
      </w:r>
    </w:p>
    <w:p w:rsidR="00EF594E" w:rsidRPr="00707EF5" w:rsidRDefault="00EF594E" w:rsidP="00707EF5">
      <w:r w:rsidRPr="00707EF5">
        <w:t>Given the above, it was decided to develop a database using MySQL. MySQL is a free relational database management system [9]. This open system was created as an alternative to commercial counterparts.</w:t>
      </w:r>
    </w:p>
    <w:p w:rsidR="00EF594E" w:rsidRPr="00707EF5" w:rsidRDefault="00EF594E" w:rsidP="00707EF5">
      <w:r w:rsidRPr="00707EF5">
        <w:lastRenderedPageBreak/>
        <w:t>MySQL is one of the most popular database management systems today. MySQL offers a wide range of features that provide a secure environment for storing, maintaining, and retrieving data.</w:t>
      </w:r>
    </w:p>
    <w:p w:rsidR="00EF594E" w:rsidRPr="00707EF5" w:rsidRDefault="00EF594E" w:rsidP="00707EF5">
      <w:r w:rsidRPr="00707EF5">
        <w:t>MySQL provides its users with high speed, reliability, and ease of deployment and operation. Many programming languages, such as C++, Perl, PHP, Java, and Python, have programming interfaces for connecting to MySQL from applications written in these languages, which will provide the ability to develop system functionality in different languages.</w:t>
      </w:r>
    </w:p>
    <w:p w:rsidR="00905D72" w:rsidRDefault="00905D72" w:rsidP="00707EF5">
      <w:r>
        <w:t>Thus, this section presents the results of the formalization of the calculation of indicators, resolves the issues of storing the data that will be calculated. This allows us to move on to creating the software.</w:t>
      </w:r>
    </w:p>
    <w:p w:rsidR="00316F27" w:rsidRPr="00C316AD" w:rsidRDefault="00316F27" w:rsidP="00316F27">
      <w:pPr>
        <w:pStyle w:val="1"/>
      </w:pPr>
      <w:bookmarkStart w:id="39" w:name="_Toc169612928"/>
      <w:r w:rsidRPr="00C316AD">
        <w:lastRenderedPageBreak/>
        <w:t>3 Designing a program for calculating workload distribution indicators</w:t>
      </w:r>
      <w:bookmarkEnd w:id="38"/>
      <w:bookmarkEnd w:id="39"/>
    </w:p>
    <w:p w:rsidR="00316F27" w:rsidRPr="00C316AD" w:rsidRDefault="00316F27" w:rsidP="00316F27">
      <w:pPr>
        <w:pStyle w:val="20"/>
      </w:pPr>
      <w:bookmarkStart w:id="40" w:name="_Toc169612929"/>
      <w:bookmarkStart w:id="41" w:name="_Toc43292757"/>
      <w:bookmarkStart w:id="42" w:name="_Toc135086157"/>
      <w:bookmarkStart w:id="43" w:name="_Toc167491281"/>
      <w:r w:rsidRPr="00C316AD">
        <w:t>3.1 Developing a task to create a software solution</w:t>
      </w:r>
      <w:bookmarkEnd w:id="40"/>
      <w:bookmarkEnd w:id="41"/>
      <w:bookmarkEnd w:id="42"/>
      <w:bookmarkEnd w:id="43"/>
    </w:p>
    <w:p w:rsidR="00316F27" w:rsidRPr="00C316AD" w:rsidRDefault="00316F27" w:rsidP="00316F27">
      <w:pPr>
        <w:pStyle w:val="3"/>
      </w:pPr>
      <w:bookmarkStart w:id="44" w:name="_Toc135086158"/>
      <w:bookmarkStart w:id="45" w:name="_Toc167491282"/>
      <w:bookmarkStart w:id="46" w:name="_Toc169612930"/>
      <w:r w:rsidRPr="00C316AD">
        <w:t>3.1.1 Product identification</w:t>
      </w:r>
      <w:bookmarkEnd w:id="44"/>
      <w:bookmarkEnd w:id="45"/>
      <w:bookmarkEnd w:id="46"/>
    </w:p>
    <w:p w:rsidR="00316F27" w:rsidRPr="00C316AD" w:rsidRDefault="00316F27" w:rsidP="00316F27">
      <w:r w:rsidRPr="00C316AD">
        <w:t>The formulation of the software development task is carried out in accordance with ISO/IEC/IEEE 29148 [22]. According to this document, a Software Requirements Specification (SRS) should be created, which is an analogue of a software development task.</w:t>
      </w:r>
      <w:bookmarkStart w:id="47" w:name="_Toc43292759"/>
    </w:p>
    <w:bookmarkEnd w:id="47"/>
    <w:p w:rsidR="00DE5B00" w:rsidRPr="00DE5B00" w:rsidRDefault="00DE5B00" w:rsidP="00DE5B00">
      <w:r w:rsidRPr="00DE5B00">
        <w:t>A Software Requirements Specification (SRS) is a detailed description of the requirements for a software system, which is prepared before detailed design begins in order to reduce the number of future changes [22]. This document contains both necessary and sufficient requirements for the successful implementation of the project. To develop requirements, the developer must have a clear and complete understanding of the product, which is achieved by working closely with the project team and the client throughout the development process.</w:t>
      </w:r>
    </w:p>
    <w:p w:rsidR="00DE5B00" w:rsidRPr="00DE5B00" w:rsidRDefault="00DE5B00" w:rsidP="00DE5B00">
      <w:r w:rsidRPr="00DE5B00">
        <w:t>The name of the software being developed is a component for calculating statistics on the distribution of the teaching workload of scientific and pedagogical employees (SPE) of the department “Studyload Stat”, which complements the functional capabilities of the SPE “SLDOCS” teaching workload planning support system (its development and description are presented in [6]) (hereinafter “SLSTAT”).</w:t>
      </w:r>
    </w:p>
    <w:p w:rsidR="00DE5B00" w:rsidRPr="00DE5B00" w:rsidRDefault="00DE5B00" w:rsidP="00DE5B00">
      <w:r w:rsidRPr="00DE5B00">
        <w:t>SLSTAT is intended for use after the preparation of the next version of the RNN NPP. Its function is to calculate the specified distribution parameters in terms of completeness, correctness and quality, in accordance with the specified mathematical support for the calculations and to provide the results in a convenient form for viewing.</w:t>
      </w:r>
    </w:p>
    <w:p w:rsidR="00DE5B00" w:rsidRPr="00DE5B00" w:rsidRDefault="00DE5B00" w:rsidP="00DE5B00">
      <w:pPr>
        <w:pStyle w:val="3"/>
      </w:pPr>
      <w:bookmarkStart w:id="48" w:name="_Toc169612931"/>
      <w:r w:rsidRPr="00DE5B00">
        <w:t>3.1.2 Glossary</w:t>
      </w:r>
      <w:bookmarkEnd w:id="48"/>
    </w:p>
    <w:p w:rsidR="00DE5B00" w:rsidRPr="00DE5B00" w:rsidRDefault="00DE5B00" w:rsidP="00DE5B00">
      <w:r w:rsidRPr="00DE5B00">
        <w:t>Developing a glossary allows for a common understanding of key terms between the customer (stakeholder) and the software developer.</w:t>
      </w:r>
    </w:p>
    <w:p w:rsidR="00DE5B00" w:rsidRPr="00DE5B00" w:rsidRDefault="00DE5B00" w:rsidP="00DE5B00">
      <w:r w:rsidRPr="00DE5B00">
        <w:lastRenderedPageBreak/>
        <w:t>A department is a structural unit of a faculty that organizes and coordinates teaching and methodological, scientific and educational work in a certain academic discipline or field of knowledge.</w:t>
      </w:r>
    </w:p>
    <w:p w:rsidR="00DE5B00" w:rsidRPr="00DE5B00" w:rsidRDefault="00DE5B00" w:rsidP="00DE5B00">
      <w:r w:rsidRPr="00DE5B00">
        <w:t>A specialty is a specific field of knowledge or professional specialization that a student chooses to study in order to obtain a degree (bachelor's, master's, PhD, etc.).</w:t>
      </w:r>
    </w:p>
    <w:p w:rsidR="00DE5B00" w:rsidRPr="00DE5B00" w:rsidRDefault="00DE5B00" w:rsidP="00DE5B00">
      <w:r w:rsidRPr="00DE5B00">
        <w:t>An academic discipline is a set of knowledge, skills, and abilities that are studied by students within a specific field of science or education.</w:t>
      </w:r>
    </w:p>
    <w:p w:rsidR="00DE5B00" w:rsidRPr="00DE5B00" w:rsidRDefault="00DE5B00" w:rsidP="00905D72">
      <w:r w:rsidRPr="00DE5B00">
        <w:t>A group is an association of students who study in the same specialty or program and started their studies at the same time.</w:t>
      </w:r>
    </w:p>
    <w:p w:rsidR="00DE5B00" w:rsidRPr="00DE5B00" w:rsidRDefault="00DE5B00" w:rsidP="00DE5B00">
      <w:r w:rsidRPr="00DE5B00">
        <w:t>An academic hour is the minimum unit of study time, lasting 40-45 minutes. Two academic hours constitute a pair, lecture or practical session.</w:t>
      </w:r>
    </w:p>
    <w:p w:rsidR="00DE5B00" w:rsidRPr="00DE5B00" w:rsidRDefault="00DE5B00" w:rsidP="00DE5B00">
      <w:r w:rsidRPr="00DE5B00">
        <w:t>A teacher is a person who has the appropriate qualifications, knowledge, and experience in their field, and who transmits this knowledge to students through lectures, seminars, laboratory classes, and other forms of instruction.</w:t>
      </w:r>
    </w:p>
    <w:p w:rsidR="00DE5B00" w:rsidRPr="00DE5B00" w:rsidRDefault="00DE5B00" w:rsidP="00DE5B00">
      <w:pPr>
        <w:pStyle w:val="3"/>
      </w:pPr>
      <w:bookmarkStart w:id="49" w:name="_Toc169612932"/>
      <w:r w:rsidRPr="00DE5B00">
        <w:t>3.1.3 Software solution requirements</w:t>
      </w:r>
      <w:bookmarkEnd w:id="49"/>
    </w:p>
    <w:p w:rsidR="00DE5B00" w:rsidRPr="00DE5B00" w:rsidRDefault="00DE5B00" w:rsidP="00DE5B00">
      <w:r w:rsidRPr="00DE5B00">
        <w:t>Software requirements are divided into functional (what the software should do) and non-functional (how the software or the system to which it is connected should function).</w:t>
      </w:r>
      <w:r>
        <w:br/>
      </w:r>
      <w:r w:rsidRPr="00DE5B00">
        <w:t>it is integrated) [23].</w:t>
      </w:r>
    </w:p>
    <w:p w:rsidR="00DE5B00" w:rsidRPr="00DE5B00" w:rsidRDefault="00DE5B00" w:rsidP="00DE5B00">
      <w:r w:rsidRPr="00DE5B00">
        <w:t>Functional requirements define what must be implemented in a product or system, including the actions that users must perform when interacting with the system. Non-functional requirements, on the other hand, specify how the system or software product must function and describe the quality or characteristics that it must have [23].</w:t>
      </w:r>
    </w:p>
    <w:p w:rsidR="00DE5B00" w:rsidRPr="00DE5B00" w:rsidRDefault="00DE5B00" w:rsidP="00DE5B00">
      <w:r w:rsidRPr="00DE5B00">
        <w:t>Functional requirements describe the behavior of a software solution that needs to be developed so that users can effectively perform their tasks according to business needs and individual requirements.</w:t>
      </w:r>
    </w:p>
    <w:p w:rsidR="00DE5B00" w:rsidRPr="00DE5B00" w:rsidRDefault="00DE5B00" w:rsidP="00DE5B00">
      <w:r w:rsidRPr="00DE5B00">
        <w:t xml:space="preserve">The functionality of this component will be available only to one type of user – the developer of the training load plan. It should be implemented as an additional menu, </w:t>
      </w:r>
      <w:r w:rsidRPr="00DE5B00">
        <w:lastRenderedPageBreak/>
        <w:t>access to which opens after uploading a new training load option to the database. The existing authentication system provides a sufficient level of access.</w:t>
      </w:r>
    </w:p>
    <w:p w:rsidR="00316F27" w:rsidRPr="00C316AD" w:rsidRDefault="00316F27" w:rsidP="00316F27">
      <w:r w:rsidRPr="00C316AD">
        <w:t>During the load calculation, three versions of web pages with statistics should be created:</w:t>
      </w:r>
    </w:p>
    <w:p w:rsidR="00316F27" w:rsidRPr="00C316AD" w:rsidRDefault="00316F27" w:rsidP="00F008D6">
      <w:pPr>
        <w:pStyle w:val="Markedstd"/>
        <w:numPr>
          <w:ilvl w:val="0"/>
          <w:numId w:val="2"/>
        </w:numPr>
      </w:pPr>
      <w:r w:rsidRPr="00C316AD">
        <w:t>page "Summary table of study load" (its template is presented in Fig. 2.1);</w:t>
      </w:r>
    </w:p>
    <w:p w:rsidR="00316F27" w:rsidRPr="00C316AD" w:rsidRDefault="00316F27" w:rsidP="00F008D6">
      <w:pPr>
        <w:pStyle w:val="Markedstd"/>
        <w:numPr>
          <w:ilvl w:val="0"/>
          <w:numId w:val="2"/>
        </w:numPr>
      </w:pPr>
      <w:r w:rsidRPr="00C316AD">
        <w:t>page “Qualitative characteristics of the distribution of teaching workload of teachers” (its template is presented in Fig. 2.2);</w:t>
      </w:r>
    </w:p>
    <w:p w:rsidR="00316F27" w:rsidRPr="00C316AD" w:rsidRDefault="00316F27" w:rsidP="00F008D6">
      <w:pPr>
        <w:pStyle w:val="Markedstd"/>
        <w:numPr>
          <w:ilvl w:val="0"/>
          <w:numId w:val="2"/>
        </w:numPr>
      </w:pPr>
      <w:r w:rsidRPr="00C316AD">
        <w:t>page "Qualitative characteristics of the distribution of teaching workload of teachers by types of classes" (its template is presented in Fig. 2.3).</w:t>
      </w:r>
    </w:p>
    <w:p w:rsidR="00173AB6" w:rsidRDefault="00EF594E" w:rsidP="00173AB6">
      <w:pPr>
        <w:rPr>
          <w:lang w:val="en-US" w:eastAsia="en-US"/>
        </w:rPr>
      </w:pPr>
      <w:r w:rsidRPr="00EF594E">
        <w:rPr>
          <w:lang w:val="en-US" w:eastAsia="en-US"/>
        </w:rPr>
        <w:t>The presented forms are obtained on the basis of one of the variants of the distribution of the training load, loaded into the database "SLDOCS". This means that after the creation of "SLSTATS" it will be possible to use the data presented in Fig. 2.3, 2.4, 2.5, as a control example for validating the system. In addition, the structure of the tables can serve as a sketch of web pages that should be developed to display the results of calculating statistical parameters.</w:t>
      </w:r>
    </w:p>
    <w:p w:rsidR="00173AB6" w:rsidRDefault="00EF594E" w:rsidP="00173AB6">
      <w:pPr>
        <w:rPr>
          <w:lang w:val="en-US" w:eastAsia="en-US"/>
        </w:rPr>
      </w:pPr>
      <w:r w:rsidRPr="00173AB6">
        <w:t>Typically, UML use case diagrams are used to represent the functionality of the software [24]. But in the work, the task of developing the functionality of this application can be described in the form of a user story. - User story is “a description of the functionality or part of the functionality, written in everyday or business language and showing what the user does or should do. Unlike formal documentation, a User story provides a quick way to process customer requirements without performing administrative tasks related to its maintenance” [25]. User Story was formed as follows: “as a planner for the distribution of the training load, to provide the ability to switch to an exclusively available mode of work with distribution statistics, in which to provide the formation and display of statistics according to the specified layouts with the ability to save to an arbitrary directory on your own disk and send to e-mail”.</w:t>
      </w:r>
    </w:p>
    <w:p w:rsidR="00EF594E" w:rsidRPr="00EF594E" w:rsidRDefault="00EF594E" w:rsidP="00173AB6">
      <w:pPr>
        <w:rPr>
          <w:lang w:val="en-US" w:eastAsia="en-US"/>
        </w:rPr>
      </w:pPr>
      <w:r w:rsidRPr="00EF594E">
        <w:rPr>
          <w:lang w:val="en-US" w:eastAsia="en-US"/>
        </w:rPr>
        <w:lastRenderedPageBreak/>
        <w:t>As a rule, when talking about non-functional requirements, they most often mean quality attributes. Quality issues are described in the ISO 25010 standard [26]. In this case, non-functional requirements can include:</w:t>
      </w:r>
    </w:p>
    <w:p w:rsidR="00EF594E" w:rsidRPr="00EF594E" w:rsidRDefault="00EF594E" w:rsidP="00173AB6">
      <w:pPr>
        <w:pStyle w:val="Markedstd"/>
        <w:rPr>
          <w:lang w:val="en-US"/>
        </w:rPr>
      </w:pPr>
      <w:r w:rsidRPr="00EF594E">
        <w:rPr>
          <w:lang w:val="en-US"/>
        </w:rPr>
        <w:t>productivity;</w:t>
      </w:r>
    </w:p>
    <w:p w:rsidR="00EF594E" w:rsidRPr="00EF594E" w:rsidRDefault="00EF594E" w:rsidP="00173AB6">
      <w:pPr>
        <w:pStyle w:val="Markedstd"/>
        <w:rPr>
          <w:lang w:val="en-US"/>
        </w:rPr>
      </w:pPr>
      <w:r w:rsidRPr="00EF594E">
        <w:rPr>
          <w:lang w:val="en-US"/>
        </w:rPr>
        <w:t>convenience of information presentation;</w:t>
      </w:r>
    </w:p>
    <w:p w:rsidR="00173AB6" w:rsidRDefault="00EF594E" w:rsidP="00173AB6">
      <w:pPr>
        <w:pStyle w:val="Markedstd"/>
        <w:rPr>
          <w:lang w:val="en-US"/>
        </w:rPr>
      </w:pPr>
      <w:r w:rsidRPr="00EF594E">
        <w:rPr>
          <w:lang w:val="en-US"/>
        </w:rPr>
        <w:t>delimitation of data access.</w:t>
      </w:r>
    </w:p>
    <w:p w:rsidR="00EF594E" w:rsidRPr="00EF594E" w:rsidRDefault="00EF594E" w:rsidP="00173AB6">
      <w:pPr>
        <w:rPr>
          <w:lang w:val="en-US" w:eastAsia="en-US"/>
        </w:rPr>
      </w:pPr>
      <w:r w:rsidRPr="00EF594E">
        <w:rPr>
          <w:lang w:val="en-US" w:eastAsia="en-US"/>
        </w:rPr>
        <w:t>Performance requirements are not high. It is enough if the system generates a document within 3-5 minutes. This is not a task of operational management, so this time interval will be sufficient. The convenience of presenting information should be manifested in the fact that new pages of the system will have a user-friendly interface (with an easy-to-understand location of buttons, a pleasant design, etc.). The data output on the screen should reproduce the Excel spreadsheets shown above. Delimitation of access to data is necessary, since access to planning quality indicators should be provided to the department management for making organizational decisions. Wide availability is not required for a number of reasons, the discussion of which is beyond the scope of this work. The implementation of this functionality assumes the availability of authentication and authorization tools for the “Training Load Planner” role. The code structure should provide easy modification of the software solution in the future to be able to save statistics in a file of the MS Word document type or (and) an MS Excel spreadsheet with the ability to send by e-mail. In addition, the same technology stack has been defined for this development as for the development of the SLDOCS system.</w:t>
      </w:r>
    </w:p>
    <w:p w:rsidR="00316F27" w:rsidRPr="00C316AD" w:rsidRDefault="00316F27" w:rsidP="00173AB6"/>
    <w:p w:rsidR="00316F27" w:rsidRPr="00C316AD" w:rsidRDefault="00316F27" w:rsidP="00316F27">
      <w:pPr>
        <w:pStyle w:val="20"/>
      </w:pPr>
      <w:bookmarkStart w:id="50" w:name="_Toc135086170"/>
      <w:bookmarkStart w:id="51" w:name="_Toc167491285"/>
      <w:bookmarkStart w:id="52" w:name="_Toc169612933"/>
      <w:r w:rsidRPr="00C316AD">
        <w:t>3.2 Defining the technology stack for development</w:t>
      </w:r>
      <w:bookmarkEnd w:id="50"/>
      <w:bookmarkEnd w:id="51"/>
      <w:bookmarkEnd w:id="52"/>
    </w:p>
    <w:p w:rsidR="00316F27" w:rsidRPr="00C316AD" w:rsidRDefault="00316F27" w:rsidP="00316F27">
      <w:bookmarkStart w:id="53" w:name="_Hlk114081136"/>
      <w:r w:rsidRPr="00C316AD">
        <w:t>Given that the statistics computing system must be integrated into existing software, there is actually no choice of technology stack – its justification has already been made [6]. The components of the technology stack include:</w:t>
      </w:r>
    </w:p>
    <w:p w:rsidR="00316F27" w:rsidRPr="00C316AD" w:rsidRDefault="00316F27" w:rsidP="00F008D6">
      <w:pPr>
        <w:pStyle w:val="Markedstd"/>
        <w:numPr>
          <w:ilvl w:val="0"/>
          <w:numId w:val="2"/>
        </w:numPr>
      </w:pPr>
      <w:r w:rsidRPr="00C316AD">
        <w:t>Java programming language;</w:t>
      </w:r>
    </w:p>
    <w:p w:rsidR="00EF594E" w:rsidRPr="00C316AD" w:rsidRDefault="00EF594E" w:rsidP="00F008D6">
      <w:pPr>
        <w:pStyle w:val="Markedstd"/>
        <w:numPr>
          <w:ilvl w:val="0"/>
          <w:numId w:val="2"/>
        </w:numPr>
      </w:pPr>
      <w:r w:rsidRPr="00C316AD">
        <w:lastRenderedPageBreak/>
        <w:t>Spring Framework</w:t>
      </w:r>
    </w:p>
    <w:p w:rsidR="00EF594E" w:rsidRPr="00C316AD" w:rsidRDefault="00EF594E" w:rsidP="00F008D6">
      <w:pPr>
        <w:pStyle w:val="Markedstd"/>
        <w:numPr>
          <w:ilvl w:val="0"/>
          <w:numId w:val="2"/>
        </w:numPr>
      </w:pPr>
      <w:r w:rsidRPr="00C316AD">
        <w:t>Spring Boot (v.3.0.5);</w:t>
      </w:r>
    </w:p>
    <w:p w:rsidR="00EF594E" w:rsidRPr="00C316AD" w:rsidRDefault="00EF594E" w:rsidP="00F008D6">
      <w:pPr>
        <w:pStyle w:val="Markedstd"/>
        <w:numPr>
          <w:ilvl w:val="0"/>
          <w:numId w:val="2"/>
        </w:numPr>
      </w:pPr>
      <w:r w:rsidRPr="00C316AD">
        <w:t>Spring Security 6;</w:t>
      </w:r>
    </w:p>
    <w:p w:rsidR="00316F27" w:rsidRPr="00C316AD" w:rsidRDefault="00316F27" w:rsidP="00F008D6">
      <w:pPr>
        <w:pStyle w:val="Markedstd"/>
        <w:numPr>
          <w:ilvl w:val="0"/>
          <w:numId w:val="2"/>
        </w:numPr>
      </w:pPr>
      <w:r w:rsidRPr="00C316AD">
        <w:t>Lombok;</w:t>
      </w:r>
    </w:p>
    <w:p w:rsidR="00316F27" w:rsidRPr="00C316AD" w:rsidRDefault="00316F27" w:rsidP="00F008D6">
      <w:pPr>
        <w:pStyle w:val="Markedstd"/>
        <w:numPr>
          <w:ilvl w:val="0"/>
          <w:numId w:val="2"/>
        </w:numPr>
      </w:pPr>
      <w:r w:rsidRPr="00C316AD">
        <w:t>Hibernate 5.6;</w:t>
      </w:r>
    </w:p>
    <w:p w:rsidR="00316F27" w:rsidRPr="00C316AD" w:rsidRDefault="00316F27" w:rsidP="00F008D6">
      <w:pPr>
        <w:pStyle w:val="Markedstd"/>
        <w:numPr>
          <w:ilvl w:val="0"/>
          <w:numId w:val="2"/>
        </w:numPr>
      </w:pPr>
      <w:r w:rsidRPr="00C316AD">
        <w:t>Java Persistence API (JPA) 3.0;</w:t>
      </w:r>
    </w:p>
    <w:p w:rsidR="00316F27" w:rsidRPr="00C316AD" w:rsidRDefault="00316F27" w:rsidP="00F008D6">
      <w:pPr>
        <w:pStyle w:val="Markedstd"/>
        <w:numPr>
          <w:ilvl w:val="0"/>
          <w:numId w:val="2"/>
        </w:numPr>
      </w:pPr>
      <w:r w:rsidRPr="00C316AD">
        <w:t>Thymeleaf 3;</w:t>
      </w:r>
    </w:p>
    <w:p w:rsidR="00316F27" w:rsidRPr="00C316AD" w:rsidRDefault="00316F27" w:rsidP="00F008D6">
      <w:pPr>
        <w:pStyle w:val="Markedstd"/>
        <w:numPr>
          <w:ilvl w:val="0"/>
          <w:numId w:val="2"/>
        </w:numPr>
      </w:pPr>
      <w:r w:rsidRPr="00C316AD">
        <w:t>BootStrap 4;</w:t>
      </w:r>
    </w:p>
    <w:p w:rsidR="00316F27" w:rsidRPr="00C316AD" w:rsidRDefault="001B2008" w:rsidP="00F008D6">
      <w:pPr>
        <w:pStyle w:val="Markedstd"/>
        <w:numPr>
          <w:ilvl w:val="0"/>
          <w:numId w:val="2"/>
        </w:numPr>
      </w:pPr>
      <w:r>
        <w:t>Apache POI;</w:t>
      </w:r>
    </w:p>
    <w:p w:rsidR="00316F27" w:rsidRPr="00C316AD" w:rsidRDefault="00316F27" w:rsidP="00F008D6">
      <w:pPr>
        <w:pStyle w:val="Markedstd"/>
        <w:numPr>
          <w:ilvl w:val="0"/>
          <w:numId w:val="2"/>
        </w:numPr>
      </w:pPr>
      <w:r w:rsidRPr="00C316AD">
        <w:t>Log4j2;</w:t>
      </w:r>
    </w:p>
    <w:p w:rsidR="00316F27" w:rsidRPr="00C316AD" w:rsidRDefault="00316F27" w:rsidP="00F008D6">
      <w:pPr>
        <w:pStyle w:val="Markedstd"/>
        <w:numPr>
          <w:ilvl w:val="0"/>
          <w:numId w:val="2"/>
        </w:numPr>
      </w:pPr>
      <w:r w:rsidRPr="00C316AD">
        <w:t>Maven;</w:t>
      </w:r>
    </w:p>
    <w:p w:rsidR="00316F27" w:rsidRPr="00C316AD" w:rsidRDefault="00316F27" w:rsidP="00F008D6">
      <w:pPr>
        <w:pStyle w:val="Markedstd"/>
        <w:numPr>
          <w:ilvl w:val="0"/>
          <w:numId w:val="2"/>
        </w:numPr>
      </w:pPr>
      <w:r w:rsidRPr="00C316AD">
        <w:t>Junit 5.</w:t>
      </w:r>
    </w:p>
    <w:p w:rsidR="00316F27" w:rsidRPr="00C316AD" w:rsidRDefault="00316F27" w:rsidP="00316F27">
      <w:r w:rsidRPr="00C316AD">
        <w:t>The choice of the Java programming language and its Spring framework is natural, because the Spring Framework is an inversion of control container for the Java platform, which has a large set of technologies developed based on it, including the selected Spring Boot [27].</w:t>
      </w:r>
    </w:p>
    <w:p w:rsidR="00316F27" w:rsidRPr="00C316AD" w:rsidRDefault="00316F27" w:rsidP="00316F27">
      <w:r w:rsidRPr="00C316AD">
        <w:t>JDK 17 was chosen as the main development language, as it is recognized as one of the newest versions of Java. This is an open source project, so any problems are quickly detected, and the set of features remains relevant. Jakarta EE 9 libraries are used to create the server part [28].</w:t>
      </w:r>
    </w:p>
    <w:bookmarkEnd w:id="53"/>
    <w:p w:rsidR="005D096A" w:rsidRDefault="00FC117E" w:rsidP="005D096A">
      <w:r w:rsidRPr="005D096A">
        <w:t>Project Lombok is a Java library that automatically integrates with editor and build tools, improving your Java. Never write another get or equals method again, with a single annotation your class will have a fully functional constructor, automate your logging variables, and much more.</w:t>
      </w:r>
    </w:p>
    <w:p w:rsidR="005D096A" w:rsidRDefault="00FC117E" w:rsidP="005D096A">
      <w:r w:rsidRPr="005D096A">
        <w:t xml:space="preserve">Lombok is a project that adds additional functionality to Java by modifying the source code before Java is compiled. In essence, the Lombok project allows you to get rid of the verbosity of Java in most cases and stop writing large pieces of code with </w:t>
      </w:r>
      <w:r w:rsidRPr="005D096A">
        <w:lastRenderedPageBreak/>
        <w:t>getters, setters, equals, hashcode and toString (although they are usually generated by the IDE, but the programmer still has to read and modify them), as a result Java becomes almost as compact [29].</w:t>
      </w:r>
    </w:p>
    <w:p w:rsidR="005D096A" w:rsidRDefault="00FC117E" w:rsidP="005D096A">
      <w:r w:rsidRPr="005D096A">
        <w:t>Implementing the application's data access mechanism usually took a lot of time and effort. To perform even simple queries, implement pagination and auditing, it was necessary to create a lot of standard code. Spring Data JPA is aimed at significantly simplifying and optimizing the implementation of data access levels. To access data in tables associated with some entity class, the developer must create his own repositories (@Repository), which already contain his own methods for manipulating data, and Spring automatically converts them into SQL queries of varying complexity.</w:t>
      </w:r>
    </w:p>
    <w:p w:rsidR="005D096A" w:rsidRDefault="00FC117E" w:rsidP="005D096A">
      <w:r w:rsidRPr="005D096A">
        <w:t>The use of the Spring framework is an extension of the idea of ​​ODR – object-relational mapping. The library that implements ODR between relational databases and Java applications is Hibernate [30].</w:t>
      </w:r>
    </w:p>
    <w:p w:rsidR="005D096A" w:rsidRDefault="00FC117E" w:rsidP="005D096A">
      <w:r w:rsidRPr="005D096A">
        <w:t>Spring Security is an authentication and access control system that provides a large number of authentication and authorization settings, while freeing the developer from creating autofilters for analyzing the context of web applications. based on Spring It is a recognized security standard for applications, with a focus on authentication and authorization for Java applications [31].</w:t>
      </w:r>
    </w:p>
    <w:p w:rsidR="00231545" w:rsidRDefault="001B2008" w:rsidP="005D096A">
      <w:r>
        <w:t>Apache POI is an API for Java applications that allows developers to create, edit, and copy MS Word or MS Excel files using Java programs. It is an open source library developed by the Apache Software Foundation for creating or editing Microsoft Office files in Java. Its inclusion in the project is simply necessary because the report forms are presented as Excel spreadsheet pages. It provides classes and methods for decoding user-entered data or files into formatted MS Office documents [32].</w:t>
      </w:r>
    </w:p>
    <w:p w:rsidR="00FC117E" w:rsidRPr="005D096A" w:rsidRDefault="00FC117E" w:rsidP="005D096A">
      <w:r w:rsidRPr="005D096A">
        <w:t>Web pages in the project will be created in the Thymeleаf format [8]. Thymeleаf was created with an orientation to work in conjunction with the Spring framework. It uses html files for its templates. It allows you to apply the following approach to their creation:</w:t>
      </w:r>
    </w:p>
    <w:p w:rsidR="00FC117E" w:rsidRPr="00231545" w:rsidRDefault="00FC117E" w:rsidP="00F008D6">
      <w:pPr>
        <w:pStyle w:val="Numeric10"/>
        <w:numPr>
          <w:ilvl w:val="0"/>
          <w:numId w:val="12"/>
        </w:numPr>
        <w:rPr>
          <w:lang w:val="en-US"/>
        </w:rPr>
      </w:pPr>
      <w:r w:rsidRPr="00231545">
        <w:rPr>
          <w:lang w:val="en-US"/>
        </w:rPr>
        <w:lastRenderedPageBreak/>
        <w:t>develop a regular HTML page, having worked out all the issues of data display (in fact, create a sketch);</w:t>
      </w:r>
    </w:p>
    <w:p w:rsidR="00FC117E" w:rsidRPr="00231545" w:rsidRDefault="00FC117E" w:rsidP="00F008D6">
      <w:pPr>
        <w:pStyle w:val="Numeric10"/>
        <w:numPr>
          <w:ilvl w:val="0"/>
          <w:numId w:val="12"/>
        </w:numPr>
        <w:rPr>
          <w:lang w:val="en-US"/>
        </w:rPr>
      </w:pPr>
      <w:r w:rsidRPr="00231545">
        <w:rPr>
          <w:lang w:val="en-US"/>
        </w:rPr>
        <w:t>add Thymeleаf validation;</w:t>
      </w:r>
    </w:p>
    <w:p w:rsidR="00231545" w:rsidRPr="00231545" w:rsidRDefault="00FC117E" w:rsidP="00F008D6">
      <w:pPr>
        <w:pStyle w:val="Numeric10"/>
        <w:numPr>
          <w:ilvl w:val="0"/>
          <w:numId w:val="12"/>
        </w:numPr>
        <w:rPr>
          <w:lang w:val="en-US"/>
        </w:rPr>
      </w:pPr>
      <w:r w:rsidRPr="00231545">
        <w:rPr>
          <w:lang w:val="en-US"/>
        </w:rPr>
        <w:t>add tags that provide data output from @Controller classes passed as attributes or parameters.</w:t>
      </w:r>
    </w:p>
    <w:p w:rsidR="00231545" w:rsidRDefault="00FC117E" w:rsidP="00231545">
      <w:pPr>
        <w:rPr>
          <w:lang w:val="en-US" w:eastAsia="en-US"/>
        </w:rPr>
      </w:pPr>
      <w:r w:rsidRPr="00FC117E">
        <w:rPr>
          <w:lang w:val="en-US" w:eastAsia="en-US"/>
        </w:rPr>
        <w:t>Also, page development would be impossible without the use of Bootstrap. The website states that it is a powerful, extensible and multifunctional toolkit for creating a web interface. The ability to use it is becoming an essential skill in the arsenal of a modern web developer [33].</w:t>
      </w:r>
    </w:p>
    <w:p w:rsidR="00231545" w:rsidRPr="00231545" w:rsidRDefault="00231545" w:rsidP="00231545">
      <w:pPr>
        <w:rPr>
          <w:lang w:eastAsia="en-US"/>
        </w:rPr>
      </w:pPr>
      <w:r>
        <w:rPr>
          <w:lang w:eastAsia="en-US"/>
        </w:rPr>
        <w:t>To send the results of the calculation to interested parties, for example, the head of the department, it is necessary to use the Java Mail API - this is a platform- and protocol-independent framework for creating e-mail and messaging programs based on Java technology. It provides abstract classes, support for various protocols and functions, as well as a free help [34].</w:t>
      </w:r>
    </w:p>
    <w:p w:rsidR="00231545" w:rsidRDefault="00FC117E" w:rsidP="00231545">
      <w:pPr>
        <w:rPr>
          <w:lang w:val="en-US" w:eastAsia="en-US"/>
        </w:rPr>
      </w:pPr>
      <w:r w:rsidRPr="00FC117E">
        <w:rPr>
          <w:lang w:val="en-US" w:eastAsia="en-US"/>
        </w:rPr>
        <w:t>Log4j2 is a system logging program that outputs specific messages about various situations during operation [35]. For web applications, maintaining such a log on the server is an important functionality for diagnosing system operation and eliminating shortcomings.</w:t>
      </w:r>
    </w:p>
    <w:p w:rsidR="00FC117E" w:rsidRDefault="00FC117E" w:rsidP="00231545">
      <w:pPr>
        <w:rPr>
          <w:lang w:val="en-US" w:eastAsia="en-US"/>
        </w:rPr>
      </w:pPr>
      <w:r w:rsidRPr="00FC117E">
        <w:rPr>
          <w:lang w:val="en-US" w:eastAsia="en-US"/>
        </w:rPr>
        <w:t>Maven is a system for automated project build. Without its use, the developer must independently find and copy to the specified directories the third-party libraries that he needs to implement the required functionality. Maven significantly simplifies the developer's work, as it loads external libraries from a central repository. Maven solves the task of tracking all changes in these libraries, controlling updates. Users define a set of third-party libraries to load by adding the necessary dependency tags to pom.xml, the most current versions of the required libraries will be downloaded and added to the project [36].</w:t>
      </w:r>
    </w:p>
    <w:p w:rsidR="00231545" w:rsidRPr="00FC117E" w:rsidRDefault="00C95D23" w:rsidP="00231545">
      <w:pPr>
        <w:rPr>
          <w:lang w:val="en-US" w:eastAsia="en-US"/>
        </w:rPr>
      </w:pPr>
      <w:r>
        <w:t xml:space="preserve">For project development, testing and program deployment, the integrated development system Intelij IDEA Ultimate Edition [37] was used. The advantages of </w:t>
      </w:r>
      <w:r>
        <w:lastRenderedPageBreak/>
        <w:t>this system can be discussed for a long time. Personally, I would like to note the auto-completion functionality, debugging tools, the ability to easily connect to a version control system, and the presence of a large number of additional panels.</w:t>
      </w:r>
    </w:p>
    <w:p w:rsidR="00FC117E" w:rsidRPr="00231545" w:rsidRDefault="00231545" w:rsidP="00231545">
      <w:pPr>
        <w:rPr>
          <w:lang w:eastAsia="en-US"/>
        </w:rPr>
      </w:pPr>
      <w:r>
        <w:rPr>
          <w:lang w:eastAsia="en-US"/>
        </w:rPr>
        <w:t>An important step in creating software is organizing testing. This is discussed in the next section.</w:t>
      </w:r>
    </w:p>
    <w:p w:rsidR="00316F27" w:rsidRPr="00C316AD" w:rsidRDefault="00316F27" w:rsidP="00231545"/>
    <w:p w:rsidR="00316F27" w:rsidRPr="00C316AD" w:rsidRDefault="00316F27" w:rsidP="00316F27">
      <w:pPr>
        <w:pStyle w:val="20"/>
      </w:pPr>
      <w:bookmarkStart w:id="54" w:name="_Toc73923875"/>
      <w:bookmarkStart w:id="55" w:name="_Toc135086177"/>
      <w:bookmarkStart w:id="56" w:name="_Toc167491286"/>
      <w:bookmarkStart w:id="57" w:name="_Toc169612934"/>
      <w:r w:rsidRPr="00C316AD">
        <w:t>3.3 Testing organization</w:t>
      </w:r>
      <w:bookmarkEnd w:id="54"/>
      <w:bookmarkEnd w:id="55"/>
      <w:bookmarkEnd w:id="56"/>
      <w:bookmarkEnd w:id="57"/>
    </w:p>
    <w:p w:rsidR="00FC117E" w:rsidRDefault="00FC117E" w:rsidP="00A13DA5">
      <w:r>
        <w:t>Test-driven development (TDD), also known as a test-driven approach to software development, is a development methodology based on a cyclic process. The first step is to write a test that reflects the expected result. The next step is to create code that implements the desired functionality and passes the previously written test. This is followed by optimizing the generated code by constantly passing all the tests, which is called refactoring. The cyclic development process continues until the desired result is achieved [38].</w:t>
      </w:r>
    </w:p>
    <w:p w:rsidR="00FC117E" w:rsidRDefault="00FC117E" w:rsidP="00A13DA5">
      <w:r>
        <w:t>Software testing is a process whose task is to verify the correctness of the created code. Testing involves the input of previously prepared data, while the results that the developed code should verify are known. If the results correspond to the expected result, the test is considered to have been successfully passed.</w:t>
      </w:r>
    </w:p>
    <w:p w:rsidR="00FC117E" w:rsidRDefault="00FC51C8" w:rsidP="00A13DA5">
      <w:r>
        <w:t>This Test-driven development (TDD) methodology involves creating pipelines for automatic testing of the created software product code by creating unit, system, and functional tests that define the requirements for the code before it is written. That is, tests are created before the code to create an idea of ​​how the program should function. When direct development begins, immediately after completion, the developer simply uploads a new version to the project repository. After successfully passing the test, the written code is optimized if necessary. In this case, each change occurs through the passage of tests, which is a simpler and more reliable approach. This approach provides constant quality control of the code and allows you to confidently optimize it.</w:t>
      </w:r>
    </w:p>
    <w:p w:rsidR="00FC117E" w:rsidRDefault="00FC117E" w:rsidP="00A13DA5">
      <w:r>
        <w:lastRenderedPageBreak/>
        <w:t>A unit test is used to test a single, logically separated and isolated unit of the system, most often a class method or a simple function. The isolation of the unit under test is ensured by using stubs.</w:t>
      </w:r>
    </w:p>
    <w:p w:rsidR="00FC117E" w:rsidRPr="00FC117E" w:rsidRDefault="00FC117E" w:rsidP="00A13DA5">
      <w:pPr>
        <w:rPr>
          <w:lang w:val="en-US" w:eastAsia="en-US"/>
        </w:rPr>
      </w:pPr>
      <w:r>
        <w:t>A comprehensive test allows you to check the interaction of several system components, perceiving the system as a black box. In this case, a module can be considered as a collection of components united by a facade that has a suitable API for testing. Communication isolation is achieved using stubs.</w:t>
      </w:r>
    </w:p>
    <w:p w:rsidR="00FC117E" w:rsidRPr="00FC117E" w:rsidRDefault="00FC117E" w:rsidP="00A13DA5">
      <w:pPr>
        <w:rPr>
          <w:lang w:val="en-US" w:eastAsia="en-US"/>
        </w:rPr>
      </w:pPr>
      <w:r w:rsidRPr="00FC117E">
        <w:rPr>
          <w:lang w:val="en-US" w:eastAsia="en-US"/>
        </w:rPr>
        <w:t>The TDD methodology includes the following steps:</w:t>
      </w:r>
    </w:p>
    <w:p w:rsidR="00FC117E" w:rsidRPr="00FC117E" w:rsidRDefault="00FC117E" w:rsidP="00A13DA5">
      <w:pPr>
        <w:pStyle w:val="Numeric1"/>
        <w:rPr>
          <w:lang w:val="en-US"/>
        </w:rPr>
      </w:pPr>
      <w:r w:rsidRPr="00FC117E">
        <w:rPr>
          <w:lang w:val="en-US"/>
        </w:rPr>
        <w:t>Writing a test for new functionality or reproducing an existing bug.</w:t>
      </w:r>
    </w:p>
    <w:p w:rsidR="00FC117E" w:rsidRPr="00FC117E" w:rsidRDefault="00FC117E" w:rsidP="00A13DA5">
      <w:pPr>
        <w:pStyle w:val="Numeric1"/>
        <w:rPr>
          <w:lang w:val="en-US"/>
        </w:rPr>
      </w:pPr>
      <w:r w:rsidRPr="00FC117E">
        <w:rPr>
          <w:lang w:val="en-US"/>
        </w:rPr>
        <w:t>Running all tests to make sure the new test fails.</w:t>
      </w:r>
    </w:p>
    <w:p w:rsidR="00FC117E" w:rsidRPr="00FC117E" w:rsidRDefault="00FC117E" w:rsidP="00A13DA5">
      <w:pPr>
        <w:pStyle w:val="Numeric1"/>
        <w:rPr>
          <w:lang w:val="en-US"/>
        </w:rPr>
      </w:pPr>
      <w:r w:rsidRPr="00FC117E">
        <w:rPr>
          <w:lang w:val="en-US"/>
        </w:rPr>
        <w:t>Creating code that will ensure that the test passes.</w:t>
      </w:r>
    </w:p>
    <w:p w:rsidR="00FC117E" w:rsidRPr="00FC117E" w:rsidRDefault="00FC117E" w:rsidP="00A13DA5">
      <w:pPr>
        <w:pStyle w:val="Numeric1"/>
        <w:rPr>
          <w:lang w:val="en-US"/>
        </w:rPr>
      </w:pPr>
      <w:r w:rsidRPr="00FC117E">
        <w:rPr>
          <w:lang w:val="en-US"/>
        </w:rPr>
        <w:t>Running tests to ensure that they all pass successfully. Passing a new test confirms the implementation of a new feature or bug fix, and passing other tests confirms the correct operation of previously implemented functionality.</w:t>
      </w:r>
    </w:p>
    <w:p w:rsidR="00FC117E" w:rsidRPr="00FC117E" w:rsidRDefault="00FC117E" w:rsidP="00A13DA5">
      <w:pPr>
        <w:pStyle w:val="Numeric1"/>
        <w:rPr>
          <w:lang w:val="en-US"/>
        </w:rPr>
      </w:pPr>
      <w:r w:rsidRPr="00FC117E">
        <w:rPr>
          <w:lang w:val="en-US"/>
        </w:rPr>
        <w:t>Refactoring and optimizing code to improve its supportability and performance.</w:t>
      </w:r>
    </w:p>
    <w:p w:rsidR="00FC117E" w:rsidRPr="00FC117E" w:rsidRDefault="00FC117E" w:rsidP="00A13DA5">
      <w:pPr>
        <w:pStyle w:val="Numeric1"/>
        <w:rPr>
          <w:lang w:val="en-US"/>
        </w:rPr>
      </w:pPr>
      <w:r w:rsidRPr="00FC117E">
        <w:rPr>
          <w:lang w:val="en-US"/>
        </w:rPr>
        <w:t>Re-running the tests to make sure they still pass.</w:t>
      </w:r>
    </w:p>
    <w:p w:rsidR="00FC117E" w:rsidRPr="00FC117E" w:rsidRDefault="00FC51C8" w:rsidP="00A13DA5">
      <w:pPr>
        <w:pStyle w:val="Numeric1"/>
        <w:rPr>
          <w:lang w:val="en-US"/>
        </w:rPr>
      </w:pPr>
      <w:r>
        <w:t>Return to point 1.</w:t>
      </w:r>
    </w:p>
    <w:p w:rsidR="00FC117E" w:rsidRPr="00FC117E" w:rsidRDefault="00FC51C8" w:rsidP="00A13DA5">
      <w:pPr>
        <w:rPr>
          <w:lang w:val="en-US" w:eastAsia="en-US"/>
        </w:rPr>
      </w:pPr>
      <w:r>
        <w:rPr>
          <w:lang w:eastAsia="en-US"/>
        </w:rPr>
        <w:t>The use of TDD allows you to look at the creation of program class and method code differently, keeping in mind the testing processes, adapting the organization of classes and methods to this. The ideology of task statement also changes, so when using TDD, the task statement turns into the language of automatic tests, using which compliance with requirements will be checked. At the same time, if the tested code passes TDD tests, then it is considered ready, without analyzing how it is written. If the code passes the tests, but the component does not work as expected, this is a reason to add new tests.</w:t>
      </w:r>
    </w:p>
    <w:p w:rsidR="00FC117E" w:rsidRPr="00FC117E" w:rsidRDefault="00FC117E" w:rsidP="00A13DA5">
      <w:pPr>
        <w:rPr>
          <w:lang w:val="en-US" w:eastAsia="en-US"/>
        </w:rPr>
      </w:pPr>
      <w:r w:rsidRPr="00FC117E">
        <w:rPr>
          <w:lang w:val="en-US" w:eastAsia="en-US"/>
        </w:rPr>
        <w:t xml:space="preserve">Below is an example of a test that verifies the correctness of the written method responsible for creating workload for teachers. This test checks whether the established </w:t>
      </w:r>
      <w:r w:rsidRPr="00FC117E">
        <w:rPr>
          <w:lang w:val="en-US" w:eastAsia="en-US"/>
        </w:rPr>
        <w:lastRenderedPageBreak/>
        <w:t>styles are followed and whether the document is correctly formatted using the Apache POI framework.</w:t>
      </w:r>
    </w:p>
    <w:p w:rsidR="00FC117E" w:rsidRPr="00FC117E" w:rsidRDefault="00FC117E" w:rsidP="00A13DA5">
      <w:pPr>
        <w:rPr>
          <w:lang w:val="en-US" w:eastAsia="en-US"/>
        </w:rPr>
      </w:pPr>
      <w:r w:rsidRPr="00FC117E">
        <w:rPr>
          <w:lang w:val="en-US" w:eastAsia="en-US"/>
        </w:rPr>
        <w:t>The architecture of software products developed using TDD assumes that the functionality is thoughtfully distributed in the form of separate methods, and into minimally simple procedures. Therefore, the stability of programs developed using TDD is higher, because all the functionality of the program is covered by tests.</w:t>
      </w:r>
    </w:p>
    <w:p w:rsidR="00FC117E" w:rsidRPr="00C316AD" w:rsidRDefault="00FC117E" w:rsidP="00A13DA5"/>
    <w:p w:rsidR="00316F27" w:rsidRPr="00C316AD" w:rsidRDefault="00316F27" w:rsidP="000E6767">
      <w:pPr>
        <w:pStyle w:val="Picture"/>
      </w:pPr>
      <w:r w:rsidRPr="00C316AD">
        <w:rPr>
          <w:noProof/>
          <w:lang w:val="en-US" w:eastAsia="en-US"/>
        </w:rPr>
        <w:drawing>
          <wp:inline distT="0" distB="0" distL="0" distR="0" wp14:anchorId="470FFC42" wp14:editId="4B4D3895">
            <wp:extent cx="4114800" cy="38766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3876675"/>
                    </a:xfrm>
                    <a:prstGeom prst="rect">
                      <a:avLst/>
                    </a:prstGeom>
                    <a:noFill/>
                    <a:ln>
                      <a:noFill/>
                    </a:ln>
                  </pic:spPr>
                </pic:pic>
              </a:graphicData>
            </a:graphic>
          </wp:inline>
        </w:drawing>
      </w:r>
    </w:p>
    <w:p w:rsidR="00316F27" w:rsidRDefault="00316F27" w:rsidP="000E6767">
      <w:pPr>
        <w:pStyle w:val="Picture"/>
      </w:pPr>
      <w:r w:rsidRPr="00C316AD">
        <w:t>Figure 3.1 – Unit test written using SpringBoorTest</w:t>
      </w:r>
    </w:p>
    <w:p w:rsidR="00FC117E" w:rsidRPr="00FC117E" w:rsidRDefault="00FC117E" w:rsidP="00A13DA5"/>
    <w:p w:rsidR="00FC117E" w:rsidRDefault="00FC117E" w:rsidP="00A13DA5">
      <w:r>
        <w:t>The maintainability of projects in which everything or almost everything is tested is very high, as developers can not worry about making changes to the code, because the results of automated testing will detect any errors.</w:t>
      </w:r>
    </w:p>
    <w:p w:rsidR="00316F27" w:rsidRPr="00C316AD" w:rsidRDefault="00FC117E" w:rsidP="00316F27">
      <w:r>
        <w:t>The next section discusses options for building the system and describes how to use it.</w:t>
      </w:r>
    </w:p>
    <w:p w:rsidR="00316F27" w:rsidRPr="00C316AD" w:rsidRDefault="00316F27" w:rsidP="00316F27">
      <w:pPr>
        <w:pStyle w:val="1"/>
      </w:pPr>
      <w:bookmarkStart w:id="58" w:name="_Toc167491287"/>
      <w:bookmarkStart w:id="59" w:name="_Toc169612935"/>
      <w:r w:rsidRPr="00C316AD">
        <w:lastRenderedPageBreak/>
        <w:t>4 Description of preparation for application and use of the software solution</w:t>
      </w:r>
      <w:bookmarkEnd w:id="58"/>
      <w:bookmarkEnd w:id="59"/>
    </w:p>
    <w:p w:rsidR="00316F27" w:rsidRPr="00C316AD" w:rsidRDefault="00316F27" w:rsidP="00316F27">
      <w:pPr>
        <w:pStyle w:val="20"/>
      </w:pPr>
      <w:bookmarkStart w:id="60" w:name="_Toc167491288"/>
      <w:bookmarkStart w:id="61" w:name="_Toc169612936"/>
      <w:r w:rsidRPr="00C316AD">
        <w:t>4.1 Description of preparing the software solution for use</w:t>
      </w:r>
      <w:bookmarkEnd w:id="60"/>
      <w:bookmarkEnd w:id="61"/>
    </w:p>
    <w:p w:rsidR="005216DF" w:rsidRDefault="005216DF" w:rsidP="00316F27">
      <w:r w:rsidRPr="00C316AD">
        <w:t>The developed software solution is a new version of the "SLDOCS" software, to which a statistics calculation block has been added. Based on this, it is necessary to consider typical approaches for deployment for web applications created on the basis of Jakarta EE, working with a database in the MySQL DBMS format.</w:t>
      </w:r>
    </w:p>
    <w:p w:rsidR="00FC117E" w:rsidRPr="00C316AD" w:rsidRDefault="00FC117E" w:rsidP="00316F27">
      <w:r>
        <w:t>Web application</w:t>
      </w:r>
    </w:p>
    <w:p w:rsidR="00A33458" w:rsidRPr="00C316AD" w:rsidRDefault="005B52BA" w:rsidP="00316F27">
      <w:r w:rsidRPr="00C316AD">
        <w:t>Software deployment can be done according to two possible options:</w:t>
      </w:r>
    </w:p>
    <w:p w:rsidR="00A33458" w:rsidRPr="00C316AD" w:rsidRDefault="00A33458" w:rsidP="00F008D6">
      <w:pPr>
        <w:pStyle w:val="Numeric10"/>
        <w:numPr>
          <w:ilvl w:val="0"/>
          <w:numId w:val="10"/>
        </w:numPr>
      </w:pPr>
      <w:r w:rsidRPr="00C316AD">
        <w:t>individual use;</w:t>
      </w:r>
    </w:p>
    <w:p w:rsidR="005B52BA" w:rsidRPr="00C316AD" w:rsidRDefault="005B52BA" w:rsidP="00F008D6">
      <w:pPr>
        <w:pStyle w:val="Numeric10"/>
        <w:numPr>
          <w:ilvl w:val="0"/>
          <w:numId w:val="10"/>
        </w:numPr>
      </w:pPr>
      <w:r w:rsidRPr="00C316AD">
        <w:t>shared use.</w:t>
      </w:r>
    </w:p>
    <w:p w:rsidR="00A33458" w:rsidRPr="00C316AD" w:rsidRDefault="00A33458" w:rsidP="00A33458">
      <w:r w:rsidRPr="00C316AD">
        <w:t>Individual use involves deploying all components of the web application operating environment (web server, DBMS, browser) on one computer. For shared use, only the browser is installed on the user's computer, and the other parts are deployed on remote equipment. Also, in shared use, it is necessary to implement separate roles in the system to provide access to the formation of statistics. This is determined by the fact that statistical information is needed primarily by the department management, as well as heads of specialties and specialty guarantors.</w:t>
      </w:r>
    </w:p>
    <w:p w:rsidR="004E1323" w:rsidRPr="00C316AD" w:rsidRDefault="004E1323" w:rsidP="004E1323">
      <w:r w:rsidRPr="00C316AD">
        <w:t>The deployment diagram [39] for an individual use case of the developed software is presented in Fig. 4.1.</w:t>
      </w:r>
    </w:p>
    <w:p w:rsidR="004E1323" w:rsidRPr="00C316AD" w:rsidRDefault="004E1323" w:rsidP="004E1323"/>
    <w:p w:rsidR="004E1323" w:rsidRPr="00C316AD" w:rsidRDefault="004E1323" w:rsidP="004E1323">
      <w:pPr>
        <w:pStyle w:val="Picture"/>
      </w:pPr>
      <w:r w:rsidRPr="00C316AD">
        <w:rPr>
          <w:noProof/>
          <w:lang w:val="en-US" w:eastAsia="en-US"/>
        </w:rPr>
        <w:lastRenderedPageBreak/>
        <w:drawing>
          <wp:inline distT="0" distB="0" distL="0" distR="0" wp14:anchorId="6C808657" wp14:editId="19AEAC1F">
            <wp:extent cx="4268065" cy="2381131"/>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7357" cy="2386315"/>
                    </a:xfrm>
                    <a:prstGeom prst="rect">
                      <a:avLst/>
                    </a:prstGeom>
                  </pic:spPr>
                </pic:pic>
              </a:graphicData>
            </a:graphic>
          </wp:inline>
        </w:drawing>
      </w:r>
    </w:p>
    <w:p w:rsidR="004E1323" w:rsidRPr="00C316AD" w:rsidRDefault="004E1323" w:rsidP="004E1323">
      <w:pPr>
        <w:pStyle w:val="Picturenumber"/>
      </w:pPr>
      <w:r w:rsidRPr="00C316AD">
        <w:t>Figure 4.1 – Software deployment diagram for individual use</w:t>
      </w:r>
    </w:p>
    <w:p w:rsidR="004E1323" w:rsidRPr="00C316AD" w:rsidRDefault="004E1323" w:rsidP="004E1323"/>
    <w:p w:rsidR="004E1323" w:rsidRPr="00C316AD" w:rsidRDefault="004E1323" w:rsidP="004E1323">
      <w:pPr>
        <w:jc w:val="left"/>
      </w:pPr>
      <w:r w:rsidRPr="00C316AD">
        <w:t>The deployment diagram for the shared use case of the developed software is presented in Fig. 4.2.</w:t>
      </w:r>
    </w:p>
    <w:p w:rsidR="00A33458" w:rsidRPr="00C316AD" w:rsidRDefault="00A33458" w:rsidP="00A33458"/>
    <w:p w:rsidR="000E6767" w:rsidRPr="00C316AD" w:rsidRDefault="000E6767" w:rsidP="000E6767">
      <w:pPr>
        <w:pStyle w:val="Picture"/>
      </w:pPr>
      <w:r w:rsidRPr="00C316AD">
        <w:rPr>
          <w:noProof/>
          <w:lang w:val="en-US" w:eastAsia="en-US"/>
        </w:rPr>
        <w:drawing>
          <wp:inline distT="0" distB="0" distL="0" distR="0" wp14:anchorId="5D0DE61F" wp14:editId="79420A53">
            <wp:extent cx="4707890" cy="185289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6123" cy="1871882"/>
                    </a:xfrm>
                    <a:prstGeom prst="rect">
                      <a:avLst/>
                    </a:prstGeom>
                  </pic:spPr>
                </pic:pic>
              </a:graphicData>
            </a:graphic>
          </wp:inline>
        </w:drawing>
      </w:r>
    </w:p>
    <w:p w:rsidR="004E1323" w:rsidRPr="00C316AD" w:rsidRDefault="004E1323" w:rsidP="004E1323">
      <w:pPr>
        <w:pStyle w:val="Picturenumber"/>
      </w:pPr>
      <w:r w:rsidRPr="00C316AD">
        <w:t>Figure 4.2 – Shared Software Deployment Diagram</w:t>
      </w:r>
    </w:p>
    <w:p w:rsidR="004E1323" w:rsidRPr="00C316AD" w:rsidRDefault="004E1323" w:rsidP="00A33458"/>
    <w:p w:rsidR="00C316AD" w:rsidRPr="00C316AD" w:rsidRDefault="005B52BA" w:rsidP="00C316AD">
      <w:r w:rsidRPr="00C316AD">
        <w:t xml:space="preserve">In the conditions of combat operations, the advantages of cloud-based services were felt. Deploying an application in a cloud service allows you to automate the “delivery” processes, which allows you to think only about uploading a new version of the software to the GitHub cloud repository. The rest of the work is done by the cloud services themselves. With this approach, you can create new versions of the system even every day, because for a nominal fee the service takes on all the work [40]. Since </w:t>
      </w:r>
      <w:r w:rsidRPr="00C316AD">
        <w:lastRenderedPageBreak/>
        <w:t>data processing occurs on the server, you can easily add additional servers to process an increased amount of data, if necessary. In addition, thanks to the centralized data storage, data management and ensuring its integrity becomes much easier.</w:t>
      </w:r>
    </w:p>
    <w:p w:rsidR="00316F27" w:rsidRPr="00C316AD" w:rsidRDefault="00C316AD" w:rsidP="00316F27">
      <w:r>
        <w:t>In the case of individual use, you will have to download a new version of the web application either yourself, following the instructions, or using tools that allow you to control the computer remotely (for example, Teamviewer [41].</w:t>
      </w:r>
    </w:p>
    <w:p w:rsidR="00316F27" w:rsidRPr="00C316AD" w:rsidRDefault="00316F27" w:rsidP="00316F27">
      <w:r w:rsidRPr="00C316AD">
        <w:t>To deploy the server part of the system, the Apache Tomcat 10.1.12 servlet container was used [42]. This version already works on Jakarta EE 9 language components. On the one hand, this is a step forward, and on the other hand, it requires reviewing the code of other parts of the web application, because they will not work on this server. Apache Tomcat was chosen because this web server is the most common among cloud services, along with the MySQL database. That is, its choice is important for joint use. For an individual, a file with statistics is created, which can either be opened on disk or sent to the email address that the user enters in the dialog. Another advantage of the individual option is that its operation requires fewer resources for deployment and support, since there is no need for additional servers to process large amounts of data. This option is much cheaper in terms of infrastructure costs. It is also easier to organize user authorization in it.</w:t>
      </w:r>
    </w:p>
    <w:p w:rsidR="00316F27" w:rsidRPr="00C316AD" w:rsidRDefault="00316F27" w:rsidP="00316F27">
      <w:r w:rsidRPr="00C316AD">
        <w:t>Minimum client computer requirements:</w:t>
      </w:r>
    </w:p>
    <w:p w:rsidR="00316F27" w:rsidRPr="002016E7" w:rsidRDefault="00316F27" w:rsidP="002016E7">
      <w:pPr>
        <w:pStyle w:val="Markedstd"/>
      </w:pPr>
      <w:r w:rsidRPr="002016E7">
        <w:t>Intel Core i5 or i5, Intel Xeon or Intel Core Duo 2.3 GHz processor;</w:t>
      </w:r>
    </w:p>
    <w:p w:rsidR="00316F27" w:rsidRPr="002016E7" w:rsidRDefault="00316F27" w:rsidP="002016E7">
      <w:pPr>
        <w:pStyle w:val="Markedstd"/>
      </w:pPr>
      <w:r w:rsidRPr="002016E7">
        <w:t>any type of operating system;</w:t>
      </w:r>
    </w:p>
    <w:p w:rsidR="00316F27" w:rsidRPr="002016E7" w:rsidRDefault="00316F27" w:rsidP="002016E7">
      <w:pPr>
        <w:pStyle w:val="Markedstd"/>
      </w:pPr>
      <w:r w:rsidRPr="002016E7">
        <w:t>Internet access;</w:t>
      </w:r>
    </w:p>
    <w:p w:rsidR="00316F27" w:rsidRPr="002016E7" w:rsidRDefault="00316F27" w:rsidP="002016E7">
      <w:pPr>
        <w:pStyle w:val="Markedstd"/>
      </w:pPr>
      <w:r w:rsidRPr="002016E7">
        <w:t>having a browser that supports HTML5.</w:t>
      </w:r>
    </w:p>
    <w:p w:rsidR="002016E7" w:rsidRDefault="002016E7" w:rsidP="00316F27">
      <w:pPr>
        <w:rPr>
          <w:szCs w:val="28"/>
        </w:rPr>
      </w:pPr>
      <w:r>
        <w:rPr>
          <w:szCs w:val="28"/>
        </w:rPr>
        <w:t>As for hardware requirements, again this depends on the deployment option. In shared use, this issue does not need to be addressed at all - ensuring the installation capability will be determined by the cloud service owners themselves.</w:t>
      </w:r>
    </w:p>
    <w:p w:rsidR="00316F27" w:rsidRPr="00C316AD" w:rsidRDefault="002016E7" w:rsidP="003F1469">
      <w:r>
        <w:rPr>
          <w:szCs w:val="28"/>
        </w:rPr>
        <w:t xml:space="preserve">In the case of individual deployment, the computer requirements are determined by the requirements for the most "demanding" element among the three - the browser, </w:t>
      </w:r>
      <w:r>
        <w:rPr>
          <w:szCs w:val="28"/>
        </w:rPr>
        <w:lastRenderedPageBreak/>
        <w:t>Apache Tomcat 10.1, the MySQL 8 database server. The winner is the MySQL 8 database server, the requirements for deployment of which are the highest. The hardware requirements for installing the MySQL server are as follows:</w:t>
      </w:r>
    </w:p>
    <w:p w:rsidR="00316F27" w:rsidRPr="00C316AD" w:rsidRDefault="00316F27" w:rsidP="00F008D6">
      <w:pPr>
        <w:pStyle w:val="Markedstd"/>
        <w:numPr>
          <w:ilvl w:val="0"/>
          <w:numId w:val="2"/>
        </w:numPr>
        <w:ind w:left="-141"/>
      </w:pPr>
      <w:r w:rsidRPr="00C316AD">
        <w:t>RAM: 3 GB (8 GB offered);</w:t>
      </w:r>
    </w:p>
    <w:p w:rsidR="00316F27" w:rsidRPr="00C316AD" w:rsidRDefault="00316F27" w:rsidP="00F008D6">
      <w:pPr>
        <w:pStyle w:val="Markedstd"/>
        <w:numPr>
          <w:ilvl w:val="0"/>
          <w:numId w:val="2"/>
        </w:numPr>
        <w:ind w:left="-141"/>
      </w:pPr>
      <w:r w:rsidRPr="00C316AD">
        <w:t>graphics accelerators: nVidia or ATI with support for OpenGL 1.5 or higher;</w:t>
      </w:r>
    </w:p>
    <w:p w:rsidR="00316F27" w:rsidRPr="00C316AD" w:rsidRDefault="00316F27" w:rsidP="00F008D6">
      <w:pPr>
        <w:pStyle w:val="Markedstd"/>
        <w:numPr>
          <w:ilvl w:val="0"/>
          <w:numId w:val="2"/>
        </w:numPr>
        <w:ind w:left="-141"/>
      </w:pPr>
      <w:r w:rsidRPr="00C316AD">
        <w:t>Display resolution: 1280 × 1024 recommended, minimum 1024 × 768.</w:t>
      </w:r>
    </w:p>
    <w:p w:rsidR="00316F27" w:rsidRDefault="00316F27" w:rsidP="00316F27">
      <w:pPr>
        <w:pStyle w:val="a2"/>
        <w:numPr>
          <w:ilvl w:val="0"/>
          <w:numId w:val="0"/>
        </w:numPr>
        <w:ind w:firstLine="709"/>
      </w:pPr>
      <w:r w:rsidRPr="00C316AD">
        <w:rPr>
          <w:szCs w:val="28"/>
        </w:rPr>
        <w:t>To access the program, you need to open a browser and go to the address:</w:t>
      </w:r>
      <w:hyperlink w:history="1">
        <w:r w:rsidRPr="00C316AD">
          <w:t>https://{hostname}:{port}/SLDOCS/</w:t>
        </w:r>
      </w:hyperlink>
      <w:r w:rsidRPr="00C316AD">
        <w:t>.</w:t>
      </w:r>
    </w:p>
    <w:p w:rsidR="003F1469" w:rsidRPr="00C316AD" w:rsidRDefault="003F1469" w:rsidP="00316F27">
      <w:pPr>
        <w:pStyle w:val="a2"/>
        <w:numPr>
          <w:ilvl w:val="0"/>
          <w:numId w:val="0"/>
        </w:numPr>
        <w:ind w:firstLine="709"/>
        <w:rPr>
          <w:szCs w:val="28"/>
        </w:rPr>
      </w:pPr>
      <w:r>
        <w:t>It is worth noting that any modern laptop or desktop computer is suitable for deployment, which can be selected for the example here [43].</w:t>
      </w:r>
    </w:p>
    <w:p w:rsidR="00316F27" w:rsidRPr="00C316AD" w:rsidRDefault="00316F27" w:rsidP="00316F27">
      <w:pPr>
        <w:pStyle w:val="CenterNormal"/>
        <w:rPr>
          <w:lang w:val="uk-UA"/>
        </w:rPr>
      </w:pPr>
    </w:p>
    <w:p w:rsidR="00316F27" w:rsidRPr="00C316AD" w:rsidRDefault="00316F27" w:rsidP="00316F27">
      <w:pPr>
        <w:pStyle w:val="20"/>
        <w:rPr>
          <w:rFonts w:cs="Times New Roman"/>
        </w:rPr>
      </w:pPr>
      <w:bookmarkStart w:id="62" w:name="_Toc74494754"/>
      <w:bookmarkStart w:id="63" w:name="_Toc90548927"/>
      <w:bookmarkStart w:id="64" w:name="_Toc167491289"/>
      <w:bookmarkStart w:id="65" w:name="_Toc169612937"/>
      <w:r w:rsidRPr="00C316AD">
        <w:rPr>
          <w:rFonts w:cs="Times New Roman"/>
        </w:rPr>
        <w:t>4.2 Description of the procedure for using the software functionality to generate statistics</w:t>
      </w:r>
      <w:bookmarkEnd w:id="62"/>
      <w:bookmarkEnd w:id="63"/>
      <w:bookmarkEnd w:id="64"/>
      <w:bookmarkEnd w:id="65"/>
    </w:p>
    <w:p w:rsidR="003F1469" w:rsidRPr="00C316AD" w:rsidRDefault="003F1469" w:rsidP="003F1469">
      <w:r>
        <w:t>To start working with the system, it is necessary to go through the authentication process, because unauthenticated users cannot work in the system. This is implemented through the use of Spring Security. This is a necessary step that ensures the security and personalization of the service. After successful authentication, the user gains access to all the functions of the application. The interface for entering the user's login and password into the system is presented in Fig. 4.3.</w:t>
      </w:r>
    </w:p>
    <w:p w:rsidR="003F1469" w:rsidRPr="00C316AD" w:rsidRDefault="003F1469" w:rsidP="00316F27"/>
    <w:p w:rsidR="00316F27" w:rsidRPr="00C316AD" w:rsidRDefault="00316F27" w:rsidP="000E6767">
      <w:pPr>
        <w:pStyle w:val="Picture"/>
      </w:pPr>
      <w:r w:rsidRPr="00C316AD">
        <w:rPr>
          <w:noProof/>
          <w:lang w:val="en-US" w:eastAsia="en-US"/>
        </w:rPr>
        <w:lastRenderedPageBreak/>
        <w:drawing>
          <wp:inline distT="0" distB="0" distL="0" distR="0" wp14:anchorId="759314E6" wp14:editId="2695BA69">
            <wp:extent cx="2647484" cy="2400300"/>
            <wp:effectExtent l="0" t="0" r="63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3047" cy="2441609"/>
                    </a:xfrm>
                    <a:prstGeom prst="rect">
                      <a:avLst/>
                    </a:prstGeom>
                  </pic:spPr>
                </pic:pic>
              </a:graphicData>
            </a:graphic>
          </wp:inline>
        </w:drawing>
      </w:r>
    </w:p>
    <w:p w:rsidR="00316F27" w:rsidRPr="00C316AD" w:rsidRDefault="00316F27" w:rsidP="000E6767">
      <w:pPr>
        <w:pStyle w:val="Picturenumber"/>
      </w:pPr>
      <w:r w:rsidRPr="00C316AD">
        <w:t>Figure 4.3 – Login page</w:t>
      </w:r>
    </w:p>
    <w:p w:rsidR="000E6767" w:rsidRPr="00C316AD" w:rsidRDefault="000E6767" w:rsidP="000E6767"/>
    <w:p w:rsidR="00316F27" w:rsidRPr="00C316AD" w:rsidRDefault="00316F27" w:rsidP="00316F27">
      <w:r w:rsidRPr="00C316AD">
        <w:t>After successful authentication, the user is automatically redirected to the main page, where brief instructions on how to create a</w:t>
      </w:r>
      <w:r w:rsidR="00D70FC7">
        <w:br/>
      </w:r>
      <w:r w:rsidRPr="00C316AD">
        <w:t>extracts (see Fig. 4.4).</w:t>
      </w:r>
    </w:p>
    <w:p w:rsidR="00316F27" w:rsidRPr="00C316AD" w:rsidRDefault="00316F27" w:rsidP="00316F27"/>
    <w:p w:rsidR="00316F27" w:rsidRPr="00571FFD" w:rsidRDefault="00316F27" w:rsidP="00571FFD">
      <w:pPr>
        <w:pStyle w:val="Picture"/>
      </w:pPr>
      <w:r w:rsidRPr="00571FFD">
        <w:rPr>
          <w:noProof/>
          <w:lang w:val="en-US" w:eastAsia="en-US"/>
        </w:rPr>
        <w:drawing>
          <wp:inline distT="0" distB="0" distL="0" distR="0" wp14:anchorId="591D158D" wp14:editId="4BD0A008">
            <wp:extent cx="5216525" cy="2466395"/>
            <wp:effectExtent l="0" t="0" r="3175" b="0"/>
            <wp:docPr id="13" name="Picture 2">
              <a:extLst xmlns:a="http://schemas.openxmlformats.org/drawingml/2006/main">
                <a:ext uri="{FF2B5EF4-FFF2-40B4-BE49-F238E27FC236}">
                  <a16:creationId xmlns:a16="http://schemas.microsoft.com/office/drawing/2014/main" id="{39CBD2C9-E6F6-4E03-A9E5-8B03060628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9CBD2C9-E6F6-4E03-A9E5-8B0306062858}"/>
                        </a:ext>
                      </a:extLst>
                    </pic:cNvPr>
                    <pic:cNvPicPr>
                      <a:picLocks noChangeAspect="1"/>
                    </pic:cNvPicPr>
                  </pic:nvPicPr>
                  <pic:blipFill>
                    <a:blip r:embed="rId24"/>
                    <a:stretch>
                      <a:fillRect/>
                    </a:stretch>
                  </pic:blipFill>
                  <pic:spPr>
                    <a:xfrm>
                      <a:off x="0" y="0"/>
                      <a:ext cx="5225533" cy="2470654"/>
                    </a:xfrm>
                    <a:prstGeom prst="rect">
                      <a:avLst/>
                    </a:prstGeom>
                  </pic:spPr>
                </pic:pic>
              </a:graphicData>
            </a:graphic>
          </wp:inline>
        </w:drawing>
      </w:r>
    </w:p>
    <w:p w:rsidR="00316F27" w:rsidRPr="00571FFD" w:rsidRDefault="00316F27" w:rsidP="00571FFD">
      <w:pPr>
        <w:pStyle w:val="Picturenumber"/>
      </w:pPr>
      <w:r w:rsidRPr="00571FFD">
        <w:t>Figure 4.4 – Home page of the “SLDOCS” application</w:t>
      </w:r>
    </w:p>
    <w:p w:rsidR="00316F27" w:rsidRDefault="00316F27" w:rsidP="00316F27"/>
    <w:p w:rsidR="00A13DA5" w:rsidRPr="00C316AD" w:rsidRDefault="00A13DA5" w:rsidP="00A13DA5">
      <w:r w:rsidRPr="00C316AD">
        <w:t xml:space="preserve">The process of downloading the training load plan is discussed in [6]. Creating individual plans and personal extracts takes from 15 to 45 seconds. Until this process </w:t>
      </w:r>
      <w:r w:rsidRPr="00C316AD">
        <w:lastRenderedPageBreak/>
        <w:t>is completed, the buttons for downloading documents will not be visible on the page. They will be displayed after the creation is complete.</w:t>
      </w:r>
    </w:p>
    <w:p w:rsidR="00316F27" w:rsidRPr="00C316AD" w:rsidRDefault="00D70FC7" w:rsidP="00316F27">
      <w:r>
        <w:t>The button for calculating statistics will appear only after downloading the required document. The download consists in reading the Excel file with the distribution of the training load, after which the read data will be written to the corresponding database tables. The central page will look like shown in Fig. 4.5.</w:t>
      </w:r>
    </w:p>
    <w:p w:rsidR="00316F27" w:rsidRPr="00C316AD" w:rsidRDefault="00316F27" w:rsidP="00316F27"/>
    <w:p w:rsidR="00316F27" w:rsidRPr="00C316AD" w:rsidRDefault="00316F27" w:rsidP="000E6767">
      <w:pPr>
        <w:pStyle w:val="Picture"/>
      </w:pPr>
      <w:r w:rsidRPr="00C316AD">
        <w:rPr>
          <w:noProof/>
          <w:lang w:val="en-US" w:eastAsia="en-US"/>
        </w:rPr>
        <w:drawing>
          <wp:inline distT="0" distB="0" distL="0" distR="0" wp14:anchorId="1D983CA2" wp14:editId="745AD1A3">
            <wp:extent cx="4276090" cy="285940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6090" cy="2859405"/>
                    </a:xfrm>
                    <a:prstGeom prst="rect">
                      <a:avLst/>
                    </a:prstGeom>
                    <a:noFill/>
                    <a:ln>
                      <a:noFill/>
                    </a:ln>
                  </pic:spPr>
                </pic:pic>
              </a:graphicData>
            </a:graphic>
          </wp:inline>
        </w:drawing>
      </w:r>
    </w:p>
    <w:p w:rsidR="00316F27" w:rsidRPr="00C316AD" w:rsidRDefault="00316F27" w:rsidP="000E6767">
      <w:pPr>
        <w:pStyle w:val="Picture"/>
      </w:pPr>
      <w:r w:rsidRPr="00C316AD">
        <w:t>Figure 4.5 – Interface for generating files</w:t>
      </w:r>
    </w:p>
    <w:p w:rsidR="00316F27" w:rsidRPr="00C316AD" w:rsidRDefault="00316F27" w:rsidP="00316F27"/>
    <w:p w:rsidR="00316F27" w:rsidRPr="00C316AD" w:rsidRDefault="00342636" w:rsidP="00316F27">
      <w:r>
        <w:t>If you click on the "Calculate Statistics" button, you will be taken to a page that looks like the one in Fig. 4.6. A simple interface will allow you to enter the required data, after which you will receive three pages with the load indicators that were determined by the technical specifications. The calculation results can be seen in Fig. 4.7, Fig. 4.8 and Fig. 4.9.</w:t>
      </w:r>
    </w:p>
    <w:p w:rsidR="00316F27" w:rsidRDefault="00316F27" w:rsidP="00316F27">
      <w:r w:rsidRPr="00C316AD">
        <w:t>It can be seen that the resulting pages correspond to the presented data, the values ​​on the pages presented in Fig. 2.3, Fig. 2.4, Fig. 2.5. This allows us to state that the calculation algorithms are implemented in the correct way.</w:t>
      </w:r>
    </w:p>
    <w:p w:rsidR="00342636" w:rsidRPr="00C316AD" w:rsidRDefault="00342636" w:rsidP="00316F27"/>
    <w:p w:rsidR="00316F27" w:rsidRPr="00C316AD" w:rsidRDefault="00316F27" w:rsidP="00316F27">
      <w:pPr>
        <w:pStyle w:val="Picture"/>
      </w:pPr>
      <w:r w:rsidRPr="00C316AD">
        <w:rPr>
          <w:noProof/>
          <w:lang w:val="en-US" w:eastAsia="en-US"/>
        </w:rPr>
        <w:lastRenderedPageBreak/>
        <w:drawing>
          <wp:inline distT="0" distB="0" distL="0" distR="0" wp14:anchorId="5B2962A8" wp14:editId="5DBABE64">
            <wp:extent cx="3452780" cy="194978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65251" cy="1956831"/>
                    </a:xfrm>
                    <a:prstGeom prst="rect">
                      <a:avLst/>
                    </a:prstGeom>
                    <a:noFill/>
                    <a:ln>
                      <a:noFill/>
                    </a:ln>
                  </pic:spPr>
                </pic:pic>
              </a:graphicData>
            </a:graphic>
          </wp:inline>
        </w:drawing>
      </w:r>
    </w:p>
    <w:p w:rsidR="00316F27" w:rsidRPr="00C316AD" w:rsidRDefault="00316F27" w:rsidP="00316F27">
      <w:pPr>
        <w:pStyle w:val="Picturenumber"/>
      </w:pPr>
      <w:r w:rsidRPr="00C316AD">
        <w:t>Figure 4.6 – Page for starting calculations</w:t>
      </w:r>
    </w:p>
    <w:p w:rsidR="00316F27" w:rsidRDefault="00316F27" w:rsidP="00316F27"/>
    <w:p w:rsidR="00473896" w:rsidRDefault="00473896" w:rsidP="00316F27">
      <w:r>
        <w:t>On the page with general data, you can see the elements of analytical analysis of the obtained figures. In the case when the teacher “does not have enough” of the teaching load, these values ​​are highlighted in red. This is achieved by using the th:if tags provided by Thymeleаf. Using such tags, as well as the tags of cycles and multiple-choice, you can implement the desired “coloring” of the page, which will allow you to better analyze statistics.</w:t>
      </w:r>
    </w:p>
    <w:p w:rsidR="00473896" w:rsidRPr="00473896" w:rsidRDefault="00473896" w:rsidP="00316F27">
      <w:pPr>
        <w:rPr>
          <w:lang w:val="en-US"/>
        </w:rPr>
      </w:pPr>
      <w:r>
        <w:t>On each page with calculated indicators, there is a "Send" button. At the beginning of the work, the system offers to enter a valid email address, to which the user then receives an email with the presented summary data.</w:t>
      </w:r>
      <w:r w:rsidR="00A13DA5">
        <w:br/>
      </w:r>
      <w:r>
        <w:t>in Excel format.</w:t>
      </w:r>
    </w:p>
    <w:p w:rsidR="00316F27" w:rsidRPr="00C316AD" w:rsidRDefault="00316F27" w:rsidP="00316F27">
      <w:pPr>
        <w:pStyle w:val="Picture"/>
      </w:pPr>
      <w:r w:rsidRPr="00C316AD">
        <w:rPr>
          <w:noProof/>
          <w:lang w:val="en-US" w:eastAsia="en-US"/>
        </w:rPr>
        <w:lastRenderedPageBreak/>
        <w:drawing>
          <wp:inline distT="0" distB="0" distL="0" distR="0" wp14:anchorId="6026E9BA" wp14:editId="4FE177E2">
            <wp:extent cx="4916614" cy="3690257"/>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38630" cy="3706782"/>
                    </a:xfrm>
                    <a:prstGeom prst="rect">
                      <a:avLst/>
                    </a:prstGeom>
                    <a:noFill/>
                    <a:ln>
                      <a:noFill/>
                    </a:ln>
                  </pic:spPr>
                </pic:pic>
              </a:graphicData>
            </a:graphic>
          </wp:inline>
        </w:drawing>
      </w:r>
    </w:p>
    <w:p w:rsidR="00316F27" w:rsidRDefault="00316F27" w:rsidP="00316F27">
      <w:pPr>
        <w:pStyle w:val="Picturenumber"/>
      </w:pPr>
      <w:r w:rsidRPr="00C316AD">
        <w:t>Figure 4.7 – Summary page of study load distribution</w:t>
      </w:r>
    </w:p>
    <w:p w:rsidR="00342636" w:rsidRPr="00342636" w:rsidRDefault="00342636" w:rsidP="00342636"/>
    <w:p w:rsidR="00316F27" w:rsidRPr="00C316AD" w:rsidRDefault="00316F27" w:rsidP="00316F27">
      <w:pPr>
        <w:pStyle w:val="Picture"/>
      </w:pPr>
      <w:r w:rsidRPr="00C316AD">
        <w:rPr>
          <w:noProof/>
          <w:lang w:val="en-US" w:eastAsia="en-US"/>
        </w:rPr>
        <w:drawing>
          <wp:inline distT="0" distB="0" distL="0" distR="0" wp14:anchorId="17C107D9" wp14:editId="6356D524">
            <wp:extent cx="5053965" cy="3676607"/>
            <wp:effectExtent l="0" t="0" r="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5946" cy="3678048"/>
                    </a:xfrm>
                    <a:prstGeom prst="rect">
                      <a:avLst/>
                    </a:prstGeom>
                    <a:noFill/>
                    <a:ln>
                      <a:noFill/>
                    </a:ln>
                  </pic:spPr>
                </pic:pic>
              </a:graphicData>
            </a:graphic>
          </wp:inline>
        </w:drawing>
      </w:r>
    </w:p>
    <w:p w:rsidR="00316F27" w:rsidRPr="00C316AD" w:rsidRDefault="00316F27" w:rsidP="00316F27">
      <w:pPr>
        <w:pStyle w:val="Picturenumber"/>
      </w:pPr>
      <w:r w:rsidRPr="00C316AD">
        <w:t>Figure 4.8 – Information on the quality of the distribution of the teaching load</w:t>
      </w:r>
    </w:p>
    <w:p w:rsidR="00316F27" w:rsidRPr="00C316AD" w:rsidRDefault="00316F27" w:rsidP="00316F27"/>
    <w:p w:rsidR="00316F27" w:rsidRPr="00C316AD" w:rsidRDefault="00316F27" w:rsidP="007F4399">
      <w:pPr>
        <w:pStyle w:val="Picture"/>
      </w:pPr>
      <w:r w:rsidRPr="007F4399">
        <w:rPr>
          <w:noProof/>
          <w:lang w:val="en-US" w:eastAsia="en-US"/>
        </w:rPr>
        <w:drawing>
          <wp:inline distT="0" distB="0" distL="0" distR="0" wp14:anchorId="153BA098" wp14:editId="2B8CAAE1">
            <wp:extent cx="4847618" cy="1847165"/>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9597" cy="1851729"/>
                    </a:xfrm>
                    <a:prstGeom prst="rect">
                      <a:avLst/>
                    </a:prstGeom>
                    <a:noFill/>
                    <a:ln>
                      <a:noFill/>
                    </a:ln>
                  </pic:spPr>
                </pic:pic>
              </a:graphicData>
            </a:graphic>
          </wp:inline>
        </w:drawing>
      </w:r>
    </w:p>
    <w:p w:rsidR="00316F27" w:rsidRDefault="00316F27" w:rsidP="00316F27">
      <w:pPr>
        <w:pStyle w:val="Picturenumber"/>
      </w:pPr>
      <w:r w:rsidRPr="00C316AD">
        <w:t>Figure 4.9 – Load distribution information</w:t>
      </w:r>
    </w:p>
    <w:p w:rsidR="007F4399" w:rsidRDefault="007F4399" w:rsidP="007F4399"/>
    <w:p w:rsidR="00D05ED5" w:rsidRPr="00413F77" w:rsidRDefault="00D05ED5" w:rsidP="00D05ED5">
      <w:pPr>
        <w:pStyle w:val="1"/>
      </w:pPr>
      <w:bookmarkStart w:id="66" w:name="_Toc167566499"/>
      <w:bookmarkStart w:id="67" w:name="_Toc169612938"/>
      <w:r w:rsidRPr="00413F77">
        <w:lastRenderedPageBreak/>
        <w:t>5 Economic justification of the software development project</w:t>
      </w:r>
      <w:bookmarkEnd w:id="66"/>
      <w:bookmarkEnd w:id="67"/>
    </w:p>
    <w:p w:rsidR="00D05ED5" w:rsidRPr="00413F77" w:rsidRDefault="00D05ED5" w:rsidP="00D05ED5">
      <w:pPr>
        <w:pStyle w:val="20"/>
      </w:pPr>
      <w:bookmarkStart w:id="68" w:name="_Toc167566500"/>
      <w:bookmarkStart w:id="69" w:name="_Toc169612939"/>
      <w:r w:rsidRPr="00413F77">
        <w:t>5.1 Justification of the feasibility of software development</w:t>
      </w:r>
      <w:bookmarkEnd w:id="68"/>
      <w:bookmarkEnd w:id="69"/>
    </w:p>
    <w:p w:rsidR="00D05ED5" w:rsidRPr="00413F77" w:rsidRDefault="00D05ED5" w:rsidP="00D05ED5">
      <w:r w:rsidRPr="00413F77">
        <w:t>This section presents the economic justification for software development for</w:t>
      </w:r>
      <w:r w:rsidRPr="00413F77">
        <w:rPr>
          <w:color w:val="000000"/>
          <w:shd w:val="clear" w:color="auto" w:fill="FFFFFF"/>
        </w:rPr>
        <w:t>analysis of the quality of the distribution of the teaching load of the teachers of the department of NTU "KhPI", which will be carried out in accordance with [33].</w:t>
      </w:r>
      <w:r>
        <w:t>The use of software provides users with the opportunity to form and evaluate the quality of the formation of the teaching load of teachers. Due to the large number of academic disciplines taught by the teachers of the department, there is a need to develop programs to automate routine work on the formation of teaching load plans. An integral part is the assessment of the quality of such a load and the formation of recommendations for its improvement.</w:t>
      </w:r>
    </w:p>
    <w:p w:rsidR="00D05ED5" w:rsidRPr="00413F77" w:rsidRDefault="00D05ED5" w:rsidP="00D05ED5">
      <w:r w:rsidRPr="00413F77">
        <w:t>The users of the developed software will be employees of the department of PIITU NTU "KhPI".</w:t>
      </w:r>
    </w:p>
    <w:p w:rsidR="00D05ED5" w:rsidRPr="00413F77" w:rsidRDefault="00D05ED5" w:rsidP="00D05ED5">
      <w:pPr>
        <w:rPr>
          <w:bCs/>
          <w:szCs w:val="28"/>
        </w:rPr>
      </w:pPr>
      <w:r w:rsidRPr="00413F77">
        <w:t>The development of software that will allow you to easily and quickly form and analyze the teaching load will help increase the efficiency of managing the educational process, prevent errors related to overloading or underloading teachers, and reduce the time required to correct them.</w:t>
      </w:r>
    </w:p>
    <w:p w:rsidR="00D05ED5" w:rsidRPr="00413F77" w:rsidRDefault="00D05ED5" w:rsidP="00D05ED5"/>
    <w:p w:rsidR="00D05ED5" w:rsidRPr="00413F77" w:rsidRDefault="00D05ED5" w:rsidP="00D05ED5">
      <w:pPr>
        <w:pStyle w:val="20"/>
      </w:pPr>
      <w:bookmarkStart w:id="70" w:name="_Toc167566501"/>
      <w:bookmarkStart w:id="71" w:name="_Toc169612940"/>
      <w:r w:rsidRPr="00413F77">
        <w:t>5.2 Assessment of software competitiveness in comparison with its analogue</w:t>
      </w:r>
      <w:bookmarkEnd w:id="70"/>
      <w:bookmarkEnd w:id="71"/>
    </w:p>
    <w:p w:rsidR="00D05ED5" w:rsidRPr="00413F77" w:rsidRDefault="00D05ED5" w:rsidP="00D05ED5">
      <w:r w:rsidRPr="00413F77">
        <w:t>To analyze and assess the competitiveness of the developed software, the university's ACS, which was developed by the Research and Development Department of Applied Information Technologies [</w:t>
      </w:r>
      <w:hyperlink r:id="rId30" w:history="1">
        <w:r w:rsidRPr="00D05ED5">
          <w:t>34</w:t>
        </w:r>
      </w:hyperlink>
      <w:r w:rsidRPr="00413F77">
        <w:t>]</w:t>
      </w:r>
    </w:p>
    <w:p w:rsidR="00D05ED5" w:rsidRPr="00413F77" w:rsidRDefault="00D05ED5" w:rsidP="00D05ED5">
      <w:r w:rsidRPr="00413F77">
        <w:t>The competitiveness of software is determined by its properties as a product on the market. To assess the competitiveness of the developed software, an analysis and comparison with the selected analogue is carried out in terms of functional purpose, main technical and operational parameters, and areas of use.</w:t>
      </w:r>
    </w:p>
    <w:p w:rsidR="00D05ED5" w:rsidRPr="00413F77" w:rsidRDefault="00D05ED5" w:rsidP="00D05ED5">
      <w:r w:rsidRPr="00413F77">
        <w:lastRenderedPageBreak/>
        <w:t>The operational and technical level (OTL) of the developed software is determined by the operational and technical level index (OTL) using the point-index method on a five-point evaluation scale. The results of calculating OTL are given in Table 5.1.</w:t>
      </w:r>
    </w:p>
    <w:p w:rsidR="00D05ED5" w:rsidRPr="00413F77" w:rsidRDefault="00D05ED5" w:rsidP="00D05ED5"/>
    <w:p w:rsidR="00D05ED5" w:rsidRPr="00504FDB" w:rsidRDefault="00D05ED5" w:rsidP="00504FDB">
      <w:pPr>
        <w:pStyle w:val="Tablenumber"/>
      </w:pPr>
      <w:r w:rsidRPr="00504FDB">
        <w:t>Table 5.1 – Calculation of the quality indicator</w:t>
      </w:r>
    </w:p>
    <w:tbl>
      <w:tblPr>
        <w:tblStyle w:val="af"/>
        <w:tblW w:w="0" w:type="auto"/>
        <w:tblLook w:val="04A0" w:firstRow="1" w:lastRow="0" w:firstColumn="1" w:lastColumn="0" w:noHBand="0" w:noVBand="1"/>
      </w:tblPr>
      <w:tblGrid>
        <w:gridCol w:w="4387"/>
        <w:gridCol w:w="1842"/>
        <w:gridCol w:w="567"/>
        <w:gridCol w:w="993"/>
        <w:gridCol w:w="567"/>
        <w:gridCol w:w="988"/>
      </w:tblGrid>
      <w:tr w:rsidR="00D05ED5" w:rsidRPr="00413F77" w:rsidTr="00B87760">
        <w:trPr>
          <w:trHeight w:val="465"/>
        </w:trPr>
        <w:tc>
          <w:tcPr>
            <w:tcW w:w="4387" w:type="dxa"/>
            <w:vMerge w:val="restart"/>
          </w:tcPr>
          <w:p w:rsidR="00D05ED5" w:rsidRPr="00413F77" w:rsidRDefault="00D05ED5" w:rsidP="00B87760">
            <w:pPr>
              <w:spacing w:line="240" w:lineRule="auto"/>
              <w:ind w:firstLine="0"/>
              <w:jc w:val="center"/>
              <w:rPr>
                <w:szCs w:val="28"/>
              </w:rPr>
            </w:pPr>
            <w:r w:rsidRPr="00413F77">
              <w:rPr>
                <w:szCs w:val="28"/>
              </w:rPr>
              <w:t>Software product quality indicators</w:t>
            </w:r>
          </w:p>
        </w:tc>
        <w:tc>
          <w:tcPr>
            <w:tcW w:w="1842" w:type="dxa"/>
            <w:vMerge w:val="restart"/>
          </w:tcPr>
          <w:p w:rsidR="00D05ED5" w:rsidRPr="00413F77" w:rsidRDefault="00D05ED5" w:rsidP="00B87760">
            <w:pPr>
              <w:spacing w:line="240" w:lineRule="auto"/>
              <w:ind w:firstLine="0"/>
              <w:jc w:val="center"/>
              <w:rPr>
                <w:szCs w:val="28"/>
              </w:rPr>
            </w:pPr>
            <w:r w:rsidRPr="00413F77">
              <w:rPr>
                <w:szCs w:val="28"/>
              </w:rPr>
              <w:t>Weighting factor,</w:t>
            </w:r>
            <m:oMath>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oMath>
          </w:p>
        </w:tc>
        <w:tc>
          <w:tcPr>
            <w:tcW w:w="1560" w:type="dxa"/>
            <w:gridSpan w:val="2"/>
          </w:tcPr>
          <w:p w:rsidR="00D05ED5" w:rsidRPr="00413F77" w:rsidRDefault="00D05ED5" w:rsidP="00B87760">
            <w:pPr>
              <w:spacing w:line="240" w:lineRule="auto"/>
              <w:ind w:firstLine="0"/>
              <w:jc w:val="center"/>
              <w:rPr>
                <w:szCs w:val="28"/>
              </w:rPr>
            </w:pPr>
            <w:r w:rsidRPr="00413F77">
              <w:rPr>
                <w:szCs w:val="28"/>
              </w:rPr>
              <w:t>Project</w:t>
            </w:r>
          </w:p>
        </w:tc>
        <w:tc>
          <w:tcPr>
            <w:tcW w:w="1555" w:type="dxa"/>
            <w:gridSpan w:val="2"/>
          </w:tcPr>
          <w:p w:rsidR="00D05ED5" w:rsidRPr="00413F77" w:rsidRDefault="00D05ED5" w:rsidP="00B87760">
            <w:pPr>
              <w:spacing w:line="240" w:lineRule="auto"/>
              <w:ind w:firstLine="0"/>
              <w:jc w:val="center"/>
              <w:rPr>
                <w:szCs w:val="28"/>
              </w:rPr>
            </w:pPr>
            <w:r w:rsidRPr="00413F77">
              <w:rPr>
                <w:szCs w:val="28"/>
              </w:rPr>
              <w:t>Analog</w:t>
            </w:r>
          </w:p>
        </w:tc>
      </w:tr>
      <w:tr w:rsidR="00D05ED5" w:rsidRPr="00413F77" w:rsidTr="00B87760">
        <w:trPr>
          <w:trHeight w:val="70"/>
        </w:trPr>
        <w:tc>
          <w:tcPr>
            <w:tcW w:w="4387" w:type="dxa"/>
            <w:vMerge/>
          </w:tcPr>
          <w:p w:rsidR="00D05ED5" w:rsidRPr="00413F77" w:rsidRDefault="00D05ED5" w:rsidP="00B87760">
            <w:pPr>
              <w:spacing w:line="240" w:lineRule="auto"/>
              <w:ind w:firstLine="0"/>
              <w:jc w:val="center"/>
              <w:rPr>
                <w:szCs w:val="28"/>
              </w:rPr>
            </w:pPr>
          </w:p>
        </w:tc>
        <w:tc>
          <w:tcPr>
            <w:tcW w:w="1842" w:type="dxa"/>
            <w:vMerge/>
          </w:tcPr>
          <w:p w:rsidR="00D05ED5" w:rsidRPr="00413F77" w:rsidRDefault="00D05ED5" w:rsidP="00B87760">
            <w:pPr>
              <w:spacing w:line="240" w:lineRule="auto"/>
              <w:ind w:firstLine="0"/>
              <w:jc w:val="center"/>
              <w:rPr>
                <w:szCs w:val="28"/>
              </w:rPr>
            </w:pPr>
          </w:p>
        </w:tc>
        <w:tc>
          <w:tcPr>
            <w:tcW w:w="567" w:type="dxa"/>
          </w:tcPr>
          <w:p w:rsidR="00D05ED5" w:rsidRPr="00413F77" w:rsidRDefault="00944B2F" w:rsidP="00B8776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oMath>
            </m:oMathPara>
          </w:p>
        </w:tc>
        <w:tc>
          <w:tcPr>
            <w:tcW w:w="993" w:type="dxa"/>
          </w:tcPr>
          <w:p w:rsidR="00D05ED5" w:rsidRPr="00413F77" w:rsidRDefault="00944B2F" w:rsidP="00B8776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r>
                  <m:rPr>
                    <m:sty m:val="p"/>
                  </m:rP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oMath>
            </m:oMathPara>
          </w:p>
        </w:tc>
        <w:tc>
          <w:tcPr>
            <w:tcW w:w="567" w:type="dxa"/>
          </w:tcPr>
          <w:p w:rsidR="00D05ED5" w:rsidRPr="00413F77" w:rsidRDefault="00944B2F" w:rsidP="00B8776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oMath>
            </m:oMathPara>
          </w:p>
        </w:tc>
        <w:tc>
          <w:tcPr>
            <w:tcW w:w="988" w:type="dxa"/>
          </w:tcPr>
          <w:p w:rsidR="00D05ED5" w:rsidRPr="00413F77" w:rsidRDefault="00944B2F" w:rsidP="00B87760">
            <w:pPr>
              <w:spacing w:line="240" w:lineRule="auto"/>
              <w:ind w:firstLine="0"/>
              <w:jc w:val="center"/>
              <w:rPr>
                <w:szCs w:val="28"/>
              </w:rPr>
            </w:pPr>
            <m:oMathPara>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r>
                  <m:rPr>
                    <m:sty m:val="p"/>
                  </m:rP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j</m:t>
                    </m:r>
                  </m:sub>
                </m:sSub>
              </m:oMath>
            </m:oMathPara>
          </w:p>
        </w:tc>
      </w:tr>
      <w:tr w:rsidR="00D05ED5" w:rsidRPr="00413F77" w:rsidTr="00B87760">
        <w:tc>
          <w:tcPr>
            <w:tcW w:w="4387" w:type="dxa"/>
          </w:tcPr>
          <w:p w:rsidR="00D05ED5" w:rsidRPr="00413F77" w:rsidRDefault="00D05ED5" w:rsidP="00B87760">
            <w:pPr>
              <w:tabs>
                <w:tab w:val="num" w:pos="2160"/>
              </w:tabs>
              <w:spacing w:line="240" w:lineRule="auto"/>
              <w:ind w:firstLine="0"/>
              <w:rPr>
                <w:szCs w:val="28"/>
              </w:rPr>
            </w:pPr>
            <w:r w:rsidRPr="00413F77">
              <w:rPr>
                <w:szCs w:val="28"/>
              </w:rPr>
              <w:t>Ease of use (user interface)</w:t>
            </w:r>
          </w:p>
        </w:tc>
        <w:tc>
          <w:tcPr>
            <w:tcW w:w="1842" w:type="dxa"/>
          </w:tcPr>
          <w:p w:rsidR="00D05ED5" w:rsidRPr="00413F77" w:rsidRDefault="00D05ED5" w:rsidP="00B87760">
            <w:pPr>
              <w:spacing w:line="240" w:lineRule="auto"/>
              <w:ind w:firstLine="0"/>
              <w:jc w:val="center"/>
              <w:rPr>
                <w:szCs w:val="28"/>
              </w:rPr>
            </w:pPr>
            <w:r w:rsidRPr="00413F77">
              <w:rPr>
                <w:szCs w:val="28"/>
              </w:rPr>
              <w:t>0.1</w:t>
            </w:r>
          </w:p>
        </w:tc>
        <w:tc>
          <w:tcPr>
            <w:tcW w:w="567" w:type="dxa"/>
          </w:tcPr>
          <w:p w:rsidR="00D05ED5" w:rsidRPr="00413F77" w:rsidRDefault="00D05ED5" w:rsidP="00B87760">
            <w:pPr>
              <w:spacing w:line="240" w:lineRule="auto"/>
              <w:ind w:firstLine="0"/>
              <w:jc w:val="center"/>
              <w:rPr>
                <w:szCs w:val="28"/>
              </w:rPr>
            </w:pPr>
            <w:r w:rsidRPr="00413F77">
              <w:rPr>
                <w:szCs w:val="28"/>
              </w:rPr>
              <w:t>3</w:t>
            </w:r>
          </w:p>
        </w:tc>
        <w:tc>
          <w:tcPr>
            <w:tcW w:w="993" w:type="dxa"/>
          </w:tcPr>
          <w:p w:rsidR="00D05ED5" w:rsidRPr="00413F77" w:rsidRDefault="00D05ED5" w:rsidP="00B87760">
            <w:pPr>
              <w:spacing w:line="240" w:lineRule="auto"/>
              <w:ind w:firstLine="0"/>
              <w:jc w:val="center"/>
              <w:rPr>
                <w:szCs w:val="28"/>
              </w:rPr>
            </w:pPr>
            <w:r w:rsidRPr="00413F77">
              <w:rPr>
                <w:szCs w:val="28"/>
              </w:rPr>
              <w:t>0.3</w:t>
            </w:r>
          </w:p>
        </w:tc>
        <w:tc>
          <w:tcPr>
            <w:tcW w:w="567" w:type="dxa"/>
          </w:tcPr>
          <w:p w:rsidR="00D05ED5" w:rsidRPr="00413F77" w:rsidRDefault="00D05ED5" w:rsidP="00B87760">
            <w:pPr>
              <w:spacing w:line="240" w:lineRule="auto"/>
              <w:ind w:firstLine="0"/>
              <w:jc w:val="center"/>
              <w:rPr>
                <w:szCs w:val="28"/>
              </w:rPr>
            </w:pPr>
            <w:r w:rsidRPr="00413F77">
              <w:rPr>
                <w:szCs w:val="28"/>
              </w:rPr>
              <w:t>4</w:t>
            </w:r>
          </w:p>
        </w:tc>
        <w:tc>
          <w:tcPr>
            <w:tcW w:w="988" w:type="dxa"/>
          </w:tcPr>
          <w:p w:rsidR="00D05ED5" w:rsidRPr="00413F77" w:rsidRDefault="00D05ED5" w:rsidP="00B87760">
            <w:pPr>
              <w:spacing w:line="240" w:lineRule="auto"/>
              <w:ind w:firstLine="0"/>
              <w:jc w:val="center"/>
              <w:rPr>
                <w:szCs w:val="28"/>
              </w:rPr>
            </w:pPr>
            <w:r w:rsidRPr="00413F77">
              <w:rPr>
                <w:szCs w:val="28"/>
              </w:rPr>
              <w:t>0.4</w:t>
            </w:r>
          </w:p>
        </w:tc>
      </w:tr>
      <w:tr w:rsidR="00D05ED5" w:rsidRPr="00413F77" w:rsidTr="00B87760">
        <w:tc>
          <w:tcPr>
            <w:tcW w:w="4387" w:type="dxa"/>
          </w:tcPr>
          <w:p w:rsidR="00D05ED5" w:rsidRPr="00413F77" w:rsidRDefault="00D05ED5" w:rsidP="00B87760">
            <w:pPr>
              <w:tabs>
                <w:tab w:val="num" w:pos="2160"/>
              </w:tabs>
              <w:spacing w:line="240" w:lineRule="auto"/>
              <w:ind w:firstLine="0"/>
              <w:rPr>
                <w:szCs w:val="28"/>
              </w:rPr>
            </w:pPr>
            <w:r w:rsidRPr="00413F77">
              <w:rPr>
                <w:szCs w:val="28"/>
              </w:rPr>
              <w:t>Novelty (compliance with modern requirements)</w:t>
            </w:r>
          </w:p>
        </w:tc>
        <w:tc>
          <w:tcPr>
            <w:tcW w:w="1842" w:type="dxa"/>
          </w:tcPr>
          <w:p w:rsidR="00D05ED5" w:rsidRPr="00413F77" w:rsidRDefault="00D05ED5" w:rsidP="00B87760">
            <w:pPr>
              <w:spacing w:line="240" w:lineRule="auto"/>
              <w:ind w:firstLine="0"/>
              <w:jc w:val="center"/>
              <w:rPr>
                <w:szCs w:val="28"/>
              </w:rPr>
            </w:pPr>
            <w:r w:rsidRPr="00413F77">
              <w:rPr>
                <w:szCs w:val="28"/>
              </w:rPr>
              <w:t>0.1</w:t>
            </w:r>
          </w:p>
        </w:tc>
        <w:tc>
          <w:tcPr>
            <w:tcW w:w="567" w:type="dxa"/>
          </w:tcPr>
          <w:p w:rsidR="00D05ED5" w:rsidRPr="00413F77" w:rsidRDefault="00D05ED5" w:rsidP="00B87760">
            <w:pPr>
              <w:spacing w:line="240" w:lineRule="auto"/>
              <w:ind w:firstLine="0"/>
              <w:jc w:val="center"/>
              <w:rPr>
                <w:szCs w:val="28"/>
              </w:rPr>
            </w:pPr>
            <w:r w:rsidRPr="00413F77">
              <w:rPr>
                <w:szCs w:val="28"/>
              </w:rPr>
              <w:t>5</w:t>
            </w:r>
          </w:p>
        </w:tc>
        <w:tc>
          <w:tcPr>
            <w:tcW w:w="993" w:type="dxa"/>
          </w:tcPr>
          <w:p w:rsidR="00D05ED5" w:rsidRPr="00413F77" w:rsidRDefault="00D05ED5" w:rsidP="00B87760">
            <w:pPr>
              <w:spacing w:line="240" w:lineRule="auto"/>
              <w:ind w:firstLine="0"/>
              <w:jc w:val="center"/>
              <w:rPr>
                <w:szCs w:val="28"/>
              </w:rPr>
            </w:pPr>
            <w:r w:rsidRPr="00413F77">
              <w:rPr>
                <w:szCs w:val="28"/>
              </w:rPr>
              <w:t>0.5</w:t>
            </w:r>
          </w:p>
        </w:tc>
        <w:tc>
          <w:tcPr>
            <w:tcW w:w="567" w:type="dxa"/>
          </w:tcPr>
          <w:p w:rsidR="00D05ED5" w:rsidRPr="00413F77" w:rsidRDefault="00D05ED5" w:rsidP="00B87760">
            <w:pPr>
              <w:spacing w:line="240" w:lineRule="auto"/>
              <w:ind w:firstLine="0"/>
              <w:jc w:val="center"/>
              <w:rPr>
                <w:szCs w:val="28"/>
              </w:rPr>
            </w:pPr>
            <w:r w:rsidRPr="00413F77">
              <w:rPr>
                <w:szCs w:val="28"/>
              </w:rPr>
              <w:t>4</w:t>
            </w:r>
          </w:p>
        </w:tc>
        <w:tc>
          <w:tcPr>
            <w:tcW w:w="988" w:type="dxa"/>
          </w:tcPr>
          <w:p w:rsidR="00D05ED5" w:rsidRPr="00413F77" w:rsidRDefault="00D05ED5" w:rsidP="00B87760">
            <w:pPr>
              <w:spacing w:line="240" w:lineRule="auto"/>
              <w:ind w:firstLine="0"/>
              <w:jc w:val="center"/>
              <w:rPr>
                <w:szCs w:val="28"/>
              </w:rPr>
            </w:pPr>
            <w:r w:rsidRPr="00413F77">
              <w:rPr>
                <w:szCs w:val="28"/>
              </w:rPr>
              <w:t>0.4</w:t>
            </w:r>
          </w:p>
        </w:tc>
      </w:tr>
      <w:tr w:rsidR="00D05ED5" w:rsidRPr="00413F77" w:rsidTr="00B87760">
        <w:tc>
          <w:tcPr>
            <w:tcW w:w="4387" w:type="dxa"/>
          </w:tcPr>
          <w:p w:rsidR="00D05ED5" w:rsidRPr="00413F77" w:rsidRDefault="00D05ED5" w:rsidP="00B87760">
            <w:pPr>
              <w:spacing w:line="240" w:lineRule="auto"/>
              <w:ind w:firstLine="0"/>
              <w:contextualSpacing/>
              <w:rPr>
                <w:szCs w:val="28"/>
              </w:rPr>
            </w:pPr>
            <w:r w:rsidRPr="00413F77">
              <w:rPr>
                <w:szCs w:val="28"/>
              </w:rPr>
              <w:t>Compliance with the customer's activity profile</w:t>
            </w:r>
          </w:p>
        </w:tc>
        <w:tc>
          <w:tcPr>
            <w:tcW w:w="1842" w:type="dxa"/>
          </w:tcPr>
          <w:p w:rsidR="00D05ED5" w:rsidRPr="00413F77" w:rsidRDefault="00D05ED5" w:rsidP="00B87760">
            <w:pPr>
              <w:spacing w:line="240" w:lineRule="auto"/>
              <w:ind w:firstLine="0"/>
              <w:jc w:val="center"/>
              <w:rPr>
                <w:szCs w:val="28"/>
              </w:rPr>
            </w:pPr>
            <w:r w:rsidRPr="00413F77">
              <w:rPr>
                <w:szCs w:val="28"/>
              </w:rPr>
              <w:t>0.25</w:t>
            </w:r>
          </w:p>
        </w:tc>
        <w:tc>
          <w:tcPr>
            <w:tcW w:w="567" w:type="dxa"/>
          </w:tcPr>
          <w:p w:rsidR="00D05ED5" w:rsidRPr="00413F77" w:rsidRDefault="00D05ED5" w:rsidP="00B87760">
            <w:pPr>
              <w:spacing w:line="240" w:lineRule="auto"/>
              <w:ind w:firstLine="0"/>
              <w:jc w:val="center"/>
              <w:rPr>
                <w:szCs w:val="28"/>
              </w:rPr>
            </w:pPr>
            <w:r w:rsidRPr="00413F77">
              <w:rPr>
                <w:szCs w:val="28"/>
              </w:rPr>
              <w:t>5</w:t>
            </w:r>
          </w:p>
        </w:tc>
        <w:tc>
          <w:tcPr>
            <w:tcW w:w="993" w:type="dxa"/>
          </w:tcPr>
          <w:p w:rsidR="00D05ED5" w:rsidRPr="00413F77" w:rsidRDefault="00D05ED5" w:rsidP="00B87760">
            <w:pPr>
              <w:spacing w:line="240" w:lineRule="auto"/>
              <w:ind w:firstLine="0"/>
              <w:jc w:val="center"/>
              <w:rPr>
                <w:szCs w:val="28"/>
              </w:rPr>
            </w:pPr>
            <w:r w:rsidRPr="00413F77">
              <w:rPr>
                <w:szCs w:val="28"/>
              </w:rPr>
              <w:t>1.25</w:t>
            </w:r>
          </w:p>
        </w:tc>
        <w:tc>
          <w:tcPr>
            <w:tcW w:w="567" w:type="dxa"/>
          </w:tcPr>
          <w:p w:rsidR="00D05ED5" w:rsidRPr="00413F77" w:rsidRDefault="00D05ED5" w:rsidP="00B87760">
            <w:pPr>
              <w:spacing w:line="240" w:lineRule="auto"/>
              <w:ind w:firstLine="0"/>
              <w:jc w:val="center"/>
              <w:rPr>
                <w:szCs w:val="28"/>
              </w:rPr>
            </w:pPr>
            <w:r w:rsidRPr="00413F77">
              <w:rPr>
                <w:szCs w:val="28"/>
              </w:rPr>
              <w:t>3</w:t>
            </w:r>
          </w:p>
        </w:tc>
        <w:tc>
          <w:tcPr>
            <w:tcW w:w="988" w:type="dxa"/>
          </w:tcPr>
          <w:p w:rsidR="00D05ED5" w:rsidRPr="00413F77" w:rsidRDefault="00D05ED5" w:rsidP="00B87760">
            <w:pPr>
              <w:spacing w:line="240" w:lineRule="auto"/>
              <w:ind w:firstLine="0"/>
              <w:jc w:val="center"/>
              <w:rPr>
                <w:szCs w:val="28"/>
              </w:rPr>
            </w:pPr>
            <w:r w:rsidRPr="00413F77">
              <w:rPr>
                <w:szCs w:val="28"/>
              </w:rPr>
              <w:t>0.75</w:t>
            </w:r>
          </w:p>
        </w:tc>
      </w:tr>
      <w:tr w:rsidR="00D05ED5" w:rsidRPr="00413F77" w:rsidTr="00B87760">
        <w:tc>
          <w:tcPr>
            <w:tcW w:w="4387" w:type="dxa"/>
          </w:tcPr>
          <w:p w:rsidR="00D05ED5" w:rsidRPr="00413F77" w:rsidRDefault="00D05ED5" w:rsidP="00B87760">
            <w:pPr>
              <w:spacing w:line="240" w:lineRule="auto"/>
              <w:ind w:firstLine="0"/>
              <w:contextualSpacing/>
              <w:rPr>
                <w:szCs w:val="28"/>
              </w:rPr>
            </w:pPr>
            <w:r w:rsidRPr="00413F77">
              <w:rPr>
                <w:szCs w:val="28"/>
              </w:rPr>
              <w:t>Resource efficiency</w:t>
            </w:r>
          </w:p>
        </w:tc>
        <w:tc>
          <w:tcPr>
            <w:tcW w:w="1842" w:type="dxa"/>
          </w:tcPr>
          <w:p w:rsidR="00D05ED5" w:rsidRPr="00413F77" w:rsidRDefault="00D05ED5" w:rsidP="00B87760">
            <w:pPr>
              <w:spacing w:line="240" w:lineRule="auto"/>
              <w:ind w:firstLine="0"/>
              <w:jc w:val="center"/>
              <w:rPr>
                <w:szCs w:val="28"/>
              </w:rPr>
            </w:pPr>
            <w:r w:rsidRPr="00413F77">
              <w:rPr>
                <w:szCs w:val="28"/>
              </w:rPr>
              <w:t>0.05</w:t>
            </w:r>
          </w:p>
        </w:tc>
        <w:tc>
          <w:tcPr>
            <w:tcW w:w="567" w:type="dxa"/>
          </w:tcPr>
          <w:p w:rsidR="00D05ED5" w:rsidRPr="00413F77" w:rsidRDefault="00D05ED5" w:rsidP="00B87760">
            <w:pPr>
              <w:spacing w:line="240" w:lineRule="auto"/>
              <w:ind w:firstLine="0"/>
              <w:jc w:val="center"/>
              <w:rPr>
                <w:szCs w:val="28"/>
              </w:rPr>
            </w:pPr>
            <w:r w:rsidRPr="00413F77">
              <w:rPr>
                <w:szCs w:val="28"/>
              </w:rPr>
              <w:t>4</w:t>
            </w:r>
          </w:p>
        </w:tc>
        <w:tc>
          <w:tcPr>
            <w:tcW w:w="993" w:type="dxa"/>
          </w:tcPr>
          <w:p w:rsidR="00D05ED5" w:rsidRPr="00413F77" w:rsidRDefault="00D05ED5" w:rsidP="00B87760">
            <w:pPr>
              <w:spacing w:line="240" w:lineRule="auto"/>
              <w:ind w:firstLine="0"/>
              <w:jc w:val="center"/>
              <w:rPr>
                <w:szCs w:val="28"/>
              </w:rPr>
            </w:pPr>
            <w:r w:rsidRPr="00413F77">
              <w:rPr>
                <w:szCs w:val="28"/>
              </w:rPr>
              <w:t>0.20</w:t>
            </w:r>
          </w:p>
        </w:tc>
        <w:tc>
          <w:tcPr>
            <w:tcW w:w="567" w:type="dxa"/>
          </w:tcPr>
          <w:p w:rsidR="00D05ED5" w:rsidRPr="00413F77" w:rsidRDefault="00D05ED5" w:rsidP="00B87760">
            <w:pPr>
              <w:spacing w:line="240" w:lineRule="auto"/>
              <w:ind w:firstLine="0"/>
              <w:jc w:val="center"/>
              <w:rPr>
                <w:szCs w:val="28"/>
              </w:rPr>
            </w:pPr>
            <w:r w:rsidRPr="00413F77">
              <w:rPr>
                <w:szCs w:val="28"/>
              </w:rPr>
              <w:t>3</w:t>
            </w:r>
          </w:p>
        </w:tc>
        <w:tc>
          <w:tcPr>
            <w:tcW w:w="988" w:type="dxa"/>
          </w:tcPr>
          <w:p w:rsidR="00D05ED5" w:rsidRPr="00413F77" w:rsidRDefault="00D05ED5" w:rsidP="00B87760">
            <w:pPr>
              <w:spacing w:line="240" w:lineRule="auto"/>
              <w:ind w:firstLine="0"/>
              <w:jc w:val="center"/>
              <w:rPr>
                <w:szCs w:val="28"/>
              </w:rPr>
            </w:pPr>
            <w:r w:rsidRPr="00413F77">
              <w:rPr>
                <w:szCs w:val="28"/>
              </w:rPr>
              <w:t>0.15</w:t>
            </w:r>
          </w:p>
        </w:tc>
      </w:tr>
      <w:tr w:rsidR="00D05ED5" w:rsidRPr="00413F77" w:rsidTr="00B87760">
        <w:tc>
          <w:tcPr>
            <w:tcW w:w="4387" w:type="dxa"/>
          </w:tcPr>
          <w:p w:rsidR="00D05ED5" w:rsidRPr="00413F77" w:rsidRDefault="00D05ED5" w:rsidP="00B87760">
            <w:pPr>
              <w:spacing w:line="240" w:lineRule="auto"/>
              <w:ind w:firstLine="0"/>
              <w:contextualSpacing/>
              <w:rPr>
                <w:szCs w:val="28"/>
              </w:rPr>
            </w:pPr>
            <w:r w:rsidRPr="00413F77">
              <w:rPr>
                <w:szCs w:val="28"/>
              </w:rPr>
              <w:t>Reliability (data protection)</w:t>
            </w:r>
          </w:p>
        </w:tc>
        <w:tc>
          <w:tcPr>
            <w:tcW w:w="1842" w:type="dxa"/>
          </w:tcPr>
          <w:p w:rsidR="00D05ED5" w:rsidRPr="00413F77" w:rsidRDefault="00D05ED5" w:rsidP="00B87760">
            <w:pPr>
              <w:spacing w:line="240" w:lineRule="auto"/>
              <w:ind w:firstLine="0"/>
              <w:jc w:val="center"/>
              <w:rPr>
                <w:szCs w:val="28"/>
              </w:rPr>
            </w:pPr>
            <w:r w:rsidRPr="00413F77">
              <w:rPr>
                <w:szCs w:val="28"/>
              </w:rPr>
              <w:t>0.2</w:t>
            </w:r>
          </w:p>
        </w:tc>
        <w:tc>
          <w:tcPr>
            <w:tcW w:w="567" w:type="dxa"/>
          </w:tcPr>
          <w:p w:rsidR="00D05ED5" w:rsidRPr="00413F77" w:rsidRDefault="00D05ED5" w:rsidP="00B87760">
            <w:pPr>
              <w:spacing w:line="240" w:lineRule="auto"/>
              <w:ind w:firstLine="0"/>
              <w:jc w:val="center"/>
              <w:rPr>
                <w:szCs w:val="28"/>
              </w:rPr>
            </w:pPr>
            <w:r w:rsidRPr="00413F77">
              <w:rPr>
                <w:szCs w:val="28"/>
              </w:rPr>
              <w:t>3</w:t>
            </w:r>
          </w:p>
        </w:tc>
        <w:tc>
          <w:tcPr>
            <w:tcW w:w="993" w:type="dxa"/>
          </w:tcPr>
          <w:p w:rsidR="00D05ED5" w:rsidRPr="00413F77" w:rsidRDefault="00D05ED5" w:rsidP="00B87760">
            <w:pPr>
              <w:spacing w:line="240" w:lineRule="auto"/>
              <w:ind w:firstLine="0"/>
              <w:jc w:val="center"/>
              <w:rPr>
                <w:szCs w:val="28"/>
              </w:rPr>
            </w:pPr>
            <w:r w:rsidRPr="00413F77">
              <w:rPr>
                <w:szCs w:val="28"/>
              </w:rPr>
              <w:t>0.6</w:t>
            </w:r>
          </w:p>
        </w:tc>
        <w:tc>
          <w:tcPr>
            <w:tcW w:w="567" w:type="dxa"/>
          </w:tcPr>
          <w:p w:rsidR="00D05ED5" w:rsidRPr="00413F77" w:rsidRDefault="00D05ED5" w:rsidP="00B87760">
            <w:pPr>
              <w:spacing w:line="240" w:lineRule="auto"/>
              <w:ind w:firstLine="0"/>
              <w:jc w:val="center"/>
              <w:rPr>
                <w:szCs w:val="28"/>
              </w:rPr>
            </w:pPr>
            <w:r w:rsidRPr="00413F77">
              <w:rPr>
                <w:szCs w:val="28"/>
              </w:rPr>
              <w:t>2</w:t>
            </w:r>
          </w:p>
        </w:tc>
        <w:tc>
          <w:tcPr>
            <w:tcW w:w="988" w:type="dxa"/>
          </w:tcPr>
          <w:p w:rsidR="00D05ED5" w:rsidRPr="00413F77" w:rsidRDefault="00D05ED5" w:rsidP="00B87760">
            <w:pPr>
              <w:spacing w:line="240" w:lineRule="auto"/>
              <w:ind w:firstLine="0"/>
              <w:jc w:val="center"/>
              <w:rPr>
                <w:szCs w:val="28"/>
              </w:rPr>
            </w:pPr>
            <w:r w:rsidRPr="00413F77">
              <w:rPr>
                <w:szCs w:val="28"/>
              </w:rPr>
              <w:t>0.4</w:t>
            </w:r>
          </w:p>
        </w:tc>
      </w:tr>
      <w:tr w:rsidR="00D05ED5" w:rsidRPr="00413F77" w:rsidTr="00B87760">
        <w:tc>
          <w:tcPr>
            <w:tcW w:w="4387" w:type="dxa"/>
          </w:tcPr>
          <w:p w:rsidR="00D05ED5" w:rsidRPr="00413F77" w:rsidRDefault="00D05ED5" w:rsidP="00B87760">
            <w:pPr>
              <w:spacing w:line="240" w:lineRule="auto"/>
              <w:ind w:firstLine="0"/>
              <w:contextualSpacing/>
              <w:rPr>
                <w:szCs w:val="28"/>
              </w:rPr>
            </w:pPr>
            <w:r w:rsidRPr="00413F77">
              <w:rPr>
                <w:szCs w:val="28"/>
              </w:rPr>
              <w:t>Data access speed</w:t>
            </w:r>
          </w:p>
        </w:tc>
        <w:tc>
          <w:tcPr>
            <w:tcW w:w="1842" w:type="dxa"/>
          </w:tcPr>
          <w:p w:rsidR="00D05ED5" w:rsidRPr="00413F77" w:rsidRDefault="00D05ED5" w:rsidP="00B87760">
            <w:pPr>
              <w:spacing w:line="240" w:lineRule="auto"/>
              <w:ind w:firstLine="0"/>
              <w:jc w:val="center"/>
              <w:rPr>
                <w:szCs w:val="28"/>
              </w:rPr>
            </w:pPr>
            <w:r w:rsidRPr="00413F77">
              <w:rPr>
                <w:szCs w:val="28"/>
              </w:rPr>
              <w:t>0.1</w:t>
            </w:r>
          </w:p>
        </w:tc>
        <w:tc>
          <w:tcPr>
            <w:tcW w:w="567" w:type="dxa"/>
          </w:tcPr>
          <w:p w:rsidR="00D05ED5" w:rsidRPr="00413F77" w:rsidRDefault="00D05ED5" w:rsidP="00B87760">
            <w:pPr>
              <w:spacing w:line="240" w:lineRule="auto"/>
              <w:ind w:firstLine="0"/>
              <w:jc w:val="center"/>
              <w:rPr>
                <w:szCs w:val="28"/>
              </w:rPr>
            </w:pPr>
            <w:r w:rsidRPr="00413F77">
              <w:rPr>
                <w:szCs w:val="28"/>
              </w:rPr>
              <w:t>4</w:t>
            </w:r>
          </w:p>
        </w:tc>
        <w:tc>
          <w:tcPr>
            <w:tcW w:w="993" w:type="dxa"/>
          </w:tcPr>
          <w:p w:rsidR="00D05ED5" w:rsidRPr="00413F77" w:rsidRDefault="00D05ED5" w:rsidP="00B87760">
            <w:pPr>
              <w:spacing w:line="240" w:lineRule="auto"/>
              <w:ind w:firstLine="0"/>
              <w:jc w:val="center"/>
              <w:rPr>
                <w:szCs w:val="28"/>
              </w:rPr>
            </w:pPr>
            <w:r w:rsidRPr="00413F77">
              <w:rPr>
                <w:szCs w:val="28"/>
              </w:rPr>
              <w:t>0.4</w:t>
            </w:r>
          </w:p>
        </w:tc>
        <w:tc>
          <w:tcPr>
            <w:tcW w:w="567" w:type="dxa"/>
          </w:tcPr>
          <w:p w:rsidR="00D05ED5" w:rsidRPr="00413F77" w:rsidRDefault="00D05ED5" w:rsidP="00B87760">
            <w:pPr>
              <w:spacing w:line="240" w:lineRule="auto"/>
              <w:ind w:firstLine="0"/>
              <w:jc w:val="center"/>
              <w:rPr>
                <w:szCs w:val="28"/>
              </w:rPr>
            </w:pPr>
            <w:r w:rsidRPr="00413F77">
              <w:rPr>
                <w:szCs w:val="28"/>
              </w:rPr>
              <w:t>3</w:t>
            </w:r>
          </w:p>
        </w:tc>
        <w:tc>
          <w:tcPr>
            <w:tcW w:w="988" w:type="dxa"/>
          </w:tcPr>
          <w:p w:rsidR="00D05ED5" w:rsidRPr="00413F77" w:rsidRDefault="00D05ED5" w:rsidP="00B87760">
            <w:pPr>
              <w:spacing w:line="240" w:lineRule="auto"/>
              <w:ind w:firstLine="0"/>
              <w:jc w:val="center"/>
              <w:rPr>
                <w:szCs w:val="28"/>
              </w:rPr>
            </w:pPr>
            <w:r w:rsidRPr="00413F77">
              <w:rPr>
                <w:szCs w:val="28"/>
              </w:rPr>
              <w:t>0.3</w:t>
            </w:r>
          </w:p>
        </w:tc>
      </w:tr>
      <w:tr w:rsidR="00D05ED5" w:rsidRPr="00413F77" w:rsidTr="00B87760">
        <w:tc>
          <w:tcPr>
            <w:tcW w:w="4387" w:type="dxa"/>
          </w:tcPr>
          <w:p w:rsidR="00D05ED5" w:rsidRPr="00413F77" w:rsidRDefault="00D05ED5" w:rsidP="00B87760">
            <w:pPr>
              <w:spacing w:line="240" w:lineRule="auto"/>
              <w:ind w:firstLine="0"/>
              <w:contextualSpacing/>
              <w:rPr>
                <w:szCs w:val="28"/>
              </w:rPr>
            </w:pPr>
            <w:r w:rsidRPr="00413F77">
              <w:rPr>
                <w:szCs w:val="28"/>
              </w:rPr>
              <w:t>Flexibility in customization</w:t>
            </w:r>
          </w:p>
        </w:tc>
        <w:tc>
          <w:tcPr>
            <w:tcW w:w="1842" w:type="dxa"/>
          </w:tcPr>
          <w:p w:rsidR="00D05ED5" w:rsidRPr="00413F77" w:rsidRDefault="00D05ED5" w:rsidP="00B87760">
            <w:pPr>
              <w:spacing w:line="240" w:lineRule="auto"/>
              <w:ind w:firstLine="0"/>
              <w:jc w:val="center"/>
              <w:rPr>
                <w:szCs w:val="28"/>
              </w:rPr>
            </w:pPr>
            <w:r w:rsidRPr="00413F77">
              <w:rPr>
                <w:szCs w:val="28"/>
              </w:rPr>
              <w:t>0.15</w:t>
            </w:r>
          </w:p>
        </w:tc>
        <w:tc>
          <w:tcPr>
            <w:tcW w:w="567" w:type="dxa"/>
          </w:tcPr>
          <w:p w:rsidR="00D05ED5" w:rsidRPr="00413F77" w:rsidRDefault="00D05ED5" w:rsidP="00B87760">
            <w:pPr>
              <w:spacing w:line="240" w:lineRule="auto"/>
              <w:ind w:firstLine="0"/>
              <w:jc w:val="center"/>
              <w:rPr>
                <w:szCs w:val="28"/>
              </w:rPr>
            </w:pPr>
            <w:r w:rsidRPr="00413F77">
              <w:rPr>
                <w:szCs w:val="28"/>
              </w:rPr>
              <w:t>5</w:t>
            </w:r>
          </w:p>
        </w:tc>
        <w:tc>
          <w:tcPr>
            <w:tcW w:w="993" w:type="dxa"/>
          </w:tcPr>
          <w:p w:rsidR="00D05ED5" w:rsidRPr="00413F77" w:rsidRDefault="00D05ED5" w:rsidP="00B87760">
            <w:pPr>
              <w:spacing w:line="240" w:lineRule="auto"/>
              <w:ind w:firstLine="0"/>
              <w:jc w:val="center"/>
              <w:rPr>
                <w:szCs w:val="28"/>
              </w:rPr>
            </w:pPr>
            <w:r w:rsidRPr="00413F77">
              <w:rPr>
                <w:szCs w:val="28"/>
              </w:rPr>
              <w:t>0.75</w:t>
            </w:r>
          </w:p>
        </w:tc>
        <w:tc>
          <w:tcPr>
            <w:tcW w:w="567" w:type="dxa"/>
          </w:tcPr>
          <w:p w:rsidR="00D05ED5" w:rsidRPr="00413F77" w:rsidRDefault="00D05ED5" w:rsidP="00B87760">
            <w:pPr>
              <w:spacing w:line="240" w:lineRule="auto"/>
              <w:ind w:firstLine="0"/>
              <w:jc w:val="center"/>
              <w:rPr>
                <w:szCs w:val="28"/>
              </w:rPr>
            </w:pPr>
            <w:r w:rsidRPr="00413F77">
              <w:rPr>
                <w:szCs w:val="28"/>
              </w:rPr>
              <w:t>2</w:t>
            </w:r>
          </w:p>
        </w:tc>
        <w:tc>
          <w:tcPr>
            <w:tcW w:w="988" w:type="dxa"/>
          </w:tcPr>
          <w:p w:rsidR="00D05ED5" w:rsidRPr="00413F77" w:rsidRDefault="00D05ED5" w:rsidP="00B87760">
            <w:pPr>
              <w:spacing w:line="240" w:lineRule="auto"/>
              <w:ind w:firstLine="0"/>
              <w:jc w:val="center"/>
              <w:rPr>
                <w:szCs w:val="28"/>
              </w:rPr>
            </w:pPr>
            <w:r w:rsidRPr="00413F77">
              <w:rPr>
                <w:szCs w:val="28"/>
              </w:rPr>
              <w:t>0.3</w:t>
            </w:r>
          </w:p>
        </w:tc>
      </w:tr>
      <w:tr w:rsidR="00D05ED5" w:rsidRPr="00413F77" w:rsidTr="00B87760">
        <w:tc>
          <w:tcPr>
            <w:tcW w:w="4387" w:type="dxa"/>
          </w:tcPr>
          <w:p w:rsidR="00D05ED5" w:rsidRPr="00413F77" w:rsidRDefault="00D05ED5" w:rsidP="00B87760">
            <w:pPr>
              <w:spacing w:line="240" w:lineRule="auto"/>
              <w:ind w:firstLine="0"/>
              <w:contextualSpacing/>
              <w:rPr>
                <w:szCs w:val="28"/>
              </w:rPr>
            </w:pPr>
            <w:r w:rsidRPr="00413F77">
              <w:rPr>
                <w:szCs w:val="28"/>
              </w:rPr>
              <w:t>Ability to train staff</w:t>
            </w:r>
          </w:p>
        </w:tc>
        <w:tc>
          <w:tcPr>
            <w:tcW w:w="1842" w:type="dxa"/>
          </w:tcPr>
          <w:p w:rsidR="00D05ED5" w:rsidRPr="00413F77" w:rsidRDefault="00D05ED5" w:rsidP="00B87760">
            <w:pPr>
              <w:spacing w:line="240" w:lineRule="auto"/>
              <w:ind w:firstLine="0"/>
              <w:jc w:val="center"/>
              <w:rPr>
                <w:szCs w:val="28"/>
              </w:rPr>
            </w:pPr>
            <w:r w:rsidRPr="00413F77">
              <w:rPr>
                <w:szCs w:val="28"/>
              </w:rPr>
              <w:t>0.05</w:t>
            </w:r>
          </w:p>
        </w:tc>
        <w:tc>
          <w:tcPr>
            <w:tcW w:w="567" w:type="dxa"/>
          </w:tcPr>
          <w:p w:rsidR="00D05ED5" w:rsidRPr="00413F77" w:rsidRDefault="00D05ED5" w:rsidP="00B87760">
            <w:pPr>
              <w:spacing w:line="240" w:lineRule="auto"/>
              <w:ind w:firstLine="0"/>
              <w:jc w:val="center"/>
              <w:rPr>
                <w:szCs w:val="28"/>
              </w:rPr>
            </w:pPr>
            <w:r w:rsidRPr="00413F77">
              <w:rPr>
                <w:szCs w:val="28"/>
              </w:rPr>
              <w:t>3</w:t>
            </w:r>
          </w:p>
        </w:tc>
        <w:tc>
          <w:tcPr>
            <w:tcW w:w="993" w:type="dxa"/>
          </w:tcPr>
          <w:p w:rsidR="00D05ED5" w:rsidRPr="00413F77" w:rsidRDefault="00D05ED5" w:rsidP="00B87760">
            <w:pPr>
              <w:spacing w:line="240" w:lineRule="auto"/>
              <w:ind w:firstLine="0"/>
              <w:jc w:val="center"/>
              <w:rPr>
                <w:szCs w:val="28"/>
              </w:rPr>
            </w:pPr>
            <w:r w:rsidRPr="00413F77">
              <w:rPr>
                <w:szCs w:val="28"/>
              </w:rPr>
              <w:t>0.15</w:t>
            </w:r>
          </w:p>
        </w:tc>
        <w:tc>
          <w:tcPr>
            <w:tcW w:w="567" w:type="dxa"/>
          </w:tcPr>
          <w:p w:rsidR="00D05ED5" w:rsidRPr="00413F77" w:rsidRDefault="00D05ED5" w:rsidP="00B87760">
            <w:pPr>
              <w:spacing w:line="240" w:lineRule="auto"/>
              <w:ind w:firstLine="0"/>
              <w:jc w:val="center"/>
              <w:rPr>
                <w:szCs w:val="28"/>
              </w:rPr>
            </w:pPr>
            <w:r w:rsidRPr="00413F77">
              <w:rPr>
                <w:szCs w:val="28"/>
              </w:rPr>
              <w:t>1</w:t>
            </w:r>
          </w:p>
        </w:tc>
        <w:tc>
          <w:tcPr>
            <w:tcW w:w="988" w:type="dxa"/>
          </w:tcPr>
          <w:p w:rsidR="00D05ED5" w:rsidRPr="00413F77" w:rsidRDefault="00D05ED5" w:rsidP="00B87760">
            <w:pPr>
              <w:spacing w:line="240" w:lineRule="auto"/>
              <w:ind w:firstLine="0"/>
              <w:jc w:val="center"/>
              <w:rPr>
                <w:szCs w:val="28"/>
              </w:rPr>
            </w:pPr>
            <w:r w:rsidRPr="00413F77">
              <w:rPr>
                <w:szCs w:val="28"/>
              </w:rPr>
              <w:t>0.05</w:t>
            </w:r>
          </w:p>
        </w:tc>
      </w:tr>
      <w:tr w:rsidR="00D05ED5" w:rsidRPr="00413F77" w:rsidTr="00B87760">
        <w:tc>
          <w:tcPr>
            <w:tcW w:w="6229" w:type="dxa"/>
            <w:gridSpan w:val="2"/>
          </w:tcPr>
          <w:p w:rsidR="00D05ED5" w:rsidRPr="00413F77" w:rsidRDefault="00D05ED5" w:rsidP="00B87760">
            <w:pPr>
              <w:spacing w:line="240" w:lineRule="auto"/>
              <w:ind w:firstLine="0"/>
              <w:jc w:val="center"/>
              <w:rPr>
                <w:szCs w:val="28"/>
              </w:rPr>
            </w:pPr>
            <w:r w:rsidRPr="00413F77">
              <w:rPr>
                <w:szCs w:val="28"/>
              </w:rPr>
              <w:t>Overall quality score</w:t>
            </w:r>
            <m:oMath>
              <m:sSub>
                <m:sSubPr>
                  <m:ctrlPr>
                    <w:rPr>
                      <w:rFonts w:ascii="Cambria Math" w:hAnsi="Cambria Math"/>
                      <w:i/>
                      <w:szCs w:val="28"/>
                    </w:rPr>
                  </m:ctrlPr>
                </m:sSubPr>
                <m:e>
                  <m:r>
                    <w:rPr>
                      <w:rFonts w:ascii="Cambria Math" w:hAnsi="Cambria Math"/>
                      <w:szCs w:val="28"/>
                    </w:rPr>
                    <m:t>J</m:t>
                  </m:r>
                </m:e>
                <m:sub>
                  <m:r>
                    <m:rPr>
                      <m:sty m:val="p"/>
                    </m:rPr>
                    <w:rPr>
                      <w:rFonts w:ascii="Cambria Math" w:hAnsi="Cambria Math"/>
                      <w:szCs w:val="28"/>
                    </w:rPr>
                    <m:t>ЕТР</m:t>
                  </m:r>
                </m:sub>
              </m:sSub>
            </m:oMath>
          </w:p>
        </w:tc>
        <w:tc>
          <w:tcPr>
            <w:tcW w:w="1560" w:type="dxa"/>
            <w:gridSpan w:val="2"/>
          </w:tcPr>
          <w:p w:rsidR="00D05ED5" w:rsidRPr="00413F77" w:rsidRDefault="00D05ED5" w:rsidP="00B87760">
            <w:pPr>
              <w:spacing w:line="240" w:lineRule="auto"/>
              <w:ind w:firstLine="0"/>
              <w:jc w:val="center"/>
              <w:rPr>
                <w:szCs w:val="28"/>
              </w:rPr>
            </w:pPr>
            <w:r w:rsidRPr="00413F77">
              <w:rPr>
                <w:szCs w:val="28"/>
              </w:rPr>
              <w:t>3.25</w:t>
            </w:r>
          </w:p>
        </w:tc>
        <w:tc>
          <w:tcPr>
            <w:tcW w:w="1555" w:type="dxa"/>
            <w:gridSpan w:val="2"/>
          </w:tcPr>
          <w:p w:rsidR="00D05ED5" w:rsidRPr="00413F77" w:rsidRDefault="00D05ED5" w:rsidP="00B87760">
            <w:pPr>
              <w:spacing w:line="240" w:lineRule="auto"/>
              <w:ind w:firstLine="0"/>
              <w:jc w:val="center"/>
              <w:rPr>
                <w:szCs w:val="28"/>
              </w:rPr>
            </w:pPr>
            <w:r w:rsidRPr="00413F77">
              <w:rPr>
                <w:szCs w:val="28"/>
              </w:rPr>
              <w:t>2.75</w:t>
            </w:r>
          </w:p>
        </w:tc>
      </w:tr>
    </w:tbl>
    <w:p w:rsidR="00D05ED5" w:rsidRPr="00413F77" w:rsidRDefault="00D05ED5" w:rsidP="00D05ED5"/>
    <w:p w:rsidR="00D05ED5" w:rsidRPr="00413F77" w:rsidRDefault="00D05ED5" w:rsidP="00D05ED5">
      <w:r w:rsidRPr="00413F77">
        <w:t>For the software being compared and the software product as its analogue, the coefficient of the technical level will be equal to 𝐴𝑘 = 3.25 ⁄ 2.75 = 1.18. Since the coefficient is greater than 1, the development of the software is justified from a technical point of view.</w:t>
      </w:r>
    </w:p>
    <w:p w:rsidR="00D05ED5" w:rsidRPr="00413F77" w:rsidRDefault="00D05ED5" w:rsidP="00D05ED5"/>
    <w:p w:rsidR="00D05ED5" w:rsidRPr="00413F77" w:rsidRDefault="00D05ED5" w:rsidP="00D05ED5">
      <w:pPr>
        <w:pStyle w:val="20"/>
      </w:pPr>
      <w:bookmarkStart w:id="72" w:name="_Toc167565694"/>
      <w:bookmarkStart w:id="73" w:name="_Toc169612941"/>
      <w:r w:rsidRPr="00413F77">
        <w:t>5.3 Justification of the feasibility of software development</w:t>
      </w:r>
      <w:bookmarkEnd w:id="72"/>
      <w:bookmarkEnd w:id="73"/>
    </w:p>
    <w:p w:rsidR="00D05ED5" w:rsidRPr="00413F77" w:rsidRDefault="00D05ED5" w:rsidP="00D05ED5">
      <w:pPr>
        <w:ind w:firstLine="708"/>
        <w:rPr>
          <w:szCs w:val="28"/>
        </w:rPr>
      </w:pPr>
      <w:r w:rsidRPr="00413F77">
        <w:rPr>
          <w:szCs w:val="28"/>
        </w:rPr>
        <w:t>The project manager and the executor (programmer) participate in the software development. The scope of work for the software development project is given in Table 5.2. The schedule of work is given in Table 5.3.</w:t>
      </w:r>
    </w:p>
    <w:p w:rsidR="00D05ED5" w:rsidRPr="00413F77" w:rsidRDefault="00D05ED5" w:rsidP="008C2FC6">
      <w:pPr>
        <w:pStyle w:val="Tablenumber"/>
      </w:pPr>
      <w:r w:rsidRPr="00413F77">
        <w:t>Table 5.2 – Software development project scope of work</w:t>
      </w:r>
    </w:p>
    <w:tbl>
      <w:tblPr>
        <w:tblStyle w:val="af"/>
        <w:tblW w:w="0" w:type="auto"/>
        <w:jc w:val="center"/>
        <w:tblLook w:val="04A0" w:firstRow="1" w:lastRow="0" w:firstColumn="1" w:lastColumn="0" w:noHBand="0" w:noVBand="1"/>
      </w:tblPr>
      <w:tblGrid>
        <w:gridCol w:w="3397"/>
        <w:gridCol w:w="1701"/>
        <w:gridCol w:w="1445"/>
        <w:gridCol w:w="1130"/>
        <w:gridCol w:w="684"/>
        <w:gridCol w:w="177"/>
        <w:gridCol w:w="951"/>
      </w:tblGrid>
      <w:tr w:rsidR="00D05ED5" w:rsidRPr="00413F77" w:rsidTr="00B87760">
        <w:trPr>
          <w:jc w:val="center"/>
        </w:trPr>
        <w:tc>
          <w:tcPr>
            <w:tcW w:w="3397" w:type="dxa"/>
            <w:vMerge w:val="restart"/>
            <w:vAlign w:val="center"/>
          </w:tcPr>
          <w:p w:rsidR="00D05ED5" w:rsidRPr="00413F77" w:rsidRDefault="00D05ED5" w:rsidP="00B87760">
            <w:pPr>
              <w:spacing w:line="240" w:lineRule="auto"/>
              <w:ind w:firstLine="0"/>
              <w:jc w:val="center"/>
              <w:rPr>
                <w:sz w:val="24"/>
              </w:rPr>
            </w:pPr>
            <w:r w:rsidRPr="00413F77">
              <w:rPr>
                <w:sz w:val="24"/>
              </w:rPr>
              <w:t>Contents of the works</w:t>
            </w:r>
          </w:p>
        </w:tc>
        <w:tc>
          <w:tcPr>
            <w:tcW w:w="1701" w:type="dxa"/>
            <w:vMerge w:val="restart"/>
            <w:vAlign w:val="center"/>
          </w:tcPr>
          <w:p w:rsidR="00D05ED5" w:rsidRPr="00413F77" w:rsidRDefault="00D05ED5" w:rsidP="00B87760">
            <w:pPr>
              <w:spacing w:line="240" w:lineRule="auto"/>
              <w:ind w:firstLine="0"/>
              <w:jc w:val="center"/>
              <w:rPr>
                <w:sz w:val="24"/>
              </w:rPr>
            </w:pPr>
            <w:r w:rsidRPr="00413F77">
              <w:rPr>
                <w:sz w:val="24"/>
              </w:rPr>
              <w:t>Performer</w:t>
            </w:r>
          </w:p>
        </w:tc>
        <w:tc>
          <w:tcPr>
            <w:tcW w:w="1445" w:type="dxa"/>
            <w:vMerge w:val="restart"/>
            <w:vAlign w:val="center"/>
          </w:tcPr>
          <w:p w:rsidR="00D05ED5" w:rsidRPr="00413F77" w:rsidRDefault="00D05ED5" w:rsidP="00B87760">
            <w:pPr>
              <w:spacing w:line="240" w:lineRule="auto"/>
              <w:ind w:firstLine="0"/>
              <w:jc w:val="center"/>
              <w:rPr>
                <w:sz w:val="24"/>
              </w:rPr>
            </w:pPr>
            <w:r w:rsidRPr="00413F77">
              <w:rPr>
                <w:sz w:val="24"/>
              </w:rPr>
              <w:t>Duration, day</w:t>
            </w:r>
          </w:p>
        </w:tc>
        <w:tc>
          <w:tcPr>
            <w:tcW w:w="2802" w:type="dxa"/>
            <w:gridSpan w:val="4"/>
            <w:vAlign w:val="center"/>
          </w:tcPr>
          <w:p w:rsidR="00D05ED5" w:rsidRPr="00413F77" w:rsidRDefault="00D05ED5" w:rsidP="00B87760">
            <w:pPr>
              <w:spacing w:line="240" w:lineRule="auto"/>
              <w:ind w:firstLine="0"/>
              <w:jc w:val="center"/>
              <w:rPr>
                <w:sz w:val="24"/>
              </w:rPr>
            </w:pPr>
            <w:r w:rsidRPr="00413F77">
              <w:rPr>
                <w:sz w:val="24"/>
              </w:rPr>
              <w:t>Load</w:t>
            </w:r>
          </w:p>
        </w:tc>
      </w:tr>
      <w:tr w:rsidR="00D05ED5" w:rsidRPr="00413F77" w:rsidTr="00B87760">
        <w:trPr>
          <w:jc w:val="center"/>
        </w:trPr>
        <w:tc>
          <w:tcPr>
            <w:tcW w:w="3397" w:type="dxa"/>
            <w:vMerge/>
            <w:vAlign w:val="center"/>
          </w:tcPr>
          <w:p w:rsidR="00D05ED5" w:rsidRPr="00413F77" w:rsidRDefault="00D05ED5" w:rsidP="00B87760">
            <w:pPr>
              <w:spacing w:line="240" w:lineRule="auto"/>
              <w:ind w:firstLine="0"/>
              <w:jc w:val="center"/>
              <w:rPr>
                <w:sz w:val="24"/>
              </w:rPr>
            </w:pPr>
          </w:p>
        </w:tc>
        <w:tc>
          <w:tcPr>
            <w:tcW w:w="1701" w:type="dxa"/>
            <w:vMerge/>
            <w:vAlign w:val="center"/>
          </w:tcPr>
          <w:p w:rsidR="00D05ED5" w:rsidRPr="00413F77" w:rsidRDefault="00D05ED5" w:rsidP="00B87760">
            <w:pPr>
              <w:spacing w:line="240" w:lineRule="auto"/>
              <w:ind w:firstLine="0"/>
              <w:jc w:val="center"/>
              <w:rPr>
                <w:sz w:val="24"/>
              </w:rPr>
            </w:pPr>
          </w:p>
        </w:tc>
        <w:tc>
          <w:tcPr>
            <w:tcW w:w="1445" w:type="dxa"/>
            <w:vMerge/>
            <w:vAlign w:val="center"/>
          </w:tcPr>
          <w:p w:rsidR="00D05ED5" w:rsidRPr="00413F77" w:rsidRDefault="00D05ED5" w:rsidP="00B87760">
            <w:pPr>
              <w:spacing w:line="240" w:lineRule="auto"/>
              <w:ind w:firstLine="0"/>
              <w:jc w:val="center"/>
              <w:rPr>
                <w:sz w:val="24"/>
              </w:rPr>
            </w:pPr>
          </w:p>
        </w:tc>
        <w:tc>
          <w:tcPr>
            <w:tcW w:w="990" w:type="dxa"/>
            <w:vAlign w:val="center"/>
          </w:tcPr>
          <w:p w:rsidR="00D05ED5" w:rsidRPr="00413F77" w:rsidRDefault="00D05ED5" w:rsidP="00B87760">
            <w:pPr>
              <w:spacing w:line="240" w:lineRule="auto"/>
              <w:ind w:firstLine="0"/>
              <w:jc w:val="center"/>
              <w:rPr>
                <w:sz w:val="24"/>
              </w:rPr>
            </w:pPr>
            <w:r w:rsidRPr="00413F77">
              <w:rPr>
                <w:sz w:val="24"/>
              </w:rPr>
              <w:t>Duration, day</w:t>
            </w:r>
          </w:p>
        </w:tc>
        <w:tc>
          <w:tcPr>
            <w:tcW w:w="684" w:type="dxa"/>
            <w:vAlign w:val="center"/>
          </w:tcPr>
          <w:p w:rsidR="00D05ED5" w:rsidRPr="00413F77" w:rsidRDefault="00D05ED5" w:rsidP="00B87760">
            <w:pPr>
              <w:spacing w:line="240" w:lineRule="auto"/>
              <w:ind w:firstLine="0"/>
              <w:jc w:val="center"/>
              <w:rPr>
                <w:sz w:val="24"/>
              </w:rPr>
            </w:pPr>
            <w:r w:rsidRPr="00413F77">
              <w:rPr>
                <w:sz w:val="24"/>
              </w:rPr>
              <w:t>%</w:t>
            </w:r>
          </w:p>
        </w:tc>
        <w:tc>
          <w:tcPr>
            <w:tcW w:w="1128" w:type="dxa"/>
            <w:gridSpan w:val="2"/>
            <w:vAlign w:val="center"/>
          </w:tcPr>
          <w:p w:rsidR="00D05ED5" w:rsidRPr="00413F77" w:rsidRDefault="00D05ED5" w:rsidP="00B87760">
            <w:pPr>
              <w:spacing w:line="240" w:lineRule="auto"/>
              <w:ind w:firstLine="0"/>
              <w:jc w:val="center"/>
              <w:rPr>
                <w:sz w:val="24"/>
              </w:rPr>
            </w:pPr>
            <w:r w:rsidRPr="00413F77">
              <w:rPr>
                <w:sz w:val="24"/>
              </w:rPr>
              <w:t>People no-day</w:t>
            </w:r>
          </w:p>
        </w:tc>
      </w:tr>
      <w:tr w:rsidR="00D05ED5" w:rsidRPr="00413F77" w:rsidTr="00B87760">
        <w:trPr>
          <w:jc w:val="center"/>
        </w:trPr>
        <w:tc>
          <w:tcPr>
            <w:tcW w:w="9345" w:type="dxa"/>
            <w:gridSpan w:val="7"/>
            <w:vAlign w:val="center"/>
          </w:tcPr>
          <w:p w:rsidR="00D05ED5" w:rsidRPr="00413F77" w:rsidRDefault="00D05ED5" w:rsidP="00B87760">
            <w:pPr>
              <w:spacing w:line="240" w:lineRule="auto"/>
              <w:ind w:firstLine="0"/>
              <w:jc w:val="center"/>
              <w:rPr>
                <w:sz w:val="24"/>
              </w:rPr>
            </w:pPr>
            <w:r w:rsidRPr="00413F77">
              <w:rPr>
                <w:sz w:val="24"/>
              </w:rPr>
              <w:t>1. Justification of the need to create an application</w:t>
            </w:r>
          </w:p>
        </w:tc>
      </w:tr>
      <w:tr w:rsidR="00D05ED5" w:rsidRPr="00413F77" w:rsidTr="00B87760">
        <w:trPr>
          <w:jc w:val="center"/>
        </w:trPr>
        <w:tc>
          <w:tcPr>
            <w:tcW w:w="9345" w:type="dxa"/>
            <w:gridSpan w:val="7"/>
            <w:vAlign w:val="center"/>
          </w:tcPr>
          <w:p w:rsidR="00D05ED5" w:rsidRPr="00413F77" w:rsidRDefault="00D05ED5" w:rsidP="00B87760">
            <w:pPr>
              <w:spacing w:line="240" w:lineRule="auto"/>
              <w:ind w:firstLine="0"/>
              <w:jc w:val="center"/>
              <w:rPr>
                <w:sz w:val="24"/>
              </w:rPr>
            </w:pPr>
            <w:r w:rsidRPr="00413F77">
              <w:rPr>
                <w:sz w:val="24"/>
              </w:rPr>
              <w:t>1.1. Description of the subject area</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1.1.1 Basic concepts</w:t>
            </w:r>
          </w:p>
        </w:tc>
        <w:tc>
          <w:tcPr>
            <w:tcW w:w="1701" w:type="dxa"/>
            <w:vAlign w:val="center"/>
          </w:tcPr>
          <w:p w:rsidR="00D05ED5" w:rsidRPr="00413F77" w:rsidRDefault="00D05ED5" w:rsidP="00B87760">
            <w:pPr>
              <w:spacing w:line="240" w:lineRule="auto"/>
              <w:ind w:firstLine="0"/>
              <w:jc w:val="center"/>
              <w:rPr>
                <w:sz w:val="24"/>
              </w:rPr>
            </w:pPr>
            <w:r w:rsidRPr="00413F77">
              <w:rPr>
                <w:sz w:val="24"/>
              </w:rPr>
              <w:t>Manager, Programmer</w:t>
            </w:r>
          </w:p>
        </w:tc>
        <w:tc>
          <w:tcPr>
            <w:tcW w:w="1445" w:type="dxa"/>
            <w:vAlign w:val="center"/>
          </w:tcPr>
          <w:p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rsidR="00D05ED5" w:rsidRPr="00413F77" w:rsidRDefault="00D05ED5" w:rsidP="00B87760">
            <w:pPr>
              <w:spacing w:line="240" w:lineRule="auto"/>
              <w:ind w:firstLine="0"/>
              <w:jc w:val="center"/>
              <w:rPr>
                <w:sz w:val="24"/>
              </w:rPr>
            </w:pPr>
            <w:r w:rsidRPr="00413F77">
              <w:rPr>
                <w:sz w:val="24"/>
              </w:rPr>
              <w:t>1</w:t>
            </w:r>
          </w:p>
          <w:p w:rsidR="00D05ED5" w:rsidRPr="00413F77" w:rsidRDefault="00D05ED5" w:rsidP="00B87760">
            <w:pPr>
              <w:spacing w:line="240" w:lineRule="auto"/>
              <w:ind w:firstLine="0"/>
              <w:jc w:val="center"/>
              <w:rPr>
                <w:sz w:val="24"/>
              </w:rPr>
            </w:pPr>
            <w:r w:rsidRPr="00413F77">
              <w:rPr>
                <w:sz w:val="24"/>
              </w:rPr>
              <w:t>2</w:t>
            </w:r>
          </w:p>
        </w:tc>
        <w:tc>
          <w:tcPr>
            <w:tcW w:w="684" w:type="dxa"/>
            <w:vAlign w:val="center"/>
          </w:tcPr>
          <w:p w:rsidR="00D05ED5" w:rsidRPr="00413F77" w:rsidRDefault="00D05ED5" w:rsidP="00B87760">
            <w:pPr>
              <w:spacing w:line="240" w:lineRule="auto"/>
              <w:ind w:firstLine="0"/>
              <w:jc w:val="center"/>
              <w:rPr>
                <w:sz w:val="24"/>
              </w:rPr>
            </w:pPr>
            <w:r w:rsidRPr="00413F77">
              <w:rPr>
                <w:sz w:val="24"/>
              </w:rPr>
              <w:t>10</w:t>
            </w:r>
          </w:p>
          <w:p w:rsidR="00D05ED5" w:rsidRPr="00413F77" w:rsidRDefault="00D05ED5" w:rsidP="00B87760">
            <w:pPr>
              <w:spacing w:line="240" w:lineRule="auto"/>
              <w:ind w:firstLine="0"/>
              <w:jc w:val="center"/>
              <w:rPr>
                <w:sz w:val="24"/>
              </w:rPr>
            </w:pPr>
            <w:r w:rsidRPr="00413F77">
              <w:rPr>
                <w:sz w:val="24"/>
              </w:rPr>
              <w:t>100</w:t>
            </w:r>
          </w:p>
        </w:tc>
        <w:tc>
          <w:tcPr>
            <w:tcW w:w="1128" w:type="dxa"/>
            <w:gridSpan w:val="2"/>
            <w:vAlign w:val="center"/>
          </w:tcPr>
          <w:p w:rsidR="00D05ED5" w:rsidRPr="00413F77" w:rsidRDefault="00D05ED5" w:rsidP="00B87760">
            <w:pPr>
              <w:spacing w:line="240" w:lineRule="auto"/>
              <w:ind w:firstLine="0"/>
              <w:jc w:val="center"/>
              <w:rPr>
                <w:sz w:val="24"/>
              </w:rPr>
            </w:pPr>
            <w:r w:rsidRPr="00413F77">
              <w:rPr>
                <w:sz w:val="24"/>
              </w:rPr>
              <w:t>0.1</w:t>
            </w:r>
          </w:p>
          <w:p w:rsidR="00D05ED5" w:rsidRPr="00413F77" w:rsidRDefault="00D05ED5" w:rsidP="00B87760">
            <w:pPr>
              <w:spacing w:line="240" w:lineRule="auto"/>
              <w:ind w:firstLine="0"/>
              <w:jc w:val="center"/>
              <w:rPr>
                <w:sz w:val="24"/>
              </w:rPr>
            </w:pPr>
            <w:r w:rsidRPr="00413F77">
              <w:rPr>
                <w:sz w:val="24"/>
              </w:rPr>
              <w:t>2</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1.1.2 Software analysis</w:t>
            </w:r>
          </w:p>
        </w:tc>
        <w:tc>
          <w:tcPr>
            <w:tcW w:w="1701" w:type="dxa"/>
            <w:vAlign w:val="center"/>
          </w:tcPr>
          <w:p w:rsidR="00D05ED5" w:rsidRPr="00413F77" w:rsidRDefault="00D05ED5" w:rsidP="00B87760">
            <w:pPr>
              <w:spacing w:line="240" w:lineRule="auto"/>
              <w:ind w:firstLine="0"/>
              <w:jc w:val="center"/>
              <w:rPr>
                <w:sz w:val="24"/>
              </w:rPr>
            </w:pPr>
            <w:r w:rsidRPr="00413F77">
              <w:rPr>
                <w:sz w:val="24"/>
              </w:rPr>
              <w:t>Programmer</w:t>
            </w:r>
          </w:p>
        </w:tc>
        <w:tc>
          <w:tcPr>
            <w:tcW w:w="1445" w:type="dxa"/>
            <w:vAlign w:val="center"/>
          </w:tcPr>
          <w:p w:rsidR="00D05ED5" w:rsidRPr="00413F77" w:rsidRDefault="00D05ED5" w:rsidP="00B87760">
            <w:pPr>
              <w:spacing w:line="240" w:lineRule="auto"/>
              <w:ind w:firstLine="0"/>
              <w:jc w:val="center"/>
              <w:rPr>
                <w:sz w:val="24"/>
              </w:rPr>
            </w:pPr>
            <w:r w:rsidRPr="00413F77">
              <w:rPr>
                <w:sz w:val="24"/>
              </w:rPr>
              <w:t>5</w:t>
            </w:r>
          </w:p>
        </w:tc>
        <w:tc>
          <w:tcPr>
            <w:tcW w:w="990" w:type="dxa"/>
            <w:vAlign w:val="center"/>
          </w:tcPr>
          <w:p w:rsidR="00D05ED5" w:rsidRPr="00413F77" w:rsidRDefault="00D05ED5" w:rsidP="00B87760">
            <w:pPr>
              <w:spacing w:line="240" w:lineRule="auto"/>
              <w:ind w:firstLine="0"/>
              <w:jc w:val="center"/>
              <w:rPr>
                <w:sz w:val="24"/>
              </w:rPr>
            </w:pPr>
            <w:r w:rsidRPr="00413F77">
              <w:rPr>
                <w:sz w:val="24"/>
              </w:rPr>
              <w:t>5</w:t>
            </w:r>
          </w:p>
        </w:tc>
        <w:tc>
          <w:tcPr>
            <w:tcW w:w="684" w:type="dxa"/>
            <w:vAlign w:val="center"/>
          </w:tcPr>
          <w:p w:rsidR="00D05ED5" w:rsidRPr="00413F77" w:rsidRDefault="00D05ED5" w:rsidP="00B87760">
            <w:pPr>
              <w:spacing w:line="240" w:lineRule="auto"/>
              <w:ind w:firstLine="0"/>
              <w:jc w:val="center"/>
              <w:rPr>
                <w:sz w:val="24"/>
              </w:rPr>
            </w:pPr>
            <w:r w:rsidRPr="00413F77">
              <w:rPr>
                <w:sz w:val="24"/>
              </w:rPr>
              <w:t>100</w:t>
            </w:r>
          </w:p>
        </w:tc>
        <w:tc>
          <w:tcPr>
            <w:tcW w:w="1128" w:type="dxa"/>
            <w:gridSpan w:val="2"/>
            <w:vAlign w:val="center"/>
          </w:tcPr>
          <w:p w:rsidR="00D05ED5" w:rsidRPr="00413F77" w:rsidRDefault="00D05ED5" w:rsidP="00B87760">
            <w:pPr>
              <w:spacing w:line="240" w:lineRule="auto"/>
              <w:ind w:firstLine="0"/>
              <w:jc w:val="center"/>
              <w:rPr>
                <w:sz w:val="24"/>
              </w:rPr>
            </w:pPr>
            <w:r w:rsidRPr="00413F77">
              <w:rPr>
                <w:sz w:val="24"/>
              </w:rPr>
              <w:t>5</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1.1.3 Description of software development stages</w:t>
            </w:r>
          </w:p>
        </w:tc>
        <w:tc>
          <w:tcPr>
            <w:tcW w:w="1701" w:type="dxa"/>
            <w:vAlign w:val="center"/>
          </w:tcPr>
          <w:p w:rsidR="00D05ED5" w:rsidRPr="00413F77" w:rsidRDefault="00D05ED5" w:rsidP="00B87760">
            <w:pPr>
              <w:spacing w:line="240" w:lineRule="auto"/>
              <w:ind w:firstLine="0"/>
              <w:jc w:val="center"/>
              <w:rPr>
                <w:sz w:val="24"/>
              </w:rPr>
            </w:pPr>
            <w:r w:rsidRPr="00413F77">
              <w:rPr>
                <w:sz w:val="24"/>
              </w:rPr>
              <w:t>Manager, Programmer</w:t>
            </w:r>
          </w:p>
        </w:tc>
        <w:tc>
          <w:tcPr>
            <w:tcW w:w="1445" w:type="dxa"/>
            <w:vAlign w:val="center"/>
          </w:tcPr>
          <w:p w:rsidR="00D05ED5" w:rsidRPr="00413F77" w:rsidRDefault="00D05ED5" w:rsidP="00B87760">
            <w:pPr>
              <w:spacing w:line="240" w:lineRule="auto"/>
              <w:ind w:firstLine="0"/>
              <w:jc w:val="center"/>
              <w:rPr>
                <w:sz w:val="24"/>
              </w:rPr>
            </w:pPr>
            <w:r w:rsidRPr="00413F77">
              <w:rPr>
                <w:sz w:val="24"/>
              </w:rPr>
              <w:t>3</w:t>
            </w:r>
          </w:p>
        </w:tc>
        <w:tc>
          <w:tcPr>
            <w:tcW w:w="990" w:type="dxa"/>
            <w:vAlign w:val="center"/>
          </w:tcPr>
          <w:p w:rsidR="00D05ED5" w:rsidRPr="00413F77" w:rsidRDefault="00D05ED5" w:rsidP="00B87760">
            <w:pPr>
              <w:spacing w:line="240" w:lineRule="auto"/>
              <w:ind w:firstLine="0"/>
              <w:jc w:val="center"/>
              <w:rPr>
                <w:sz w:val="24"/>
              </w:rPr>
            </w:pPr>
            <w:r w:rsidRPr="00413F77">
              <w:rPr>
                <w:sz w:val="24"/>
              </w:rPr>
              <w:t>1</w:t>
            </w:r>
          </w:p>
          <w:p w:rsidR="00D05ED5" w:rsidRPr="00413F77" w:rsidRDefault="00D05ED5" w:rsidP="00B87760">
            <w:pPr>
              <w:spacing w:line="240" w:lineRule="auto"/>
              <w:ind w:firstLine="0"/>
              <w:jc w:val="center"/>
              <w:rPr>
                <w:sz w:val="24"/>
              </w:rPr>
            </w:pPr>
            <w:r w:rsidRPr="00413F77">
              <w:rPr>
                <w:sz w:val="24"/>
              </w:rPr>
              <w:t>3</w:t>
            </w:r>
          </w:p>
        </w:tc>
        <w:tc>
          <w:tcPr>
            <w:tcW w:w="684" w:type="dxa"/>
            <w:vAlign w:val="center"/>
          </w:tcPr>
          <w:p w:rsidR="00D05ED5" w:rsidRPr="00413F77" w:rsidRDefault="00D05ED5" w:rsidP="00B87760">
            <w:pPr>
              <w:spacing w:line="240" w:lineRule="auto"/>
              <w:ind w:firstLine="0"/>
              <w:jc w:val="center"/>
              <w:rPr>
                <w:sz w:val="24"/>
              </w:rPr>
            </w:pPr>
            <w:r w:rsidRPr="00413F77">
              <w:rPr>
                <w:sz w:val="24"/>
              </w:rPr>
              <w:t>25</w:t>
            </w:r>
          </w:p>
          <w:p w:rsidR="00D05ED5" w:rsidRPr="00413F77" w:rsidRDefault="00D05ED5" w:rsidP="00B87760">
            <w:pPr>
              <w:spacing w:line="240" w:lineRule="auto"/>
              <w:ind w:firstLine="0"/>
              <w:jc w:val="center"/>
              <w:rPr>
                <w:sz w:val="24"/>
              </w:rPr>
            </w:pPr>
            <w:r w:rsidRPr="00413F77">
              <w:rPr>
                <w:sz w:val="24"/>
              </w:rPr>
              <w:t>100</w:t>
            </w:r>
          </w:p>
        </w:tc>
        <w:tc>
          <w:tcPr>
            <w:tcW w:w="1128" w:type="dxa"/>
            <w:gridSpan w:val="2"/>
            <w:vAlign w:val="center"/>
          </w:tcPr>
          <w:p w:rsidR="00D05ED5" w:rsidRPr="00413F77" w:rsidRDefault="00D05ED5" w:rsidP="00B87760">
            <w:pPr>
              <w:spacing w:line="240" w:lineRule="auto"/>
              <w:ind w:firstLine="0"/>
              <w:jc w:val="center"/>
              <w:rPr>
                <w:sz w:val="24"/>
              </w:rPr>
            </w:pPr>
            <w:r w:rsidRPr="00413F77">
              <w:rPr>
                <w:sz w:val="24"/>
              </w:rPr>
              <w:t>0.25</w:t>
            </w:r>
          </w:p>
          <w:p w:rsidR="00D05ED5" w:rsidRPr="00413F77" w:rsidRDefault="00D05ED5" w:rsidP="00B87760">
            <w:pPr>
              <w:spacing w:line="240" w:lineRule="auto"/>
              <w:ind w:firstLine="0"/>
              <w:jc w:val="center"/>
              <w:rPr>
                <w:sz w:val="24"/>
              </w:rPr>
            </w:pPr>
            <w:r w:rsidRPr="00413F77">
              <w:rPr>
                <w:sz w:val="24"/>
              </w:rPr>
              <w:t>3</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1.1.4 Choosing a development methodology</w:t>
            </w:r>
          </w:p>
        </w:tc>
        <w:tc>
          <w:tcPr>
            <w:tcW w:w="1701" w:type="dxa"/>
            <w:vAlign w:val="center"/>
          </w:tcPr>
          <w:p w:rsidR="00D05ED5" w:rsidRPr="00413F77" w:rsidRDefault="00D05ED5" w:rsidP="00B87760">
            <w:pPr>
              <w:spacing w:line="240" w:lineRule="auto"/>
              <w:ind w:firstLine="0"/>
              <w:jc w:val="center"/>
              <w:rPr>
                <w:sz w:val="24"/>
              </w:rPr>
            </w:pPr>
            <w:r w:rsidRPr="00413F77">
              <w:rPr>
                <w:sz w:val="24"/>
              </w:rPr>
              <w:t>Manager, Programmer</w:t>
            </w:r>
          </w:p>
        </w:tc>
        <w:tc>
          <w:tcPr>
            <w:tcW w:w="1445" w:type="dxa"/>
            <w:vAlign w:val="center"/>
          </w:tcPr>
          <w:p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rsidR="00D05ED5" w:rsidRPr="00413F77" w:rsidRDefault="00D05ED5" w:rsidP="00B87760">
            <w:pPr>
              <w:spacing w:line="240" w:lineRule="auto"/>
              <w:ind w:firstLine="0"/>
              <w:jc w:val="center"/>
              <w:rPr>
                <w:sz w:val="24"/>
              </w:rPr>
            </w:pPr>
            <w:r w:rsidRPr="00413F77">
              <w:rPr>
                <w:sz w:val="24"/>
              </w:rPr>
              <w:t>1</w:t>
            </w:r>
          </w:p>
          <w:p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20</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0.2</w:t>
            </w:r>
          </w:p>
          <w:p w:rsidR="00D05ED5" w:rsidRPr="00413F77" w:rsidRDefault="00D05ED5" w:rsidP="00B87760">
            <w:pPr>
              <w:spacing w:line="240" w:lineRule="auto"/>
              <w:ind w:firstLine="0"/>
              <w:jc w:val="center"/>
              <w:rPr>
                <w:sz w:val="24"/>
              </w:rPr>
            </w:pPr>
            <w:r w:rsidRPr="00413F77">
              <w:rPr>
                <w:sz w:val="24"/>
              </w:rPr>
              <w:t>2</w:t>
            </w:r>
          </w:p>
        </w:tc>
      </w:tr>
      <w:tr w:rsidR="00D05ED5" w:rsidRPr="00413F77" w:rsidTr="00B87760">
        <w:trPr>
          <w:jc w:val="center"/>
        </w:trPr>
        <w:tc>
          <w:tcPr>
            <w:tcW w:w="9345" w:type="dxa"/>
            <w:gridSpan w:val="7"/>
            <w:vAlign w:val="center"/>
          </w:tcPr>
          <w:p w:rsidR="00D05ED5" w:rsidRPr="00413F77" w:rsidRDefault="00D05ED5" w:rsidP="00B87760">
            <w:pPr>
              <w:spacing w:line="240" w:lineRule="auto"/>
              <w:ind w:firstLine="0"/>
              <w:jc w:val="center"/>
              <w:rPr>
                <w:sz w:val="24"/>
              </w:rPr>
            </w:pPr>
            <w:r w:rsidRPr="00413F77">
              <w:rPr>
                <w:sz w:val="24"/>
              </w:rPr>
              <w:t>1.2. Description of application design</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1.2.1 Business requirements analysis</w:t>
            </w:r>
          </w:p>
        </w:tc>
        <w:tc>
          <w:tcPr>
            <w:tcW w:w="1701" w:type="dxa"/>
            <w:vAlign w:val="center"/>
          </w:tcPr>
          <w:p w:rsidR="00D05ED5" w:rsidRPr="00413F77" w:rsidRDefault="00D05ED5" w:rsidP="00B87760">
            <w:pPr>
              <w:spacing w:line="240" w:lineRule="auto"/>
              <w:ind w:firstLine="0"/>
              <w:jc w:val="center"/>
              <w:rPr>
                <w:sz w:val="24"/>
              </w:rPr>
            </w:pPr>
            <w:r w:rsidRPr="00413F77">
              <w:rPr>
                <w:sz w:val="24"/>
              </w:rPr>
              <w:t>Programmer</w:t>
            </w:r>
          </w:p>
        </w:tc>
        <w:tc>
          <w:tcPr>
            <w:tcW w:w="1445" w:type="dxa"/>
            <w:vAlign w:val="center"/>
          </w:tcPr>
          <w:p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2</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1.2.2 Analysis, improvement of business processes</w:t>
            </w:r>
          </w:p>
        </w:tc>
        <w:tc>
          <w:tcPr>
            <w:tcW w:w="1701" w:type="dxa"/>
            <w:vAlign w:val="center"/>
          </w:tcPr>
          <w:p w:rsidR="00D05ED5" w:rsidRPr="00413F77" w:rsidRDefault="00D05ED5" w:rsidP="00B87760">
            <w:pPr>
              <w:spacing w:line="240" w:lineRule="auto"/>
              <w:ind w:firstLine="0"/>
              <w:jc w:val="center"/>
              <w:rPr>
                <w:sz w:val="24"/>
              </w:rPr>
            </w:pPr>
            <w:r w:rsidRPr="00413F77">
              <w:rPr>
                <w:sz w:val="24"/>
              </w:rPr>
              <w:t>Manager, Programmer</w:t>
            </w:r>
          </w:p>
        </w:tc>
        <w:tc>
          <w:tcPr>
            <w:tcW w:w="1445" w:type="dxa"/>
            <w:vAlign w:val="center"/>
          </w:tcPr>
          <w:p w:rsidR="00D05ED5" w:rsidRPr="00413F77" w:rsidRDefault="00D05ED5" w:rsidP="00B87760">
            <w:pPr>
              <w:spacing w:line="240" w:lineRule="auto"/>
              <w:ind w:firstLine="0"/>
              <w:jc w:val="center"/>
              <w:rPr>
                <w:sz w:val="24"/>
              </w:rPr>
            </w:pPr>
            <w:r w:rsidRPr="00413F77">
              <w:rPr>
                <w:sz w:val="24"/>
              </w:rPr>
              <w:t>4</w:t>
            </w:r>
          </w:p>
        </w:tc>
        <w:tc>
          <w:tcPr>
            <w:tcW w:w="990" w:type="dxa"/>
            <w:vAlign w:val="center"/>
          </w:tcPr>
          <w:p w:rsidR="00D05ED5" w:rsidRPr="00413F77" w:rsidRDefault="00D05ED5" w:rsidP="00B87760">
            <w:pPr>
              <w:spacing w:line="240" w:lineRule="auto"/>
              <w:ind w:firstLine="0"/>
              <w:jc w:val="center"/>
              <w:rPr>
                <w:sz w:val="24"/>
              </w:rPr>
            </w:pPr>
            <w:r w:rsidRPr="00413F77">
              <w:rPr>
                <w:sz w:val="24"/>
              </w:rPr>
              <w:t>2</w:t>
            </w:r>
          </w:p>
          <w:p w:rsidR="00D05ED5" w:rsidRPr="00413F77" w:rsidRDefault="00D05ED5" w:rsidP="00B87760">
            <w:pPr>
              <w:spacing w:line="240" w:lineRule="auto"/>
              <w:ind w:firstLine="0"/>
              <w:jc w:val="center"/>
              <w:rPr>
                <w:sz w:val="24"/>
              </w:rPr>
            </w:pPr>
            <w:r w:rsidRPr="00413F77">
              <w:rPr>
                <w:sz w:val="24"/>
              </w:rPr>
              <w:t>4</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25</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0.5</w:t>
            </w:r>
          </w:p>
          <w:p w:rsidR="00D05ED5" w:rsidRPr="00413F77" w:rsidRDefault="00D05ED5" w:rsidP="00B87760">
            <w:pPr>
              <w:spacing w:line="240" w:lineRule="auto"/>
              <w:ind w:firstLine="0"/>
              <w:jc w:val="center"/>
              <w:rPr>
                <w:sz w:val="24"/>
              </w:rPr>
            </w:pPr>
            <w:r w:rsidRPr="00413F77">
              <w:rPr>
                <w:sz w:val="24"/>
              </w:rPr>
              <w:t>4</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1.2.3 Functional requirements</w:t>
            </w:r>
          </w:p>
        </w:tc>
        <w:tc>
          <w:tcPr>
            <w:tcW w:w="1701" w:type="dxa"/>
            <w:vAlign w:val="center"/>
          </w:tcPr>
          <w:p w:rsidR="00D05ED5" w:rsidRPr="00413F77" w:rsidRDefault="00D05ED5" w:rsidP="00B87760">
            <w:pPr>
              <w:spacing w:line="240" w:lineRule="auto"/>
              <w:ind w:firstLine="0"/>
              <w:jc w:val="center"/>
              <w:rPr>
                <w:sz w:val="24"/>
              </w:rPr>
            </w:pPr>
            <w:r w:rsidRPr="00413F77">
              <w:rPr>
                <w:sz w:val="24"/>
              </w:rPr>
              <w:t>Manager, Programmer</w:t>
            </w:r>
          </w:p>
        </w:tc>
        <w:tc>
          <w:tcPr>
            <w:tcW w:w="1445" w:type="dxa"/>
            <w:vAlign w:val="center"/>
          </w:tcPr>
          <w:p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rsidR="00D05ED5" w:rsidRPr="00413F77" w:rsidRDefault="00D05ED5" w:rsidP="00B87760">
            <w:pPr>
              <w:spacing w:line="240" w:lineRule="auto"/>
              <w:ind w:firstLine="0"/>
              <w:jc w:val="center"/>
              <w:rPr>
                <w:sz w:val="24"/>
              </w:rPr>
            </w:pPr>
            <w:r w:rsidRPr="00413F77">
              <w:rPr>
                <w:sz w:val="24"/>
              </w:rPr>
              <w:t>1</w:t>
            </w:r>
          </w:p>
          <w:p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50</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0.25</w:t>
            </w:r>
          </w:p>
          <w:p w:rsidR="00D05ED5" w:rsidRPr="00413F77" w:rsidRDefault="00D05ED5" w:rsidP="00B87760">
            <w:pPr>
              <w:spacing w:line="240" w:lineRule="auto"/>
              <w:ind w:firstLine="0"/>
              <w:jc w:val="center"/>
              <w:rPr>
                <w:sz w:val="24"/>
              </w:rPr>
            </w:pPr>
            <w:r w:rsidRPr="00413F77">
              <w:rPr>
                <w:sz w:val="24"/>
              </w:rPr>
              <w:t>2</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1.2.4 Non-functional requirements</w:t>
            </w:r>
          </w:p>
        </w:tc>
        <w:tc>
          <w:tcPr>
            <w:tcW w:w="1701" w:type="dxa"/>
            <w:vAlign w:val="center"/>
          </w:tcPr>
          <w:p w:rsidR="00D05ED5" w:rsidRPr="00413F77" w:rsidRDefault="00D05ED5" w:rsidP="00B87760">
            <w:pPr>
              <w:spacing w:line="240" w:lineRule="auto"/>
              <w:ind w:firstLine="0"/>
              <w:jc w:val="center"/>
              <w:rPr>
                <w:sz w:val="24"/>
              </w:rPr>
            </w:pPr>
            <w:r w:rsidRPr="00413F77">
              <w:rPr>
                <w:sz w:val="24"/>
              </w:rPr>
              <w:t>Manager, Programmer</w:t>
            </w:r>
          </w:p>
        </w:tc>
        <w:tc>
          <w:tcPr>
            <w:tcW w:w="1445" w:type="dxa"/>
            <w:vAlign w:val="center"/>
          </w:tcPr>
          <w:p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rsidR="00D05ED5" w:rsidRPr="00413F77" w:rsidRDefault="00D05ED5" w:rsidP="00B87760">
            <w:pPr>
              <w:spacing w:line="240" w:lineRule="auto"/>
              <w:ind w:firstLine="0"/>
              <w:jc w:val="center"/>
              <w:rPr>
                <w:sz w:val="24"/>
              </w:rPr>
            </w:pPr>
            <w:r w:rsidRPr="00413F77">
              <w:rPr>
                <w:sz w:val="24"/>
              </w:rPr>
              <w:t>1</w:t>
            </w:r>
          </w:p>
          <w:p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50</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0.25</w:t>
            </w:r>
          </w:p>
          <w:p w:rsidR="00D05ED5" w:rsidRPr="00413F77" w:rsidRDefault="00D05ED5" w:rsidP="00B87760">
            <w:pPr>
              <w:spacing w:line="240" w:lineRule="auto"/>
              <w:ind w:firstLine="0"/>
              <w:jc w:val="center"/>
              <w:rPr>
                <w:sz w:val="24"/>
              </w:rPr>
            </w:pPr>
            <w:r w:rsidRPr="00413F77">
              <w:rPr>
                <w:sz w:val="24"/>
              </w:rPr>
              <w:t>2</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1.3 Problem statement</w:t>
            </w:r>
          </w:p>
        </w:tc>
        <w:tc>
          <w:tcPr>
            <w:tcW w:w="1701" w:type="dxa"/>
            <w:vAlign w:val="center"/>
          </w:tcPr>
          <w:p w:rsidR="00D05ED5" w:rsidRPr="00413F77" w:rsidRDefault="00D05ED5" w:rsidP="00B87760">
            <w:pPr>
              <w:spacing w:line="240" w:lineRule="auto"/>
              <w:ind w:firstLine="0"/>
              <w:jc w:val="center"/>
              <w:rPr>
                <w:sz w:val="24"/>
              </w:rPr>
            </w:pPr>
            <w:r w:rsidRPr="00413F77">
              <w:rPr>
                <w:sz w:val="24"/>
              </w:rPr>
              <w:t>Head,</w:t>
            </w:r>
          </w:p>
          <w:p w:rsidR="00D05ED5" w:rsidRPr="00413F77" w:rsidRDefault="00D05ED5" w:rsidP="00B87760">
            <w:pPr>
              <w:spacing w:line="240" w:lineRule="auto"/>
              <w:ind w:firstLine="0"/>
              <w:jc w:val="center"/>
              <w:rPr>
                <w:sz w:val="24"/>
              </w:rPr>
            </w:pPr>
            <w:r w:rsidRPr="00413F77">
              <w:rPr>
                <w:sz w:val="24"/>
              </w:rPr>
              <w:t>Programmer</w:t>
            </w:r>
          </w:p>
        </w:tc>
        <w:tc>
          <w:tcPr>
            <w:tcW w:w="1445" w:type="dxa"/>
            <w:vAlign w:val="center"/>
          </w:tcPr>
          <w:p w:rsidR="00D05ED5" w:rsidRPr="00413F77" w:rsidRDefault="00D05ED5" w:rsidP="00B87760">
            <w:pPr>
              <w:spacing w:line="240" w:lineRule="auto"/>
              <w:ind w:firstLine="0"/>
              <w:jc w:val="center"/>
              <w:rPr>
                <w:sz w:val="24"/>
              </w:rPr>
            </w:pPr>
            <w:r w:rsidRPr="00413F77">
              <w:rPr>
                <w:sz w:val="24"/>
              </w:rPr>
              <w:t>5</w:t>
            </w:r>
          </w:p>
        </w:tc>
        <w:tc>
          <w:tcPr>
            <w:tcW w:w="990" w:type="dxa"/>
            <w:vAlign w:val="center"/>
          </w:tcPr>
          <w:p w:rsidR="00D05ED5" w:rsidRPr="00413F77" w:rsidRDefault="00D05ED5" w:rsidP="00B87760">
            <w:pPr>
              <w:spacing w:line="240" w:lineRule="auto"/>
              <w:ind w:firstLine="0"/>
              <w:jc w:val="center"/>
              <w:rPr>
                <w:sz w:val="24"/>
              </w:rPr>
            </w:pPr>
            <w:r w:rsidRPr="00413F77">
              <w:rPr>
                <w:sz w:val="24"/>
              </w:rPr>
              <w:t>2</w:t>
            </w:r>
          </w:p>
          <w:p w:rsidR="00D05ED5" w:rsidRPr="00413F77" w:rsidRDefault="00D05ED5" w:rsidP="00B87760">
            <w:pPr>
              <w:spacing w:line="240" w:lineRule="auto"/>
              <w:ind w:firstLine="0"/>
              <w:jc w:val="center"/>
              <w:rPr>
                <w:sz w:val="24"/>
              </w:rPr>
            </w:pPr>
            <w:r w:rsidRPr="00413F77">
              <w:rPr>
                <w:sz w:val="24"/>
              </w:rPr>
              <w:t>5</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20</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0.4</w:t>
            </w:r>
          </w:p>
          <w:p w:rsidR="00D05ED5" w:rsidRPr="00413F77" w:rsidRDefault="00D05ED5" w:rsidP="00B87760">
            <w:pPr>
              <w:spacing w:line="240" w:lineRule="auto"/>
              <w:ind w:firstLine="0"/>
              <w:jc w:val="center"/>
              <w:rPr>
                <w:sz w:val="24"/>
              </w:rPr>
            </w:pPr>
            <w:r w:rsidRPr="00413F77">
              <w:rPr>
                <w:sz w:val="24"/>
              </w:rPr>
              <w:t>5</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Together with stage 1</w:t>
            </w:r>
          </w:p>
        </w:tc>
        <w:tc>
          <w:tcPr>
            <w:tcW w:w="1701" w:type="dxa"/>
            <w:vAlign w:val="center"/>
          </w:tcPr>
          <w:p w:rsidR="00D05ED5" w:rsidRPr="00413F77" w:rsidRDefault="00D05ED5" w:rsidP="00B87760">
            <w:pPr>
              <w:spacing w:line="240" w:lineRule="auto"/>
              <w:ind w:firstLine="0"/>
              <w:jc w:val="center"/>
              <w:rPr>
                <w:sz w:val="24"/>
              </w:rPr>
            </w:pPr>
            <w:r w:rsidRPr="00413F77">
              <w:rPr>
                <w:sz w:val="24"/>
              </w:rPr>
              <w:t>Manager, Programmer</w:t>
            </w:r>
          </w:p>
        </w:tc>
        <w:tc>
          <w:tcPr>
            <w:tcW w:w="1445" w:type="dxa"/>
            <w:vAlign w:val="center"/>
          </w:tcPr>
          <w:p w:rsidR="00D05ED5" w:rsidRPr="00413F77" w:rsidRDefault="00D05ED5" w:rsidP="00B87760">
            <w:pPr>
              <w:spacing w:line="240" w:lineRule="auto"/>
              <w:ind w:firstLine="0"/>
              <w:jc w:val="center"/>
              <w:rPr>
                <w:sz w:val="24"/>
              </w:rPr>
            </w:pPr>
            <w:r w:rsidRPr="00413F77">
              <w:rPr>
                <w:sz w:val="24"/>
              </w:rPr>
              <w:t>27</w:t>
            </w:r>
          </w:p>
        </w:tc>
        <w:tc>
          <w:tcPr>
            <w:tcW w:w="990" w:type="dxa"/>
            <w:vAlign w:val="center"/>
          </w:tcPr>
          <w:p w:rsidR="00D05ED5" w:rsidRPr="00413F77" w:rsidRDefault="00D05ED5" w:rsidP="00B87760">
            <w:pPr>
              <w:spacing w:line="240" w:lineRule="auto"/>
              <w:ind w:firstLine="0"/>
              <w:jc w:val="center"/>
              <w:rPr>
                <w:sz w:val="24"/>
              </w:rPr>
            </w:pPr>
            <w:r w:rsidRPr="00413F77">
              <w:rPr>
                <w:sz w:val="24"/>
              </w:rPr>
              <w:t>9</w:t>
            </w:r>
          </w:p>
          <w:p w:rsidR="00D05ED5" w:rsidRPr="00413F77" w:rsidRDefault="00D05ED5" w:rsidP="00B87760">
            <w:pPr>
              <w:spacing w:line="240" w:lineRule="auto"/>
              <w:ind w:firstLine="0"/>
              <w:jc w:val="center"/>
              <w:rPr>
                <w:sz w:val="24"/>
              </w:rPr>
            </w:pPr>
            <w:r w:rsidRPr="00413F77">
              <w:rPr>
                <w:sz w:val="24"/>
              </w:rPr>
              <w:t>27</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33</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2.45</w:t>
            </w:r>
          </w:p>
          <w:p w:rsidR="00D05ED5" w:rsidRPr="00413F77" w:rsidRDefault="00D05ED5" w:rsidP="00B87760">
            <w:pPr>
              <w:spacing w:line="240" w:lineRule="auto"/>
              <w:ind w:firstLine="0"/>
              <w:jc w:val="center"/>
              <w:rPr>
                <w:sz w:val="24"/>
              </w:rPr>
            </w:pPr>
            <w:r w:rsidRPr="00413F77">
              <w:rPr>
                <w:sz w:val="24"/>
              </w:rPr>
              <w:t>27</w:t>
            </w:r>
          </w:p>
        </w:tc>
      </w:tr>
      <w:tr w:rsidR="00D05ED5" w:rsidRPr="00413F77" w:rsidTr="00B87760">
        <w:trPr>
          <w:jc w:val="center"/>
        </w:trPr>
        <w:tc>
          <w:tcPr>
            <w:tcW w:w="9345" w:type="dxa"/>
            <w:gridSpan w:val="7"/>
            <w:vAlign w:val="center"/>
          </w:tcPr>
          <w:p w:rsidR="00D05ED5" w:rsidRPr="00413F77" w:rsidRDefault="00D05ED5" w:rsidP="00B87760">
            <w:pPr>
              <w:spacing w:line="240" w:lineRule="auto"/>
              <w:ind w:firstLine="0"/>
              <w:jc w:val="center"/>
              <w:rPr>
                <w:sz w:val="24"/>
              </w:rPr>
            </w:pPr>
            <w:r w:rsidRPr="00413F77">
              <w:rPr>
                <w:sz w:val="24"/>
              </w:rPr>
              <w:t>2 Overview of methods and approaches for solving the problem</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2.1 Overview of existing software</w:t>
            </w:r>
          </w:p>
        </w:tc>
        <w:tc>
          <w:tcPr>
            <w:tcW w:w="1701" w:type="dxa"/>
            <w:vAlign w:val="center"/>
          </w:tcPr>
          <w:p w:rsidR="00D05ED5" w:rsidRPr="00413F77" w:rsidRDefault="00D05ED5" w:rsidP="00B87760">
            <w:pPr>
              <w:spacing w:line="240" w:lineRule="auto"/>
              <w:ind w:firstLine="0"/>
              <w:jc w:val="center"/>
              <w:rPr>
                <w:sz w:val="24"/>
              </w:rPr>
            </w:pPr>
            <w:r w:rsidRPr="00413F77">
              <w:rPr>
                <w:sz w:val="24"/>
              </w:rPr>
              <w:t>Manager, Programmer</w:t>
            </w:r>
          </w:p>
        </w:tc>
        <w:tc>
          <w:tcPr>
            <w:tcW w:w="1445" w:type="dxa"/>
            <w:vAlign w:val="center"/>
          </w:tcPr>
          <w:p w:rsidR="00D05ED5" w:rsidRPr="00413F77" w:rsidRDefault="00D05ED5" w:rsidP="00B87760">
            <w:pPr>
              <w:spacing w:line="240" w:lineRule="auto"/>
              <w:ind w:firstLine="0"/>
              <w:jc w:val="center"/>
              <w:rPr>
                <w:sz w:val="24"/>
              </w:rPr>
            </w:pPr>
            <w:r w:rsidRPr="00413F77">
              <w:rPr>
                <w:sz w:val="24"/>
              </w:rPr>
              <w:t>3</w:t>
            </w:r>
          </w:p>
        </w:tc>
        <w:tc>
          <w:tcPr>
            <w:tcW w:w="990" w:type="dxa"/>
            <w:vAlign w:val="center"/>
          </w:tcPr>
          <w:p w:rsidR="00D05ED5" w:rsidRPr="00413F77" w:rsidRDefault="00D05ED5" w:rsidP="00B87760">
            <w:pPr>
              <w:spacing w:line="240" w:lineRule="auto"/>
              <w:ind w:firstLine="0"/>
              <w:jc w:val="center"/>
              <w:rPr>
                <w:sz w:val="24"/>
              </w:rPr>
            </w:pPr>
            <w:r w:rsidRPr="00413F77">
              <w:rPr>
                <w:sz w:val="24"/>
              </w:rPr>
              <w:t>1</w:t>
            </w:r>
          </w:p>
          <w:p w:rsidR="00D05ED5" w:rsidRPr="00413F77" w:rsidRDefault="00D05ED5" w:rsidP="00B87760">
            <w:pPr>
              <w:spacing w:line="240" w:lineRule="auto"/>
              <w:ind w:firstLine="0"/>
              <w:jc w:val="center"/>
              <w:rPr>
                <w:sz w:val="24"/>
              </w:rPr>
            </w:pPr>
            <w:r w:rsidRPr="00413F77">
              <w:rPr>
                <w:sz w:val="24"/>
              </w:rPr>
              <w:t>3</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25</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0.25</w:t>
            </w:r>
          </w:p>
          <w:p w:rsidR="00D05ED5" w:rsidRPr="00413F77" w:rsidRDefault="00D05ED5" w:rsidP="00B87760">
            <w:pPr>
              <w:spacing w:line="240" w:lineRule="auto"/>
              <w:ind w:firstLine="0"/>
              <w:jc w:val="center"/>
              <w:rPr>
                <w:sz w:val="24"/>
              </w:rPr>
            </w:pPr>
            <w:r w:rsidRPr="00413F77">
              <w:rPr>
                <w:sz w:val="24"/>
              </w:rPr>
              <w:t>3</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2.2 Software architecture</w:t>
            </w:r>
          </w:p>
        </w:tc>
        <w:tc>
          <w:tcPr>
            <w:tcW w:w="1701" w:type="dxa"/>
            <w:vAlign w:val="center"/>
          </w:tcPr>
          <w:p w:rsidR="00D05ED5" w:rsidRPr="00413F77" w:rsidRDefault="00D05ED5" w:rsidP="00B87760">
            <w:pPr>
              <w:spacing w:line="240" w:lineRule="auto"/>
              <w:ind w:firstLine="0"/>
              <w:jc w:val="center"/>
              <w:rPr>
                <w:sz w:val="24"/>
              </w:rPr>
            </w:pPr>
            <w:r w:rsidRPr="00413F77">
              <w:rPr>
                <w:sz w:val="24"/>
              </w:rPr>
              <w:t>Manager, Programmer</w:t>
            </w:r>
          </w:p>
        </w:tc>
        <w:tc>
          <w:tcPr>
            <w:tcW w:w="1445" w:type="dxa"/>
            <w:vAlign w:val="center"/>
          </w:tcPr>
          <w:p w:rsidR="00D05ED5" w:rsidRPr="00413F77" w:rsidRDefault="00D05ED5" w:rsidP="00B87760">
            <w:pPr>
              <w:spacing w:line="240" w:lineRule="auto"/>
              <w:ind w:firstLine="0"/>
              <w:jc w:val="center"/>
              <w:rPr>
                <w:sz w:val="24"/>
              </w:rPr>
            </w:pPr>
            <w:r w:rsidRPr="00413F77">
              <w:rPr>
                <w:sz w:val="24"/>
              </w:rPr>
              <w:t>6</w:t>
            </w:r>
          </w:p>
        </w:tc>
        <w:tc>
          <w:tcPr>
            <w:tcW w:w="990" w:type="dxa"/>
            <w:vAlign w:val="center"/>
          </w:tcPr>
          <w:p w:rsidR="00D05ED5" w:rsidRPr="00413F77" w:rsidRDefault="00D05ED5" w:rsidP="00B87760">
            <w:pPr>
              <w:spacing w:line="240" w:lineRule="auto"/>
              <w:ind w:firstLine="0"/>
              <w:jc w:val="center"/>
              <w:rPr>
                <w:sz w:val="24"/>
              </w:rPr>
            </w:pPr>
            <w:r w:rsidRPr="00413F77">
              <w:rPr>
                <w:sz w:val="24"/>
              </w:rPr>
              <w:t>2</w:t>
            </w:r>
          </w:p>
          <w:p w:rsidR="00D05ED5" w:rsidRPr="00413F77" w:rsidRDefault="00D05ED5" w:rsidP="00B87760">
            <w:pPr>
              <w:spacing w:line="240" w:lineRule="auto"/>
              <w:ind w:firstLine="0"/>
              <w:jc w:val="center"/>
              <w:rPr>
                <w:sz w:val="24"/>
              </w:rPr>
            </w:pPr>
            <w:r w:rsidRPr="00413F77">
              <w:rPr>
                <w:sz w:val="24"/>
              </w:rPr>
              <w:t>6</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25</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0.5</w:t>
            </w:r>
          </w:p>
          <w:p w:rsidR="00D05ED5" w:rsidRPr="00413F77" w:rsidRDefault="00D05ED5" w:rsidP="00B87760">
            <w:pPr>
              <w:spacing w:line="240" w:lineRule="auto"/>
              <w:ind w:firstLine="0"/>
              <w:jc w:val="center"/>
              <w:rPr>
                <w:sz w:val="24"/>
              </w:rPr>
            </w:pPr>
            <w:r w:rsidRPr="00413F77">
              <w:rPr>
                <w:sz w:val="24"/>
              </w:rPr>
              <w:t>6</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Together with stage 2</w:t>
            </w:r>
          </w:p>
        </w:tc>
        <w:tc>
          <w:tcPr>
            <w:tcW w:w="1701" w:type="dxa"/>
            <w:vAlign w:val="center"/>
          </w:tcPr>
          <w:p w:rsidR="00D05ED5" w:rsidRPr="00413F77" w:rsidRDefault="00D05ED5" w:rsidP="00B87760">
            <w:pPr>
              <w:spacing w:line="240" w:lineRule="auto"/>
              <w:ind w:firstLine="0"/>
              <w:jc w:val="center"/>
              <w:rPr>
                <w:sz w:val="24"/>
              </w:rPr>
            </w:pPr>
            <w:r w:rsidRPr="00413F77">
              <w:rPr>
                <w:sz w:val="24"/>
              </w:rPr>
              <w:t>Manager, Programmer</w:t>
            </w:r>
          </w:p>
        </w:tc>
        <w:tc>
          <w:tcPr>
            <w:tcW w:w="1445" w:type="dxa"/>
            <w:vAlign w:val="center"/>
          </w:tcPr>
          <w:p w:rsidR="00D05ED5" w:rsidRPr="00413F77" w:rsidRDefault="00D05ED5" w:rsidP="00B87760">
            <w:pPr>
              <w:spacing w:line="240" w:lineRule="auto"/>
              <w:ind w:firstLine="0"/>
              <w:jc w:val="center"/>
              <w:rPr>
                <w:sz w:val="24"/>
              </w:rPr>
            </w:pPr>
            <w:r w:rsidRPr="00413F77">
              <w:rPr>
                <w:sz w:val="24"/>
              </w:rPr>
              <w:t>9</w:t>
            </w:r>
          </w:p>
        </w:tc>
        <w:tc>
          <w:tcPr>
            <w:tcW w:w="990" w:type="dxa"/>
            <w:vAlign w:val="center"/>
          </w:tcPr>
          <w:p w:rsidR="00D05ED5" w:rsidRPr="00413F77" w:rsidRDefault="00D05ED5" w:rsidP="00B87760">
            <w:pPr>
              <w:spacing w:line="240" w:lineRule="auto"/>
              <w:ind w:firstLine="0"/>
              <w:jc w:val="center"/>
              <w:rPr>
                <w:sz w:val="24"/>
              </w:rPr>
            </w:pPr>
            <w:r w:rsidRPr="00413F77">
              <w:rPr>
                <w:sz w:val="24"/>
              </w:rPr>
              <w:t>3</w:t>
            </w:r>
          </w:p>
          <w:p w:rsidR="00D05ED5" w:rsidRPr="00413F77" w:rsidRDefault="00D05ED5" w:rsidP="00B87760">
            <w:pPr>
              <w:spacing w:line="240" w:lineRule="auto"/>
              <w:ind w:firstLine="0"/>
              <w:jc w:val="center"/>
              <w:rPr>
                <w:sz w:val="24"/>
              </w:rPr>
            </w:pPr>
            <w:r w:rsidRPr="00413F77">
              <w:rPr>
                <w:sz w:val="24"/>
              </w:rPr>
              <w:t>9</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33</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0.75</w:t>
            </w:r>
          </w:p>
          <w:p w:rsidR="00D05ED5" w:rsidRPr="00413F77" w:rsidRDefault="00D05ED5" w:rsidP="00B87760">
            <w:pPr>
              <w:spacing w:line="240" w:lineRule="auto"/>
              <w:ind w:firstLine="0"/>
              <w:jc w:val="center"/>
              <w:rPr>
                <w:sz w:val="24"/>
              </w:rPr>
            </w:pPr>
            <w:r w:rsidRPr="00413F77">
              <w:rPr>
                <w:sz w:val="24"/>
              </w:rPr>
              <w:t>9</w:t>
            </w:r>
          </w:p>
        </w:tc>
      </w:tr>
      <w:tr w:rsidR="00D05ED5" w:rsidRPr="00413F77" w:rsidTr="00B87760">
        <w:trPr>
          <w:jc w:val="center"/>
        </w:trPr>
        <w:tc>
          <w:tcPr>
            <w:tcW w:w="9345" w:type="dxa"/>
            <w:gridSpan w:val="7"/>
            <w:vAlign w:val="center"/>
          </w:tcPr>
          <w:p w:rsidR="00D05ED5" w:rsidRPr="00413F77" w:rsidRDefault="00D05ED5" w:rsidP="00B87760">
            <w:pPr>
              <w:spacing w:line="240" w:lineRule="auto"/>
              <w:ind w:firstLine="0"/>
              <w:jc w:val="center"/>
              <w:rPr>
                <w:sz w:val="24"/>
              </w:rPr>
            </w:pPr>
            <w:r w:rsidRPr="00413F77">
              <w:rPr>
                <w:sz w:val="24"/>
              </w:rPr>
              <w:t>3 Software design</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3.1 Development of diagrams</w:t>
            </w:r>
          </w:p>
        </w:tc>
        <w:tc>
          <w:tcPr>
            <w:tcW w:w="1701" w:type="dxa"/>
            <w:vAlign w:val="center"/>
          </w:tcPr>
          <w:p w:rsidR="00D05ED5" w:rsidRPr="00413F77" w:rsidRDefault="00D05ED5" w:rsidP="00B87760">
            <w:pPr>
              <w:spacing w:line="240" w:lineRule="auto"/>
              <w:ind w:firstLine="0"/>
              <w:jc w:val="center"/>
              <w:rPr>
                <w:sz w:val="24"/>
              </w:rPr>
            </w:pPr>
            <w:r w:rsidRPr="00413F77">
              <w:rPr>
                <w:sz w:val="24"/>
              </w:rPr>
              <w:t>Programmer</w:t>
            </w:r>
          </w:p>
        </w:tc>
        <w:tc>
          <w:tcPr>
            <w:tcW w:w="1445" w:type="dxa"/>
            <w:vAlign w:val="center"/>
          </w:tcPr>
          <w:p w:rsidR="00D05ED5" w:rsidRPr="00413F77" w:rsidRDefault="00D05ED5" w:rsidP="00B87760">
            <w:pPr>
              <w:spacing w:line="240" w:lineRule="auto"/>
              <w:ind w:firstLine="0"/>
              <w:jc w:val="center"/>
              <w:rPr>
                <w:sz w:val="24"/>
              </w:rPr>
            </w:pPr>
            <w:r w:rsidRPr="00413F77">
              <w:rPr>
                <w:sz w:val="24"/>
              </w:rPr>
              <w:t>4</w:t>
            </w:r>
          </w:p>
        </w:tc>
        <w:tc>
          <w:tcPr>
            <w:tcW w:w="990" w:type="dxa"/>
            <w:vAlign w:val="center"/>
          </w:tcPr>
          <w:p w:rsidR="00D05ED5" w:rsidRPr="00413F77" w:rsidRDefault="00D05ED5" w:rsidP="00B87760">
            <w:pPr>
              <w:spacing w:line="240" w:lineRule="auto"/>
              <w:ind w:firstLine="0"/>
              <w:jc w:val="center"/>
              <w:rPr>
                <w:sz w:val="24"/>
              </w:rPr>
            </w:pPr>
            <w:r w:rsidRPr="00413F77">
              <w:rPr>
                <w:sz w:val="24"/>
              </w:rPr>
              <w:t>4</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4</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3.2 Database development</w:t>
            </w:r>
          </w:p>
        </w:tc>
        <w:tc>
          <w:tcPr>
            <w:tcW w:w="1701" w:type="dxa"/>
            <w:vAlign w:val="center"/>
          </w:tcPr>
          <w:p w:rsidR="00D05ED5" w:rsidRPr="00413F77" w:rsidRDefault="00D05ED5" w:rsidP="00B87760">
            <w:pPr>
              <w:spacing w:line="240" w:lineRule="auto"/>
              <w:ind w:firstLine="0"/>
              <w:jc w:val="center"/>
              <w:rPr>
                <w:sz w:val="24"/>
              </w:rPr>
            </w:pPr>
            <w:r w:rsidRPr="00413F77">
              <w:rPr>
                <w:sz w:val="24"/>
              </w:rPr>
              <w:t>Programmer</w:t>
            </w:r>
          </w:p>
        </w:tc>
        <w:tc>
          <w:tcPr>
            <w:tcW w:w="1445" w:type="dxa"/>
            <w:vAlign w:val="center"/>
          </w:tcPr>
          <w:p w:rsidR="00D05ED5" w:rsidRPr="00413F77" w:rsidRDefault="00D05ED5" w:rsidP="00B87760">
            <w:pPr>
              <w:spacing w:line="240" w:lineRule="auto"/>
              <w:ind w:firstLine="0"/>
              <w:jc w:val="center"/>
              <w:rPr>
                <w:sz w:val="24"/>
              </w:rPr>
            </w:pPr>
            <w:r w:rsidRPr="00413F77">
              <w:rPr>
                <w:sz w:val="24"/>
              </w:rPr>
              <w:t>10</w:t>
            </w:r>
          </w:p>
        </w:tc>
        <w:tc>
          <w:tcPr>
            <w:tcW w:w="990" w:type="dxa"/>
            <w:vAlign w:val="center"/>
          </w:tcPr>
          <w:p w:rsidR="00D05ED5" w:rsidRPr="00413F77" w:rsidRDefault="00D05ED5" w:rsidP="00B87760">
            <w:pPr>
              <w:spacing w:line="240" w:lineRule="auto"/>
              <w:ind w:firstLine="0"/>
              <w:jc w:val="center"/>
              <w:rPr>
                <w:sz w:val="24"/>
              </w:rPr>
            </w:pPr>
            <w:r w:rsidRPr="00413F77">
              <w:rPr>
                <w:sz w:val="24"/>
              </w:rPr>
              <w:t>10</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10</w:t>
            </w:r>
          </w:p>
        </w:tc>
      </w:tr>
      <w:tr w:rsidR="00D05ED5" w:rsidRPr="00413F77" w:rsidTr="00B87760">
        <w:trPr>
          <w:trHeight w:val="331"/>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3.3 Choosing a technology stack</w:t>
            </w:r>
          </w:p>
        </w:tc>
        <w:tc>
          <w:tcPr>
            <w:tcW w:w="1701" w:type="dxa"/>
            <w:vAlign w:val="center"/>
          </w:tcPr>
          <w:p w:rsidR="00D05ED5" w:rsidRPr="00413F77" w:rsidRDefault="00D05ED5" w:rsidP="00B87760">
            <w:pPr>
              <w:spacing w:line="240" w:lineRule="auto"/>
              <w:ind w:firstLine="0"/>
              <w:jc w:val="center"/>
              <w:rPr>
                <w:sz w:val="24"/>
              </w:rPr>
            </w:pPr>
            <w:r w:rsidRPr="00413F77">
              <w:rPr>
                <w:sz w:val="24"/>
              </w:rPr>
              <w:t>Programmer</w:t>
            </w:r>
          </w:p>
        </w:tc>
        <w:tc>
          <w:tcPr>
            <w:tcW w:w="1445" w:type="dxa"/>
            <w:vAlign w:val="center"/>
          </w:tcPr>
          <w:p w:rsidR="00D05ED5" w:rsidRPr="00413F77" w:rsidRDefault="00D05ED5" w:rsidP="00B87760">
            <w:pPr>
              <w:spacing w:line="240" w:lineRule="auto"/>
              <w:ind w:firstLine="0"/>
              <w:jc w:val="center"/>
              <w:rPr>
                <w:sz w:val="24"/>
              </w:rPr>
            </w:pPr>
            <w:r w:rsidRPr="00413F77">
              <w:rPr>
                <w:sz w:val="24"/>
              </w:rPr>
              <w:t>5</w:t>
            </w:r>
          </w:p>
        </w:tc>
        <w:tc>
          <w:tcPr>
            <w:tcW w:w="990" w:type="dxa"/>
            <w:vAlign w:val="center"/>
          </w:tcPr>
          <w:p w:rsidR="00D05ED5" w:rsidRPr="00413F77" w:rsidRDefault="00D05ED5" w:rsidP="00B87760">
            <w:pPr>
              <w:spacing w:line="240" w:lineRule="auto"/>
              <w:ind w:firstLine="0"/>
              <w:jc w:val="center"/>
              <w:rPr>
                <w:sz w:val="24"/>
              </w:rPr>
            </w:pPr>
            <w:r w:rsidRPr="00413F77">
              <w:rPr>
                <w:sz w:val="24"/>
              </w:rPr>
              <w:t>5</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5</w:t>
            </w:r>
          </w:p>
        </w:tc>
      </w:tr>
      <w:tr w:rsidR="00D05ED5" w:rsidRPr="00413F77" w:rsidTr="00B87760">
        <w:trPr>
          <w:trHeight w:val="220"/>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Together with stage 3</w:t>
            </w:r>
          </w:p>
        </w:tc>
        <w:tc>
          <w:tcPr>
            <w:tcW w:w="1701" w:type="dxa"/>
            <w:vAlign w:val="center"/>
          </w:tcPr>
          <w:p w:rsidR="00D05ED5" w:rsidRPr="00413F77" w:rsidRDefault="00D05ED5" w:rsidP="00B87760">
            <w:pPr>
              <w:spacing w:line="240" w:lineRule="auto"/>
              <w:ind w:firstLine="0"/>
              <w:jc w:val="center"/>
              <w:rPr>
                <w:sz w:val="24"/>
              </w:rPr>
            </w:pPr>
            <w:r w:rsidRPr="00413F77">
              <w:rPr>
                <w:sz w:val="24"/>
              </w:rPr>
              <w:t>Programmer</w:t>
            </w:r>
          </w:p>
        </w:tc>
        <w:tc>
          <w:tcPr>
            <w:tcW w:w="1445" w:type="dxa"/>
            <w:vAlign w:val="center"/>
          </w:tcPr>
          <w:p w:rsidR="00D05ED5" w:rsidRPr="00413F77" w:rsidRDefault="00D05ED5" w:rsidP="00B87760">
            <w:pPr>
              <w:spacing w:line="240" w:lineRule="auto"/>
              <w:ind w:firstLine="0"/>
              <w:jc w:val="center"/>
              <w:rPr>
                <w:sz w:val="24"/>
              </w:rPr>
            </w:pPr>
            <w:r w:rsidRPr="00413F77">
              <w:rPr>
                <w:sz w:val="24"/>
              </w:rPr>
              <w:t>19</w:t>
            </w:r>
          </w:p>
        </w:tc>
        <w:tc>
          <w:tcPr>
            <w:tcW w:w="990" w:type="dxa"/>
            <w:vAlign w:val="center"/>
          </w:tcPr>
          <w:p w:rsidR="00D05ED5" w:rsidRPr="00413F77" w:rsidRDefault="00D05ED5" w:rsidP="00B87760">
            <w:pPr>
              <w:spacing w:line="240" w:lineRule="auto"/>
              <w:ind w:firstLine="0"/>
              <w:jc w:val="center"/>
              <w:rPr>
                <w:sz w:val="24"/>
              </w:rPr>
            </w:pPr>
            <w:r w:rsidRPr="00413F77">
              <w:rPr>
                <w:sz w:val="24"/>
              </w:rPr>
              <w:t>19</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19</w:t>
            </w:r>
          </w:p>
        </w:tc>
      </w:tr>
    </w:tbl>
    <w:p w:rsidR="00D05ED5" w:rsidRDefault="00D05ED5"/>
    <w:p w:rsidR="00D05ED5" w:rsidRDefault="00D05ED5"/>
    <w:p w:rsidR="00D05ED5" w:rsidRDefault="00D05ED5"/>
    <w:p w:rsidR="00D05ED5" w:rsidRDefault="00D05ED5"/>
    <w:p w:rsidR="00D05ED5" w:rsidRDefault="00D05ED5"/>
    <w:p w:rsidR="00D05ED5" w:rsidRDefault="00D05ED5" w:rsidP="008C2FC6">
      <w:pPr>
        <w:pStyle w:val="Tablenumber"/>
      </w:pPr>
      <w:r>
        <w:t>End of table 5.2</w:t>
      </w:r>
    </w:p>
    <w:tbl>
      <w:tblPr>
        <w:tblStyle w:val="af"/>
        <w:tblW w:w="0" w:type="auto"/>
        <w:jc w:val="center"/>
        <w:tblLook w:val="04A0" w:firstRow="1" w:lastRow="0" w:firstColumn="1" w:lastColumn="0" w:noHBand="0" w:noVBand="1"/>
      </w:tblPr>
      <w:tblGrid>
        <w:gridCol w:w="3397"/>
        <w:gridCol w:w="1701"/>
        <w:gridCol w:w="1445"/>
        <w:gridCol w:w="1130"/>
        <w:gridCol w:w="684"/>
        <w:gridCol w:w="177"/>
        <w:gridCol w:w="951"/>
      </w:tblGrid>
      <w:tr w:rsidR="00D05ED5" w:rsidRPr="00413F77" w:rsidTr="00B87760">
        <w:trPr>
          <w:jc w:val="center"/>
        </w:trPr>
        <w:tc>
          <w:tcPr>
            <w:tcW w:w="3397" w:type="dxa"/>
            <w:vMerge w:val="restart"/>
            <w:vAlign w:val="center"/>
          </w:tcPr>
          <w:p w:rsidR="00D05ED5" w:rsidRPr="00413F77" w:rsidRDefault="00D05ED5" w:rsidP="00B87760">
            <w:pPr>
              <w:spacing w:line="240" w:lineRule="auto"/>
              <w:ind w:firstLine="0"/>
              <w:jc w:val="center"/>
              <w:rPr>
                <w:sz w:val="24"/>
              </w:rPr>
            </w:pPr>
            <w:r w:rsidRPr="00413F77">
              <w:rPr>
                <w:sz w:val="24"/>
              </w:rPr>
              <w:t>Contents of the works</w:t>
            </w:r>
          </w:p>
        </w:tc>
        <w:tc>
          <w:tcPr>
            <w:tcW w:w="1701" w:type="dxa"/>
            <w:vMerge w:val="restart"/>
            <w:vAlign w:val="center"/>
          </w:tcPr>
          <w:p w:rsidR="00D05ED5" w:rsidRPr="00413F77" w:rsidRDefault="00D05ED5" w:rsidP="00B87760">
            <w:pPr>
              <w:spacing w:line="240" w:lineRule="auto"/>
              <w:ind w:firstLine="0"/>
              <w:jc w:val="center"/>
              <w:rPr>
                <w:sz w:val="24"/>
              </w:rPr>
            </w:pPr>
            <w:r w:rsidRPr="00413F77">
              <w:rPr>
                <w:sz w:val="24"/>
              </w:rPr>
              <w:t>Performer</w:t>
            </w:r>
          </w:p>
        </w:tc>
        <w:tc>
          <w:tcPr>
            <w:tcW w:w="1445" w:type="dxa"/>
            <w:vMerge w:val="restart"/>
            <w:vAlign w:val="center"/>
          </w:tcPr>
          <w:p w:rsidR="00D05ED5" w:rsidRPr="00413F77" w:rsidRDefault="00D05ED5" w:rsidP="00B87760">
            <w:pPr>
              <w:spacing w:line="240" w:lineRule="auto"/>
              <w:ind w:firstLine="0"/>
              <w:jc w:val="center"/>
              <w:rPr>
                <w:sz w:val="24"/>
              </w:rPr>
            </w:pPr>
            <w:r w:rsidRPr="00413F77">
              <w:rPr>
                <w:sz w:val="24"/>
              </w:rPr>
              <w:t>Duration, day</w:t>
            </w:r>
          </w:p>
        </w:tc>
        <w:tc>
          <w:tcPr>
            <w:tcW w:w="2802" w:type="dxa"/>
            <w:gridSpan w:val="4"/>
            <w:vAlign w:val="center"/>
          </w:tcPr>
          <w:p w:rsidR="00D05ED5" w:rsidRPr="00413F77" w:rsidRDefault="00D05ED5" w:rsidP="00B87760">
            <w:pPr>
              <w:spacing w:line="240" w:lineRule="auto"/>
              <w:ind w:firstLine="0"/>
              <w:jc w:val="center"/>
              <w:rPr>
                <w:sz w:val="24"/>
              </w:rPr>
            </w:pPr>
            <w:r w:rsidRPr="00413F77">
              <w:rPr>
                <w:sz w:val="24"/>
              </w:rPr>
              <w:t>Load</w:t>
            </w:r>
          </w:p>
        </w:tc>
      </w:tr>
      <w:tr w:rsidR="00D05ED5" w:rsidRPr="00413F77" w:rsidTr="00B87760">
        <w:trPr>
          <w:jc w:val="center"/>
        </w:trPr>
        <w:tc>
          <w:tcPr>
            <w:tcW w:w="3397" w:type="dxa"/>
            <w:vMerge/>
            <w:vAlign w:val="center"/>
          </w:tcPr>
          <w:p w:rsidR="00D05ED5" w:rsidRPr="00413F77" w:rsidRDefault="00D05ED5" w:rsidP="00B87760">
            <w:pPr>
              <w:spacing w:line="240" w:lineRule="auto"/>
              <w:ind w:firstLine="0"/>
              <w:jc w:val="center"/>
              <w:rPr>
                <w:sz w:val="24"/>
              </w:rPr>
            </w:pPr>
          </w:p>
        </w:tc>
        <w:tc>
          <w:tcPr>
            <w:tcW w:w="1701" w:type="dxa"/>
            <w:vMerge/>
            <w:vAlign w:val="center"/>
          </w:tcPr>
          <w:p w:rsidR="00D05ED5" w:rsidRPr="00413F77" w:rsidRDefault="00D05ED5" w:rsidP="00B87760">
            <w:pPr>
              <w:spacing w:line="240" w:lineRule="auto"/>
              <w:ind w:firstLine="0"/>
              <w:jc w:val="center"/>
              <w:rPr>
                <w:sz w:val="24"/>
              </w:rPr>
            </w:pPr>
          </w:p>
        </w:tc>
        <w:tc>
          <w:tcPr>
            <w:tcW w:w="1445" w:type="dxa"/>
            <w:vMerge/>
            <w:vAlign w:val="center"/>
          </w:tcPr>
          <w:p w:rsidR="00D05ED5" w:rsidRPr="00413F77" w:rsidRDefault="00D05ED5" w:rsidP="00B87760">
            <w:pPr>
              <w:spacing w:line="240" w:lineRule="auto"/>
              <w:ind w:firstLine="0"/>
              <w:jc w:val="center"/>
              <w:rPr>
                <w:sz w:val="24"/>
              </w:rPr>
            </w:pPr>
          </w:p>
        </w:tc>
        <w:tc>
          <w:tcPr>
            <w:tcW w:w="990" w:type="dxa"/>
            <w:vAlign w:val="center"/>
          </w:tcPr>
          <w:p w:rsidR="00D05ED5" w:rsidRPr="00413F77" w:rsidRDefault="00D05ED5" w:rsidP="00B87760">
            <w:pPr>
              <w:spacing w:line="240" w:lineRule="auto"/>
              <w:ind w:firstLine="0"/>
              <w:jc w:val="center"/>
              <w:rPr>
                <w:sz w:val="24"/>
              </w:rPr>
            </w:pPr>
            <w:r w:rsidRPr="00413F77">
              <w:rPr>
                <w:sz w:val="24"/>
              </w:rPr>
              <w:t>Duration, day</w:t>
            </w:r>
          </w:p>
        </w:tc>
        <w:tc>
          <w:tcPr>
            <w:tcW w:w="684" w:type="dxa"/>
            <w:vAlign w:val="center"/>
          </w:tcPr>
          <w:p w:rsidR="00D05ED5" w:rsidRPr="00413F77" w:rsidRDefault="00D05ED5" w:rsidP="00B87760">
            <w:pPr>
              <w:spacing w:line="240" w:lineRule="auto"/>
              <w:ind w:firstLine="0"/>
              <w:jc w:val="center"/>
              <w:rPr>
                <w:sz w:val="24"/>
              </w:rPr>
            </w:pPr>
            <w:r w:rsidRPr="00413F77">
              <w:rPr>
                <w:sz w:val="24"/>
              </w:rPr>
              <w:t>%</w:t>
            </w:r>
          </w:p>
        </w:tc>
        <w:tc>
          <w:tcPr>
            <w:tcW w:w="1128" w:type="dxa"/>
            <w:gridSpan w:val="2"/>
            <w:vAlign w:val="center"/>
          </w:tcPr>
          <w:p w:rsidR="00D05ED5" w:rsidRPr="00413F77" w:rsidRDefault="00D05ED5" w:rsidP="00B87760">
            <w:pPr>
              <w:spacing w:line="240" w:lineRule="auto"/>
              <w:ind w:firstLine="0"/>
              <w:jc w:val="center"/>
              <w:rPr>
                <w:sz w:val="24"/>
              </w:rPr>
            </w:pPr>
            <w:r w:rsidRPr="00413F77">
              <w:rPr>
                <w:sz w:val="24"/>
              </w:rPr>
              <w:t>People no-day</w:t>
            </w:r>
          </w:p>
        </w:tc>
      </w:tr>
      <w:tr w:rsidR="00D05ED5" w:rsidRPr="00413F77" w:rsidTr="00B87760">
        <w:trPr>
          <w:trHeight w:val="198"/>
          <w:jc w:val="center"/>
        </w:trPr>
        <w:tc>
          <w:tcPr>
            <w:tcW w:w="9345" w:type="dxa"/>
            <w:gridSpan w:val="7"/>
            <w:vAlign w:val="center"/>
          </w:tcPr>
          <w:p w:rsidR="00D05ED5" w:rsidRPr="00413F77" w:rsidRDefault="00D05ED5" w:rsidP="00B87760">
            <w:pPr>
              <w:spacing w:line="240" w:lineRule="auto"/>
              <w:ind w:firstLine="0"/>
              <w:jc w:val="center"/>
              <w:rPr>
                <w:sz w:val="24"/>
              </w:rPr>
            </w:pPr>
            <w:r w:rsidRPr="00413F77">
              <w:rPr>
                <w:sz w:val="24"/>
              </w:rPr>
              <w:t>4 Software development and testing</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4.1 Features of software implementation</w:t>
            </w:r>
          </w:p>
        </w:tc>
        <w:tc>
          <w:tcPr>
            <w:tcW w:w="1701" w:type="dxa"/>
            <w:vAlign w:val="center"/>
          </w:tcPr>
          <w:p w:rsidR="00D05ED5" w:rsidRPr="00413F77" w:rsidRDefault="00D05ED5" w:rsidP="00B87760">
            <w:pPr>
              <w:spacing w:line="240" w:lineRule="auto"/>
              <w:ind w:firstLine="0"/>
              <w:jc w:val="center"/>
              <w:rPr>
                <w:sz w:val="24"/>
              </w:rPr>
            </w:pPr>
            <w:r w:rsidRPr="00413F77">
              <w:rPr>
                <w:sz w:val="24"/>
              </w:rPr>
              <w:t>Programmer</w:t>
            </w:r>
          </w:p>
        </w:tc>
        <w:tc>
          <w:tcPr>
            <w:tcW w:w="1445" w:type="dxa"/>
            <w:vAlign w:val="center"/>
          </w:tcPr>
          <w:p w:rsidR="00D05ED5" w:rsidRPr="00413F77" w:rsidRDefault="00D05ED5" w:rsidP="00B87760">
            <w:pPr>
              <w:spacing w:line="240" w:lineRule="auto"/>
              <w:ind w:firstLine="0"/>
              <w:jc w:val="center"/>
              <w:rPr>
                <w:sz w:val="24"/>
              </w:rPr>
            </w:pPr>
            <w:r w:rsidRPr="00413F77">
              <w:rPr>
                <w:sz w:val="24"/>
              </w:rPr>
              <w:t>20</w:t>
            </w:r>
          </w:p>
        </w:tc>
        <w:tc>
          <w:tcPr>
            <w:tcW w:w="990" w:type="dxa"/>
            <w:vAlign w:val="center"/>
          </w:tcPr>
          <w:p w:rsidR="00D05ED5" w:rsidRPr="00413F77" w:rsidRDefault="00D05ED5" w:rsidP="00B87760">
            <w:pPr>
              <w:spacing w:line="240" w:lineRule="auto"/>
              <w:ind w:firstLine="0"/>
              <w:jc w:val="center"/>
              <w:rPr>
                <w:sz w:val="24"/>
              </w:rPr>
            </w:pPr>
            <w:r w:rsidRPr="00413F77">
              <w:rPr>
                <w:sz w:val="24"/>
              </w:rPr>
              <w:t>20</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20</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4.2 Software testing</w:t>
            </w:r>
          </w:p>
        </w:tc>
        <w:tc>
          <w:tcPr>
            <w:tcW w:w="1701" w:type="dxa"/>
            <w:vAlign w:val="center"/>
          </w:tcPr>
          <w:p w:rsidR="00D05ED5" w:rsidRPr="00413F77" w:rsidRDefault="00D05ED5" w:rsidP="00B87760">
            <w:pPr>
              <w:spacing w:line="240" w:lineRule="auto"/>
              <w:ind w:firstLine="0"/>
              <w:jc w:val="center"/>
              <w:rPr>
                <w:sz w:val="24"/>
              </w:rPr>
            </w:pPr>
            <w:r w:rsidRPr="00413F77">
              <w:rPr>
                <w:sz w:val="24"/>
              </w:rPr>
              <w:t>Programmer</w:t>
            </w:r>
          </w:p>
        </w:tc>
        <w:tc>
          <w:tcPr>
            <w:tcW w:w="1445" w:type="dxa"/>
            <w:vAlign w:val="center"/>
          </w:tcPr>
          <w:p w:rsidR="00D05ED5" w:rsidRPr="00413F77" w:rsidRDefault="00D05ED5" w:rsidP="00B87760">
            <w:pPr>
              <w:spacing w:line="240" w:lineRule="auto"/>
              <w:ind w:firstLine="0"/>
              <w:jc w:val="center"/>
              <w:rPr>
                <w:sz w:val="24"/>
              </w:rPr>
            </w:pPr>
            <w:r w:rsidRPr="00413F77">
              <w:rPr>
                <w:sz w:val="24"/>
              </w:rPr>
              <w:t>3</w:t>
            </w:r>
          </w:p>
        </w:tc>
        <w:tc>
          <w:tcPr>
            <w:tcW w:w="990" w:type="dxa"/>
            <w:vAlign w:val="center"/>
          </w:tcPr>
          <w:p w:rsidR="00D05ED5" w:rsidRPr="00413F77" w:rsidRDefault="00D05ED5" w:rsidP="00B87760">
            <w:pPr>
              <w:spacing w:line="240" w:lineRule="auto"/>
              <w:ind w:firstLine="0"/>
              <w:jc w:val="center"/>
              <w:rPr>
                <w:sz w:val="24"/>
              </w:rPr>
            </w:pPr>
            <w:r w:rsidRPr="00413F77">
              <w:rPr>
                <w:sz w:val="24"/>
              </w:rPr>
              <w:t>3</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3</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4.3 Software evaluation</w:t>
            </w:r>
          </w:p>
        </w:tc>
        <w:tc>
          <w:tcPr>
            <w:tcW w:w="1701" w:type="dxa"/>
            <w:vAlign w:val="center"/>
          </w:tcPr>
          <w:p w:rsidR="00D05ED5" w:rsidRPr="00413F77" w:rsidRDefault="00D05ED5" w:rsidP="00B87760">
            <w:pPr>
              <w:spacing w:line="240" w:lineRule="auto"/>
              <w:ind w:firstLine="0"/>
              <w:jc w:val="center"/>
              <w:rPr>
                <w:sz w:val="24"/>
              </w:rPr>
            </w:pPr>
            <w:r w:rsidRPr="00413F77">
              <w:rPr>
                <w:sz w:val="24"/>
              </w:rPr>
              <w:t>Manager, Programmer</w:t>
            </w:r>
          </w:p>
        </w:tc>
        <w:tc>
          <w:tcPr>
            <w:tcW w:w="1445" w:type="dxa"/>
            <w:vAlign w:val="center"/>
          </w:tcPr>
          <w:p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rsidR="00D05ED5" w:rsidRPr="00413F77" w:rsidRDefault="00D05ED5" w:rsidP="00B87760">
            <w:pPr>
              <w:spacing w:line="240" w:lineRule="auto"/>
              <w:ind w:firstLine="0"/>
              <w:jc w:val="center"/>
              <w:rPr>
                <w:sz w:val="24"/>
              </w:rPr>
            </w:pPr>
            <w:r w:rsidRPr="00413F77">
              <w:rPr>
                <w:sz w:val="24"/>
              </w:rPr>
              <w:t>1</w:t>
            </w:r>
          </w:p>
          <w:p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50</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0.5</w:t>
            </w:r>
          </w:p>
          <w:p w:rsidR="00D05ED5" w:rsidRPr="00413F77" w:rsidRDefault="00D05ED5" w:rsidP="00B87760">
            <w:pPr>
              <w:spacing w:line="240" w:lineRule="auto"/>
              <w:ind w:firstLine="0"/>
              <w:jc w:val="center"/>
              <w:rPr>
                <w:sz w:val="24"/>
              </w:rPr>
            </w:pPr>
            <w:r w:rsidRPr="00413F77">
              <w:rPr>
                <w:sz w:val="24"/>
              </w:rPr>
              <w:t>2</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4.4 Software Improvements</w:t>
            </w:r>
          </w:p>
        </w:tc>
        <w:tc>
          <w:tcPr>
            <w:tcW w:w="1701" w:type="dxa"/>
            <w:vAlign w:val="center"/>
          </w:tcPr>
          <w:p w:rsidR="00D05ED5" w:rsidRPr="00413F77" w:rsidRDefault="00D05ED5" w:rsidP="00B87760">
            <w:pPr>
              <w:spacing w:line="240" w:lineRule="auto"/>
              <w:ind w:firstLine="0"/>
              <w:jc w:val="center"/>
              <w:rPr>
                <w:sz w:val="24"/>
              </w:rPr>
            </w:pPr>
            <w:r w:rsidRPr="00413F77">
              <w:rPr>
                <w:sz w:val="24"/>
              </w:rPr>
              <w:t>Manager, Programmer</w:t>
            </w:r>
          </w:p>
        </w:tc>
        <w:tc>
          <w:tcPr>
            <w:tcW w:w="1445" w:type="dxa"/>
            <w:vAlign w:val="center"/>
          </w:tcPr>
          <w:p w:rsidR="00D05ED5" w:rsidRPr="00413F77" w:rsidRDefault="00D05ED5" w:rsidP="00B87760">
            <w:pPr>
              <w:spacing w:line="240" w:lineRule="auto"/>
              <w:ind w:firstLine="0"/>
              <w:jc w:val="center"/>
              <w:rPr>
                <w:sz w:val="24"/>
              </w:rPr>
            </w:pPr>
            <w:r w:rsidRPr="00413F77">
              <w:rPr>
                <w:sz w:val="24"/>
              </w:rPr>
              <w:t>2</w:t>
            </w:r>
          </w:p>
        </w:tc>
        <w:tc>
          <w:tcPr>
            <w:tcW w:w="990" w:type="dxa"/>
            <w:vAlign w:val="center"/>
          </w:tcPr>
          <w:p w:rsidR="00D05ED5" w:rsidRPr="00413F77" w:rsidRDefault="00D05ED5" w:rsidP="00B87760">
            <w:pPr>
              <w:spacing w:line="240" w:lineRule="auto"/>
              <w:ind w:firstLine="0"/>
              <w:jc w:val="center"/>
              <w:rPr>
                <w:sz w:val="24"/>
              </w:rPr>
            </w:pPr>
            <w:r w:rsidRPr="00413F77">
              <w:rPr>
                <w:sz w:val="24"/>
              </w:rPr>
              <w:t>1</w:t>
            </w:r>
          </w:p>
          <w:p w:rsidR="00D05ED5" w:rsidRPr="00413F77" w:rsidRDefault="00D05ED5" w:rsidP="00B87760">
            <w:pPr>
              <w:spacing w:line="240" w:lineRule="auto"/>
              <w:ind w:firstLine="0"/>
              <w:jc w:val="center"/>
              <w:rPr>
                <w:sz w:val="24"/>
              </w:rPr>
            </w:pPr>
            <w:r w:rsidRPr="00413F77">
              <w:rPr>
                <w:sz w:val="24"/>
              </w:rPr>
              <w:t>2</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50</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0.5</w:t>
            </w:r>
          </w:p>
          <w:p w:rsidR="00D05ED5" w:rsidRPr="00413F77" w:rsidRDefault="00D05ED5" w:rsidP="00B87760">
            <w:pPr>
              <w:spacing w:line="240" w:lineRule="auto"/>
              <w:ind w:firstLine="0"/>
              <w:jc w:val="center"/>
              <w:rPr>
                <w:sz w:val="24"/>
              </w:rPr>
            </w:pPr>
            <w:r w:rsidRPr="00413F77">
              <w:rPr>
                <w:sz w:val="24"/>
              </w:rPr>
              <w:t>2</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Together with stage 4</w:t>
            </w:r>
          </w:p>
        </w:tc>
        <w:tc>
          <w:tcPr>
            <w:tcW w:w="1701" w:type="dxa"/>
            <w:vAlign w:val="center"/>
          </w:tcPr>
          <w:p w:rsidR="00D05ED5" w:rsidRPr="00413F77" w:rsidRDefault="00D05ED5" w:rsidP="00B87760">
            <w:pPr>
              <w:spacing w:line="240" w:lineRule="auto"/>
              <w:ind w:firstLine="0"/>
              <w:jc w:val="center"/>
              <w:rPr>
                <w:sz w:val="24"/>
              </w:rPr>
            </w:pPr>
            <w:r w:rsidRPr="00413F77">
              <w:rPr>
                <w:sz w:val="24"/>
              </w:rPr>
              <w:t>Manager, Programmer</w:t>
            </w:r>
          </w:p>
        </w:tc>
        <w:tc>
          <w:tcPr>
            <w:tcW w:w="1445" w:type="dxa"/>
            <w:vAlign w:val="center"/>
          </w:tcPr>
          <w:p w:rsidR="00D05ED5" w:rsidRPr="00413F77" w:rsidRDefault="00D05ED5" w:rsidP="00B87760">
            <w:pPr>
              <w:spacing w:line="240" w:lineRule="auto"/>
              <w:ind w:firstLine="0"/>
              <w:jc w:val="center"/>
              <w:rPr>
                <w:sz w:val="24"/>
              </w:rPr>
            </w:pPr>
            <w:r w:rsidRPr="00413F77">
              <w:rPr>
                <w:sz w:val="24"/>
              </w:rPr>
              <w:t>27</w:t>
            </w:r>
          </w:p>
        </w:tc>
        <w:tc>
          <w:tcPr>
            <w:tcW w:w="990" w:type="dxa"/>
            <w:vAlign w:val="center"/>
          </w:tcPr>
          <w:p w:rsidR="00D05ED5" w:rsidRPr="00413F77" w:rsidRDefault="00D05ED5" w:rsidP="00B87760">
            <w:pPr>
              <w:spacing w:line="240" w:lineRule="auto"/>
              <w:ind w:firstLine="0"/>
              <w:jc w:val="center"/>
              <w:rPr>
                <w:sz w:val="24"/>
              </w:rPr>
            </w:pPr>
            <w:r w:rsidRPr="00413F77">
              <w:rPr>
                <w:sz w:val="24"/>
              </w:rPr>
              <w:t>2</w:t>
            </w:r>
          </w:p>
          <w:p w:rsidR="00D05ED5" w:rsidRPr="00413F77" w:rsidRDefault="00D05ED5" w:rsidP="00B87760">
            <w:pPr>
              <w:spacing w:line="240" w:lineRule="auto"/>
              <w:ind w:firstLine="0"/>
              <w:jc w:val="center"/>
              <w:rPr>
                <w:sz w:val="24"/>
              </w:rPr>
            </w:pPr>
            <w:r w:rsidRPr="00413F77">
              <w:rPr>
                <w:sz w:val="24"/>
              </w:rPr>
              <w:t>27</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7</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1</w:t>
            </w:r>
          </w:p>
          <w:p w:rsidR="00D05ED5" w:rsidRPr="00413F77" w:rsidRDefault="00D05ED5" w:rsidP="00B87760">
            <w:pPr>
              <w:spacing w:line="240" w:lineRule="auto"/>
              <w:ind w:firstLine="0"/>
              <w:jc w:val="center"/>
              <w:rPr>
                <w:sz w:val="24"/>
              </w:rPr>
            </w:pPr>
            <w:r w:rsidRPr="00413F77">
              <w:rPr>
                <w:sz w:val="24"/>
              </w:rPr>
              <w:t>27</w:t>
            </w:r>
          </w:p>
        </w:tc>
      </w:tr>
      <w:tr w:rsidR="00D05ED5" w:rsidRPr="00413F77" w:rsidTr="00B87760">
        <w:trPr>
          <w:jc w:val="center"/>
        </w:trPr>
        <w:tc>
          <w:tcPr>
            <w:tcW w:w="9345" w:type="dxa"/>
            <w:gridSpan w:val="7"/>
            <w:vAlign w:val="center"/>
          </w:tcPr>
          <w:p w:rsidR="00D05ED5" w:rsidRPr="00413F77" w:rsidRDefault="00D05ED5" w:rsidP="00B87760">
            <w:pPr>
              <w:spacing w:line="240" w:lineRule="auto"/>
              <w:ind w:firstLine="0"/>
              <w:jc w:val="center"/>
              <w:rPr>
                <w:sz w:val="24"/>
              </w:rPr>
            </w:pPr>
            <w:r w:rsidRPr="00413F77">
              <w:rPr>
                <w:sz w:val="24"/>
              </w:rPr>
              <w:t>5 Preparation of working documentation</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5.1 Economic justification of the project</w:t>
            </w:r>
          </w:p>
        </w:tc>
        <w:tc>
          <w:tcPr>
            <w:tcW w:w="1701" w:type="dxa"/>
            <w:vAlign w:val="center"/>
          </w:tcPr>
          <w:p w:rsidR="00D05ED5" w:rsidRPr="00413F77" w:rsidRDefault="00D05ED5" w:rsidP="00B87760">
            <w:pPr>
              <w:spacing w:line="240" w:lineRule="auto"/>
              <w:ind w:firstLine="0"/>
              <w:jc w:val="center"/>
              <w:rPr>
                <w:sz w:val="24"/>
              </w:rPr>
            </w:pPr>
            <w:r w:rsidRPr="00413F77">
              <w:rPr>
                <w:sz w:val="24"/>
              </w:rPr>
              <w:t>Programmer</w:t>
            </w:r>
          </w:p>
        </w:tc>
        <w:tc>
          <w:tcPr>
            <w:tcW w:w="1445" w:type="dxa"/>
            <w:vAlign w:val="center"/>
          </w:tcPr>
          <w:p w:rsidR="00D05ED5" w:rsidRPr="00413F77" w:rsidRDefault="00D05ED5" w:rsidP="00B87760">
            <w:pPr>
              <w:spacing w:line="240" w:lineRule="auto"/>
              <w:ind w:firstLine="0"/>
              <w:jc w:val="center"/>
              <w:rPr>
                <w:sz w:val="24"/>
              </w:rPr>
            </w:pPr>
            <w:r w:rsidRPr="00413F77">
              <w:rPr>
                <w:sz w:val="24"/>
              </w:rPr>
              <w:t>3</w:t>
            </w:r>
          </w:p>
        </w:tc>
        <w:tc>
          <w:tcPr>
            <w:tcW w:w="990" w:type="dxa"/>
            <w:vAlign w:val="center"/>
          </w:tcPr>
          <w:p w:rsidR="00D05ED5" w:rsidRPr="00413F77" w:rsidRDefault="00D05ED5" w:rsidP="00B87760">
            <w:pPr>
              <w:spacing w:line="240" w:lineRule="auto"/>
              <w:ind w:firstLine="0"/>
              <w:jc w:val="center"/>
              <w:rPr>
                <w:sz w:val="24"/>
              </w:rPr>
            </w:pPr>
            <w:r w:rsidRPr="00413F77">
              <w:rPr>
                <w:sz w:val="24"/>
              </w:rPr>
              <w:t>3</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3</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5.2 Preparation of an explanatory note</w:t>
            </w:r>
          </w:p>
        </w:tc>
        <w:tc>
          <w:tcPr>
            <w:tcW w:w="1701" w:type="dxa"/>
            <w:vAlign w:val="center"/>
          </w:tcPr>
          <w:p w:rsidR="00D05ED5" w:rsidRPr="00413F77" w:rsidRDefault="00D05ED5" w:rsidP="00B87760">
            <w:pPr>
              <w:spacing w:line="240" w:lineRule="auto"/>
              <w:ind w:firstLine="0"/>
              <w:jc w:val="center"/>
              <w:rPr>
                <w:sz w:val="24"/>
              </w:rPr>
            </w:pPr>
            <w:r w:rsidRPr="00413F77">
              <w:rPr>
                <w:sz w:val="24"/>
              </w:rPr>
              <w:t>Manager, Programmer</w:t>
            </w:r>
          </w:p>
        </w:tc>
        <w:tc>
          <w:tcPr>
            <w:tcW w:w="1445" w:type="dxa"/>
            <w:vAlign w:val="center"/>
          </w:tcPr>
          <w:p w:rsidR="00D05ED5" w:rsidRPr="00413F77" w:rsidRDefault="00D05ED5" w:rsidP="00B87760">
            <w:pPr>
              <w:spacing w:line="240" w:lineRule="auto"/>
              <w:ind w:firstLine="0"/>
              <w:jc w:val="center"/>
              <w:rPr>
                <w:sz w:val="24"/>
              </w:rPr>
            </w:pPr>
            <w:r w:rsidRPr="00413F77">
              <w:rPr>
                <w:sz w:val="24"/>
              </w:rPr>
              <w:t>15</w:t>
            </w:r>
          </w:p>
        </w:tc>
        <w:tc>
          <w:tcPr>
            <w:tcW w:w="990" w:type="dxa"/>
            <w:vAlign w:val="center"/>
          </w:tcPr>
          <w:p w:rsidR="00D05ED5" w:rsidRPr="00413F77" w:rsidRDefault="00D05ED5" w:rsidP="00B87760">
            <w:pPr>
              <w:spacing w:line="240" w:lineRule="auto"/>
              <w:ind w:firstLine="0"/>
              <w:jc w:val="center"/>
              <w:rPr>
                <w:sz w:val="24"/>
              </w:rPr>
            </w:pPr>
            <w:r w:rsidRPr="00413F77">
              <w:rPr>
                <w:sz w:val="24"/>
              </w:rPr>
              <w:t>6</w:t>
            </w:r>
          </w:p>
          <w:p w:rsidR="00D05ED5" w:rsidRPr="00413F77" w:rsidRDefault="00D05ED5" w:rsidP="00B87760">
            <w:pPr>
              <w:spacing w:line="240" w:lineRule="auto"/>
              <w:ind w:firstLine="0"/>
              <w:jc w:val="center"/>
              <w:rPr>
                <w:sz w:val="24"/>
              </w:rPr>
            </w:pPr>
            <w:r w:rsidRPr="00413F77">
              <w:rPr>
                <w:sz w:val="24"/>
              </w:rPr>
              <w:t>15</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20</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1.2</w:t>
            </w:r>
          </w:p>
          <w:p w:rsidR="00D05ED5" w:rsidRPr="00413F77" w:rsidRDefault="00D05ED5" w:rsidP="00B87760">
            <w:pPr>
              <w:spacing w:line="240" w:lineRule="auto"/>
              <w:ind w:firstLine="0"/>
              <w:jc w:val="center"/>
              <w:rPr>
                <w:sz w:val="24"/>
              </w:rPr>
            </w:pPr>
            <w:r w:rsidRPr="00413F77">
              <w:rPr>
                <w:sz w:val="24"/>
              </w:rPr>
              <w:t>15</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Together with stage 5</w:t>
            </w:r>
          </w:p>
        </w:tc>
        <w:tc>
          <w:tcPr>
            <w:tcW w:w="1701" w:type="dxa"/>
            <w:vAlign w:val="center"/>
          </w:tcPr>
          <w:p w:rsidR="00D05ED5" w:rsidRPr="00413F77" w:rsidRDefault="00D05ED5" w:rsidP="00B87760">
            <w:pPr>
              <w:spacing w:line="240" w:lineRule="auto"/>
              <w:ind w:firstLine="0"/>
              <w:jc w:val="center"/>
              <w:rPr>
                <w:sz w:val="24"/>
              </w:rPr>
            </w:pPr>
            <w:r w:rsidRPr="00413F77">
              <w:rPr>
                <w:sz w:val="24"/>
              </w:rPr>
              <w:t>Manager, Programmer</w:t>
            </w:r>
          </w:p>
        </w:tc>
        <w:tc>
          <w:tcPr>
            <w:tcW w:w="1445" w:type="dxa"/>
            <w:vAlign w:val="center"/>
          </w:tcPr>
          <w:p w:rsidR="00D05ED5" w:rsidRPr="00413F77" w:rsidRDefault="00D05ED5" w:rsidP="00B87760">
            <w:pPr>
              <w:spacing w:line="240" w:lineRule="auto"/>
              <w:ind w:firstLine="0"/>
              <w:jc w:val="center"/>
              <w:rPr>
                <w:sz w:val="24"/>
              </w:rPr>
            </w:pPr>
            <w:r w:rsidRPr="00413F77">
              <w:rPr>
                <w:sz w:val="24"/>
              </w:rPr>
              <w:t>18</w:t>
            </w:r>
          </w:p>
        </w:tc>
        <w:tc>
          <w:tcPr>
            <w:tcW w:w="990" w:type="dxa"/>
            <w:vAlign w:val="center"/>
          </w:tcPr>
          <w:p w:rsidR="00D05ED5" w:rsidRPr="00413F77" w:rsidRDefault="00D05ED5" w:rsidP="00B87760">
            <w:pPr>
              <w:spacing w:line="240" w:lineRule="auto"/>
              <w:ind w:firstLine="0"/>
              <w:jc w:val="center"/>
              <w:rPr>
                <w:sz w:val="24"/>
              </w:rPr>
            </w:pPr>
            <w:r w:rsidRPr="00413F77">
              <w:rPr>
                <w:sz w:val="24"/>
              </w:rPr>
              <w:t>6</w:t>
            </w:r>
          </w:p>
          <w:p w:rsidR="00D05ED5" w:rsidRPr="00413F77" w:rsidRDefault="00D05ED5" w:rsidP="00B87760">
            <w:pPr>
              <w:spacing w:line="240" w:lineRule="auto"/>
              <w:ind w:firstLine="0"/>
              <w:jc w:val="center"/>
              <w:rPr>
                <w:sz w:val="24"/>
              </w:rPr>
            </w:pPr>
            <w:r w:rsidRPr="00413F77">
              <w:rPr>
                <w:sz w:val="24"/>
              </w:rPr>
              <w:t>18</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33</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1.2</w:t>
            </w:r>
          </w:p>
          <w:p w:rsidR="00D05ED5" w:rsidRPr="00413F77" w:rsidRDefault="00D05ED5" w:rsidP="00B87760">
            <w:pPr>
              <w:spacing w:line="240" w:lineRule="auto"/>
              <w:ind w:firstLine="0"/>
              <w:jc w:val="center"/>
              <w:rPr>
                <w:sz w:val="24"/>
              </w:rPr>
            </w:pPr>
            <w:r w:rsidRPr="00413F77">
              <w:rPr>
                <w:sz w:val="24"/>
              </w:rPr>
              <w:t>15</w:t>
            </w:r>
          </w:p>
        </w:tc>
      </w:tr>
      <w:tr w:rsidR="00D05ED5" w:rsidRPr="00413F77" w:rsidTr="00B87760">
        <w:trPr>
          <w:jc w:val="center"/>
        </w:trPr>
        <w:tc>
          <w:tcPr>
            <w:tcW w:w="3397" w:type="dxa"/>
            <w:vAlign w:val="center"/>
          </w:tcPr>
          <w:p w:rsidR="00D05ED5" w:rsidRPr="00413F77" w:rsidRDefault="00D05ED5" w:rsidP="00B87760">
            <w:pPr>
              <w:spacing w:line="240" w:lineRule="auto"/>
              <w:ind w:firstLine="0"/>
              <w:jc w:val="left"/>
              <w:rPr>
                <w:sz w:val="24"/>
              </w:rPr>
            </w:pPr>
            <w:r w:rsidRPr="00413F77">
              <w:rPr>
                <w:sz w:val="24"/>
              </w:rPr>
              <w:t>Together for the project</w:t>
            </w:r>
          </w:p>
        </w:tc>
        <w:tc>
          <w:tcPr>
            <w:tcW w:w="1701" w:type="dxa"/>
            <w:vAlign w:val="center"/>
          </w:tcPr>
          <w:p w:rsidR="00D05ED5" w:rsidRPr="00413F77" w:rsidRDefault="00D05ED5" w:rsidP="00B87760">
            <w:pPr>
              <w:spacing w:line="240" w:lineRule="auto"/>
              <w:ind w:firstLine="0"/>
              <w:jc w:val="center"/>
              <w:rPr>
                <w:sz w:val="24"/>
              </w:rPr>
            </w:pPr>
            <w:r w:rsidRPr="00413F77">
              <w:rPr>
                <w:sz w:val="24"/>
              </w:rPr>
              <w:t>Manager, Programmer</w:t>
            </w:r>
          </w:p>
        </w:tc>
        <w:tc>
          <w:tcPr>
            <w:tcW w:w="1445" w:type="dxa"/>
            <w:vAlign w:val="center"/>
          </w:tcPr>
          <w:p w:rsidR="00D05ED5" w:rsidRPr="00413F77" w:rsidRDefault="00D05ED5" w:rsidP="00B87760">
            <w:pPr>
              <w:spacing w:line="240" w:lineRule="auto"/>
              <w:ind w:firstLine="0"/>
              <w:jc w:val="center"/>
              <w:rPr>
                <w:sz w:val="24"/>
              </w:rPr>
            </w:pPr>
            <w:r w:rsidRPr="00413F77">
              <w:rPr>
                <w:sz w:val="24"/>
              </w:rPr>
              <w:t>100</w:t>
            </w:r>
          </w:p>
        </w:tc>
        <w:tc>
          <w:tcPr>
            <w:tcW w:w="990" w:type="dxa"/>
            <w:vAlign w:val="center"/>
          </w:tcPr>
          <w:p w:rsidR="00D05ED5" w:rsidRPr="00413F77" w:rsidRDefault="00D05ED5" w:rsidP="00B87760">
            <w:pPr>
              <w:spacing w:line="240" w:lineRule="auto"/>
              <w:ind w:firstLine="0"/>
              <w:jc w:val="center"/>
              <w:rPr>
                <w:sz w:val="24"/>
              </w:rPr>
            </w:pPr>
            <w:r w:rsidRPr="00413F77">
              <w:rPr>
                <w:sz w:val="24"/>
              </w:rPr>
              <w:t>14</w:t>
            </w:r>
          </w:p>
          <w:p w:rsidR="00D05ED5" w:rsidRPr="00413F77" w:rsidRDefault="00D05ED5" w:rsidP="00B87760">
            <w:pPr>
              <w:spacing w:line="240" w:lineRule="auto"/>
              <w:ind w:firstLine="0"/>
              <w:jc w:val="center"/>
              <w:rPr>
                <w:sz w:val="24"/>
              </w:rPr>
            </w:pPr>
            <w:r w:rsidRPr="00413F77">
              <w:rPr>
                <w:sz w:val="24"/>
              </w:rPr>
              <w:t>100</w:t>
            </w:r>
          </w:p>
        </w:tc>
        <w:tc>
          <w:tcPr>
            <w:tcW w:w="861" w:type="dxa"/>
            <w:gridSpan w:val="2"/>
            <w:vAlign w:val="center"/>
          </w:tcPr>
          <w:p w:rsidR="00D05ED5" w:rsidRPr="00413F77" w:rsidRDefault="00D05ED5" w:rsidP="00B87760">
            <w:pPr>
              <w:spacing w:line="240" w:lineRule="auto"/>
              <w:ind w:firstLine="0"/>
              <w:jc w:val="center"/>
              <w:rPr>
                <w:sz w:val="24"/>
              </w:rPr>
            </w:pPr>
            <w:r w:rsidRPr="00413F77">
              <w:rPr>
                <w:sz w:val="24"/>
              </w:rPr>
              <w:t>14</w:t>
            </w:r>
          </w:p>
          <w:p w:rsidR="00D05ED5" w:rsidRPr="00413F77" w:rsidRDefault="00D05ED5" w:rsidP="00B87760">
            <w:pPr>
              <w:spacing w:line="240" w:lineRule="auto"/>
              <w:ind w:firstLine="0"/>
              <w:jc w:val="center"/>
              <w:rPr>
                <w:sz w:val="24"/>
              </w:rPr>
            </w:pPr>
            <w:r w:rsidRPr="00413F77">
              <w:rPr>
                <w:sz w:val="24"/>
              </w:rPr>
              <w:t>100</w:t>
            </w:r>
          </w:p>
        </w:tc>
        <w:tc>
          <w:tcPr>
            <w:tcW w:w="951" w:type="dxa"/>
            <w:vAlign w:val="center"/>
          </w:tcPr>
          <w:p w:rsidR="00D05ED5" w:rsidRPr="00413F77" w:rsidRDefault="00D05ED5" w:rsidP="00B87760">
            <w:pPr>
              <w:spacing w:line="240" w:lineRule="auto"/>
              <w:ind w:firstLine="0"/>
              <w:jc w:val="center"/>
              <w:rPr>
                <w:sz w:val="24"/>
              </w:rPr>
            </w:pPr>
            <w:r w:rsidRPr="00413F77">
              <w:rPr>
                <w:sz w:val="24"/>
              </w:rPr>
              <w:t>5.4</w:t>
            </w:r>
          </w:p>
          <w:p w:rsidR="00D05ED5" w:rsidRPr="00413F77" w:rsidRDefault="00D05ED5" w:rsidP="00B87760">
            <w:pPr>
              <w:spacing w:line="240" w:lineRule="auto"/>
              <w:ind w:firstLine="0"/>
              <w:jc w:val="center"/>
              <w:rPr>
                <w:sz w:val="24"/>
              </w:rPr>
            </w:pPr>
            <w:r w:rsidRPr="00413F77">
              <w:rPr>
                <w:sz w:val="24"/>
              </w:rPr>
              <w:t>100</w:t>
            </w:r>
          </w:p>
        </w:tc>
      </w:tr>
    </w:tbl>
    <w:p w:rsidR="00D05ED5" w:rsidRPr="00413F77" w:rsidRDefault="00D05ED5" w:rsidP="00D05ED5">
      <w:pPr>
        <w:ind w:firstLine="708"/>
        <w:rPr>
          <w:szCs w:val="28"/>
        </w:rPr>
      </w:pPr>
    </w:p>
    <w:p w:rsidR="00D05ED5" w:rsidRPr="00413F77" w:rsidRDefault="00D05ED5" w:rsidP="00D05ED5">
      <w:pPr>
        <w:pStyle w:val="Tablenumber"/>
      </w:pPr>
      <w:r w:rsidRPr="00413F77">
        <w:t>Table 5.3 – Project work schedule</w:t>
      </w:r>
    </w:p>
    <w:tbl>
      <w:tblPr>
        <w:tblStyle w:val="af"/>
        <w:tblW w:w="0" w:type="auto"/>
        <w:tblLook w:val="04A0" w:firstRow="1" w:lastRow="0" w:firstColumn="1" w:lastColumn="0" w:noHBand="0" w:noVBand="1"/>
      </w:tblPr>
      <w:tblGrid>
        <w:gridCol w:w="3143"/>
        <w:gridCol w:w="1637"/>
        <w:gridCol w:w="1596"/>
        <w:gridCol w:w="1493"/>
        <w:gridCol w:w="1476"/>
      </w:tblGrid>
      <w:tr w:rsidR="00D05ED5" w:rsidRPr="00413F77" w:rsidTr="00B87760">
        <w:tc>
          <w:tcPr>
            <w:tcW w:w="3143" w:type="dxa"/>
            <w:vMerge w:val="restart"/>
          </w:tcPr>
          <w:p w:rsidR="00D05ED5" w:rsidRPr="00413F77" w:rsidRDefault="00D05ED5" w:rsidP="00B87760">
            <w:pPr>
              <w:spacing w:line="240" w:lineRule="auto"/>
              <w:ind w:firstLine="0"/>
              <w:jc w:val="center"/>
              <w:rPr>
                <w:sz w:val="24"/>
              </w:rPr>
            </w:pPr>
            <w:r w:rsidRPr="00413F77">
              <w:rPr>
                <w:sz w:val="24"/>
              </w:rPr>
              <w:t>Content of the work</w:t>
            </w:r>
          </w:p>
        </w:tc>
        <w:tc>
          <w:tcPr>
            <w:tcW w:w="1637" w:type="dxa"/>
            <w:vMerge w:val="restart"/>
          </w:tcPr>
          <w:p w:rsidR="00D05ED5" w:rsidRPr="00413F77" w:rsidRDefault="00D05ED5" w:rsidP="00B87760">
            <w:pPr>
              <w:spacing w:line="240" w:lineRule="auto"/>
              <w:ind w:firstLine="0"/>
              <w:jc w:val="center"/>
              <w:rPr>
                <w:sz w:val="24"/>
              </w:rPr>
            </w:pPr>
            <w:r w:rsidRPr="00413F77">
              <w:rPr>
                <w:sz w:val="24"/>
              </w:rPr>
              <w:t>Performer</w:t>
            </w:r>
          </w:p>
        </w:tc>
        <w:tc>
          <w:tcPr>
            <w:tcW w:w="1596" w:type="dxa"/>
            <w:vMerge w:val="restart"/>
          </w:tcPr>
          <w:p w:rsidR="00D05ED5" w:rsidRPr="00413F77" w:rsidRDefault="00D05ED5" w:rsidP="00B87760">
            <w:pPr>
              <w:spacing w:line="240" w:lineRule="auto"/>
              <w:ind w:firstLine="0"/>
              <w:jc w:val="center"/>
              <w:rPr>
                <w:sz w:val="24"/>
              </w:rPr>
            </w:pPr>
            <w:r w:rsidRPr="00413F77">
              <w:rPr>
                <w:sz w:val="24"/>
              </w:rPr>
              <w:t>Duration, day</w:t>
            </w:r>
          </w:p>
        </w:tc>
        <w:tc>
          <w:tcPr>
            <w:tcW w:w="2969" w:type="dxa"/>
            <w:gridSpan w:val="2"/>
          </w:tcPr>
          <w:p w:rsidR="00D05ED5" w:rsidRPr="00413F77" w:rsidRDefault="00D05ED5" w:rsidP="00B87760">
            <w:pPr>
              <w:spacing w:line="240" w:lineRule="auto"/>
              <w:ind w:firstLine="0"/>
              <w:jc w:val="center"/>
              <w:rPr>
                <w:sz w:val="24"/>
              </w:rPr>
            </w:pPr>
            <w:r w:rsidRPr="00413F77">
              <w:rPr>
                <w:sz w:val="24"/>
              </w:rPr>
              <w:t>Work schedule</w:t>
            </w:r>
          </w:p>
        </w:tc>
      </w:tr>
      <w:tr w:rsidR="00D05ED5" w:rsidRPr="00413F77" w:rsidTr="00B87760">
        <w:tc>
          <w:tcPr>
            <w:tcW w:w="3143" w:type="dxa"/>
            <w:vMerge/>
          </w:tcPr>
          <w:p w:rsidR="00D05ED5" w:rsidRPr="00413F77" w:rsidRDefault="00D05ED5" w:rsidP="00B87760">
            <w:pPr>
              <w:spacing w:line="240" w:lineRule="auto"/>
              <w:ind w:firstLine="0"/>
              <w:jc w:val="center"/>
              <w:rPr>
                <w:sz w:val="24"/>
              </w:rPr>
            </w:pPr>
          </w:p>
        </w:tc>
        <w:tc>
          <w:tcPr>
            <w:tcW w:w="1637" w:type="dxa"/>
            <w:vMerge/>
          </w:tcPr>
          <w:p w:rsidR="00D05ED5" w:rsidRPr="00413F77" w:rsidRDefault="00D05ED5" w:rsidP="00B87760">
            <w:pPr>
              <w:spacing w:line="240" w:lineRule="auto"/>
              <w:ind w:firstLine="0"/>
              <w:jc w:val="center"/>
              <w:rPr>
                <w:sz w:val="24"/>
              </w:rPr>
            </w:pPr>
          </w:p>
        </w:tc>
        <w:tc>
          <w:tcPr>
            <w:tcW w:w="1596" w:type="dxa"/>
            <w:vMerge/>
          </w:tcPr>
          <w:p w:rsidR="00D05ED5" w:rsidRPr="00413F77" w:rsidRDefault="00D05ED5" w:rsidP="00B87760">
            <w:pPr>
              <w:spacing w:line="240" w:lineRule="auto"/>
              <w:ind w:firstLine="0"/>
              <w:jc w:val="center"/>
              <w:rPr>
                <w:sz w:val="24"/>
              </w:rPr>
            </w:pPr>
          </w:p>
        </w:tc>
        <w:tc>
          <w:tcPr>
            <w:tcW w:w="1493" w:type="dxa"/>
          </w:tcPr>
          <w:p w:rsidR="00D05ED5" w:rsidRPr="00413F77" w:rsidRDefault="00D05ED5" w:rsidP="00B87760">
            <w:pPr>
              <w:spacing w:line="240" w:lineRule="auto"/>
              <w:ind w:firstLine="0"/>
              <w:jc w:val="center"/>
              <w:rPr>
                <w:sz w:val="24"/>
              </w:rPr>
            </w:pPr>
            <w:r w:rsidRPr="00413F77">
              <w:rPr>
                <w:sz w:val="24"/>
              </w:rPr>
              <w:t>Beginning</w:t>
            </w:r>
          </w:p>
        </w:tc>
        <w:tc>
          <w:tcPr>
            <w:tcW w:w="1476" w:type="dxa"/>
          </w:tcPr>
          <w:p w:rsidR="00D05ED5" w:rsidRPr="00413F77" w:rsidRDefault="00D05ED5" w:rsidP="00B87760">
            <w:pPr>
              <w:spacing w:line="240" w:lineRule="auto"/>
              <w:ind w:firstLine="0"/>
              <w:jc w:val="center"/>
              <w:rPr>
                <w:sz w:val="24"/>
              </w:rPr>
            </w:pPr>
            <w:r w:rsidRPr="00413F77">
              <w:rPr>
                <w:sz w:val="24"/>
              </w:rPr>
              <w:t>End</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1. Basic concepts</w:t>
            </w:r>
          </w:p>
        </w:tc>
        <w:tc>
          <w:tcPr>
            <w:tcW w:w="1637" w:type="dxa"/>
          </w:tcPr>
          <w:p w:rsidR="00D05ED5" w:rsidRPr="00413F77" w:rsidRDefault="00D05ED5" w:rsidP="00B87760">
            <w:pPr>
              <w:spacing w:line="240" w:lineRule="auto"/>
              <w:ind w:firstLine="0"/>
              <w:jc w:val="center"/>
              <w:rPr>
                <w:sz w:val="24"/>
              </w:rPr>
            </w:pPr>
            <w:r w:rsidRPr="00413F77">
              <w:rPr>
                <w:sz w:val="24"/>
              </w:rPr>
              <w:t>Head</w:t>
            </w:r>
          </w:p>
        </w:tc>
        <w:tc>
          <w:tcPr>
            <w:tcW w:w="1596" w:type="dxa"/>
          </w:tcPr>
          <w:p w:rsidR="00D05ED5" w:rsidRPr="00413F77" w:rsidRDefault="00D05ED5" w:rsidP="00B87760">
            <w:pPr>
              <w:spacing w:line="240" w:lineRule="auto"/>
              <w:ind w:firstLine="0"/>
              <w:jc w:val="center"/>
              <w:rPr>
                <w:sz w:val="24"/>
              </w:rPr>
            </w:pPr>
            <w:r w:rsidRPr="00413F77">
              <w:rPr>
                <w:sz w:val="24"/>
              </w:rPr>
              <w:t>1</w:t>
            </w:r>
          </w:p>
        </w:tc>
        <w:tc>
          <w:tcPr>
            <w:tcW w:w="1493" w:type="dxa"/>
          </w:tcPr>
          <w:p w:rsidR="00D05ED5" w:rsidRPr="00413F77" w:rsidRDefault="00D05ED5" w:rsidP="00B87760">
            <w:pPr>
              <w:spacing w:line="240" w:lineRule="auto"/>
              <w:ind w:firstLine="0"/>
              <w:jc w:val="center"/>
              <w:rPr>
                <w:sz w:val="24"/>
              </w:rPr>
            </w:pPr>
            <w:r w:rsidRPr="00413F77">
              <w:rPr>
                <w:sz w:val="24"/>
              </w:rPr>
              <w:t>02/15/2024</w:t>
            </w:r>
          </w:p>
        </w:tc>
        <w:tc>
          <w:tcPr>
            <w:tcW w:w="1476" w:type="dxa"/>
          </w:tcPr>
          <w:p w:rsidR="00D05ED5" w:rsidRPr="00413F77" w:rsidRDefault="00D05ED5" w:rsidP="00B87760">
            <w:pPr>
              <w:spacing w:line="240" w:lineRule="auto"/>
              <w:ind w:firstLine="0"/>
              <w:jc w:val="center"/>
              <w:rPr>
                <w:sz w:val="24"/>
              </w:rPr>
            </w:pPr>
            <w:r w:rsidRPr="00413F77">
              <w:rPr>
                <w:sz w:val="24"/>
              </w:rPr>
              <w:t>02/15/2024</w:t>
            </w:r>
          </w:p>
        </w:tc>
      </w:tr>
      <w:tr w:rsidR="00D05ED5" w:rsidRPr="00413F77" w:rsidTr="00B87760">
        <w:tc>
          <w:tcPr>
            <w:tcW w:w="3143" w:type="dxa"/>
            <w:vMerge/>
          </w:tcPr>
          <w:p w:rsidR="00D05ED5" w:rsidRPr="00413F77" w:rsidRDefault="00D05ED5" w:rsidP="00B87760">
            <w:pPr>
              <w:spacing w:line="240" w:lineRule="auto"/>
              <w:ind w:firstLine="0"/>
              <w:jc w:val="left"/>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Programmer</w:t>
            </w:r>
          </w:p>
        </w:tc>
        <w:tc>
          <w:tcPr>
            <w:tcW w:w="1596" w:type="dxa"/>
          </w:tcPr>
          <w:p w:rsidR="00D05ED5" w:rsidRPr="00413F77" w:rsidRDefault="00D05ED5" w:rsidP="00B87760">
            <w:pPr>
              <w:spacing w:line="240" w:lineRule="auto"/>
              <w:ind w:firstLine="0"/>
              <w:jc w:val="center"/>
              <w:rPr>
                <w:sz w:val="24"/>
              </w:rPr>
            </w:pPr>
            <w:r w:rsidRPr="00413F77">
              <w:rPr>
                <w:sz w:val="24"/>
              </w:rPr>
              <w:t>2</w:t>
            </w:r>
          </w:p>
        </w:tc>
        <w:tc>
          <w:tcPr>
            <w:tcW w:w="1493" w:type="dxa"/>
          </w:tcPr>
          <w:p w:rsidR="00D05ED5" w:rsidRPr="00413F77" w:rsidRDefault="00D05ED5" w:rsidP="00B87760">
            <w:pPr>
              <w:spacing w:line="240" w:lineRule="auto"/>
              <w:ind w:firstLine="0"/>
              <w:jc w:val="center"/>
              <w:rPr>
                <w:sz w:val="24"/>
              </w:rPr>
            </w:pPr>
            <w:r w:rsidRPr="00413F77">
              <w:rPr>
                <w:sz w:val="24"/>
              </w:rPr>
              <w:t>02/15/2024</w:t>
            </w:r>
          </w:p>
        </w:tc>
        <w:tc>
          <w:tcPr>
            <w:tcW w:w="1476" w:type="dxa"/>
          </w:tcPr>
          <w:p w:rsidR="00D05ED5" w:rsidRPr="00413F77" w:rsidRDefault="00D05ED5" w:rsidP="00B87760">
            <w:pPr>
              <w:spacing w:line="240" w:lineRule="auto"/>
              <w:ind w:firstLine="0"/>
              <w:jc w:val="center"/>
              <w:rPr>
                <w:sz w:val="24"/>
              </w:rPr>
            </w:pPr>
            <w:r w:rsidRPr="00413F77">
              <w:rPr>
                <w:sz w:val="24"/>
              </w:rPr>
              <w:t>02/16/2024</w:t>
            </w:r>
          </w:p>
        </w:tc>
      </w:tr>
      <w:tr w:rsidR="00D05ED5" w:rsidRPr="00413F77" w:rsidTr="00B87760">
        <w:tc>
          <w:tcPr>
            <w:tcW w:w="3143" w:type="dxa"/>
          </w:tcPr>
          <w:p w:rsidR="00D05ED5" w:rsidRPr="00413F77" w:rsidRDefault="00D05ED5" w:rsidP="00B87760">
            <w:pPr>
              <w:spacing w:line="240" w:lineRule="auto"/>
              <w:ind w:firstLine="0"/>
              <w:jc w:val="left"/>
              <w:rPr>
                <w:sz w:val="24"/>
              </w:rPr>
            </w:pPr>
            <w:r w:rsidRPr="00413F77">
              <w:rPr>
                <w:sz w:val="24"/>
              </w:rPr>
              <w:t>2. Analysis of the patient card management system</w:t>
            </w:r>
          </w:p>
        </w:tc>
        <w:tc>
          <w:tcPr>
            <w:tcW w:w="1637" w:type="dxa"/>
          </w:tcPr>
          <w:p w:rsidR="00D05ED5" w:rsidRPr="00413F77" w:rsidRDefault="00D05ED5" w:rsidP="00B87760">
            <w:pPr>
              <w:spacing w:line="240" w:lineRule="auto"/>
              <w:ind w:firstLine="0"/>
              <w:jc w:val="center"/>
              <w:rPr>
                <w:sz w:val="24"/>
              </w:rPr>
            </w:pPr>
            <w:r w:rsidRPr="00413F77">
              <w:rPr>
                <w:sz w:val="24"/>
              </w:rPr>
              <w:t>Programmer</w:t>
            </w:r>
          </w:p>
        </w:tc>
        <w:tc>
          <w:tcPr>
            <w:tcW w:w="1596" w:type="dxa"/>
          </w:tcPr>
          <w:p w:rsidR="00D05ED5" w:rsidRPr="00413F77" w:rsidRDefault="00D05ED5" w:rsidP="00B87760">
            <w:pPr>
              <w:spacing w:line="240" w:lineRule="auto"/>
              <w:ind w:firstLine="0"/>
              <w:jc w:val="center"/>
              <w:rPr>
                <w:sz w:val="24"/>
              </w:rPr>
            </w:pPr>
            <w:r w:rsidRPr="00413F77">
              <w:rPr>
                <w:sz w:val="24"/>
              </w:rPr>
              <w:t>5</w:t>
            </w:r>
          </w:p>
        </w:tc>
        <w:tc>
          <w:tcPr>
            <w:tcW w:w="1493" w:type="dxa"/>
          </w:tcPr>
          <w:p w:rsidR="00D05ED5" w:rsidRPr="00413F77" w:rsidRDefault="00D05ED5" w:rsidP="00B87760">
            <w:pPr>
              <w:spacing w:line="240" w:lineRule="auto"/>
              <w:ind w:firstLine="0"/>
              <w:jc w:val="center"/>
              <w:rPr>
                <w:sz w:val="24"/>
              </w:rPr>
            </w:pPr>
            <w:r w:rsidRPr="00413F77">
              <w:rPr>
                <w:sz w:val="24"/>
              </w:rPr>
              <w:t>02/17/2024</w:t>
            </w:r>
          </w:p>
        </w:tc>
        <w:tc>
          <w:tcPr>
            <w:tcW w:w="1476" w:type="dxa"/>
          </w:tcPr>
          <w:p w:rsidR="00D05ED5" w:rsidRPr="00413F77" w:rsidRDefault="00D05ED5" w:rsidP="00B87760">
            <w:pPr>
              <w:spacing w:line="240" w:lineRule="auto"/>
              <w:ind w:firstLine="0"/>
              <w:jc w:val="center"/>
              <w:rPr>
                <w:sz w:val="24"/>
              </w:rPr>
            </w:pPr>
            <w:r w:rsidRPr="00413F77">
              <w:rPr>
                <w:sz w:val="24"/>
              </w:rPr>
              <w:t>02/21/2024</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3. Description of development stages</w:t>
            </w:r>
          </w:p>
        </w:tc>
        <w:tc>
          <w:tcPr>
            <w:tcW w:w="1637" w:type="dxa"/>
          </w:tcPr>
          <w:p w:rsidR="00D05ED5" w:rsidRPr="00413F77" w:rsidRDefault="00D05ED5" w:rsidP="00B87760">
            <w:pPr>
              <w:spacing w:line="240" w:lineRule="auto"/>
              <w:ind w:firstLine="0"/>
              <w:jc w:val="center"/>
              <w:rPr>
                <w:sz w:val="24"/>
              </w:rPr>
            </w:pPr>
            <w:r w:rsidRPr="00413F77">
              <w:rPr>
                <w:sz w:val="24"/>
              </w:rPr>
              <w:t>Head</w:t>
            </w:r>
          </w:p>
        </w:tc>
        <w:tc>
          <w:tcPr>
            <w:tcW w:w="1596" w:type="dxa"/>
          </w:tcPr>
          <w:p w:rsidR="00D05ED5" w:rsidRPr="00413F77" w:rsidRDefault="00D05ED5" w:rsidP="00B87760">
            <w:pPr>
              <w:spacing w:line="240" w:lineRule="auto"/>
              <w:ind w:firstLine="0"/>
              <w:jc w:val="center"/>
              <w:rPr>
                <w:sz w:val="24"/>
              </w:rPr>
            </w:pPr>
            <w:r w:rsidRPr="00413F77">
              <w:rPr>
                <w:sz w:val="24"/>
              </w:rPr>
              <w:t>1</w:t>
            </w:r>
          </w:p>
        </w:tc>
        <w:tc>
          <w:tcPr>
            <w:tcW w:w="1493" w:type="dxa"/>
          </w:tcPr>
          <w:p w:rsidR="00D05ED5" w:rsidRPr="00413F77" w:rsidRDefault="00D05ED5" w:rsidP="00B87760">
            <w:pPr>
              <w:spacing w:line="240" w:lineRule="auto"/>
              <w:ind w:firstLine="0"/>
              <w:jc w:val="center"/>
              <w:rPr>
                <w:sz w:val="24"/>
              </w:rPr>
            </w:pPr>
            <w:r w:rsidRPr="00413F77">
              <w:rPr>
                <w:sz w:val="24"/>
              </w:rPr>
              <w:t>02/22/2024</w:t>
            </w:r>
          </w:p>
        </w:tc>
        <w:tc>
          <w:tcPr>
            <w:tcW w:w="1476" w:type="dxa"/>
          </w:tcPr>
          <w:p w:rsidR="00D05ED5" w:rsidRPr="00413F77" w:rsidRDefault="00D05ED5" w:rsidP="00B87760">
            <w:pPr>
              <w:spacing w:line="240" w:lineRule="auto"/>
              <w:ind w:firstLine="0"/>
              <w:jc w:val="center"/>
              <w:rPr>
                <w:sz w:val="24"/>
              </w:rPr>
            </w:pPr>
            <w:r w:rsidRPr="00413F77">
              <w:rPr>
                <w:sz w:val="24"/>
              </w:rPr>
              <w:t>02/22/2024</w:t>
            </w:r>
          </w:p>
        </w:tc>
      </w:tr>
      <w:tr w:rsidR="00D05ED5" w:rsidRPr="00413F77" w:rsidTr="00B87760">
        <w:tc>
          <w:tcPr>
            <w:tcW w:w="3143" w:type="dxa"/>
            <w:vMerge/>
          </w:tcPr>
          <w:p w:rsidR="00D05ED5" w:rsidRPr="00413F77" w:rsidRDefault="00D05ED5" w:rsidP="00B87760">
            <w:pPr>
              <w:spacing w:line="240" w:lineRule="auto"/>
              <w:ind w:firstLine="0"/>
              <w:jc w:val="left"/>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Programmer</w:t>
            </w:r>
          </w:p>
        </w:tc>
        <w:tc>
          <w:tcPr>
            <w:tcW w:w="1596" w:type="dxa"/>
          </w:tcPr>
          <w:p w:rsidR="00D05ED5" w:rsidRPr="00413F77" w:rsidRDefault="00D05ED5" w:rsidP="00B87760">
            <w:pPr>
              <w:spacing w:line="240" w:lineRule="auto"/>
              <w:ind w:firstLine="0"/>
              <w:jc w:val="center"/>
              <w:rPr>
                <w:sz w:val="24"/>
              </w:rPr>
            </w:pPr>
            <w:r w:rsidRPr="00413F77">
              <w:rPr>
                <w:sz w:val="24"/>
              </w:rPr>
              <w:t>3</w:t>
            </w:r>
          </w:p>
        </w:tc>
        <w:tc>
          <w:tcPr>
            <w:tcW w:w="1493" w:type="dxa"/>
          </w:tcPr>
          <w:p w:rsidR="00D05ED5" w:rsidRPr="00413F77" w:rsidRDefault="00D05ED5" w:rsidP="00B87760">
            <w:pPr>
              <w:spacing w:line="240" w:lineRule="auto"/>
              <w:ind w:firstLine="0"/>
              <w:jc w:val="center"/>
              <w:rPr>
                <w:sz w:val="24"/>
              </w:rPr>
            </w:pPr>
            <w:r w:rsidRPr="00413F77">
              <w:rPr>
                <w:sz w:val="24"/>
              </w:rPr>
              <w:t>02/22/2024</w:t>
            </w:r>
          </w:p>
        </w:tc>
        <w:tc>
          <w:tcPr>
            <w:tcW w:w="1476" w:type="dxa"/>
          </w:tcPr>
          <w:p w:rsidR="00D05ED5" w:rsidRPr="00413F77" w:rsidRDefault="00D05ED5" w:rsidP="00B87760">
            <w:pPr>
              <w:spacing w:line="240" w:lineRule="auto"/>
              <w:ind w:firstLine="0"/>
              <w:jc w:val="center"/>
              <w:rPr>
                <w:sz w:val="24"/>
              </w:rPr>
            </w:pPr>
            <w:r w:rsidRPr="00413F77">
              <w:rPr>
                <w:sz w:val="24"/>
              </w:rPr>
              <w:t>02/24/2024</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4. Choosing a development methodology</w:t>
            </w:r>
          </w:p>
        </w:tc>
        <w:tc>
          <w:tcPr>
            <w:tcW w:w="1637" w:type="dxa"/>
          </w:tcPr>
          <w:p w:rsidR="00D05ED5" w:rsidRPr="00413F77" w:rsidRDefault="00D05ED5" w:rsidP="00B87760">
            <w:pPr>
              <w:spacing w:line="240" w:lineRule="auto"/>
              <w:ind w:firstLine="0"/>
              <w:jc w:val="center"/>
              <w:rPr>
                <w:sz w:val="24"/>
              </w:rPr>
            </w:pPr>
            <w:r w:rsidRPr="00413F77">
              <w:rPr>
                <w:sz w:val="24"/>
              </w:rPr>
              <w:t>Head</w:t>
            </w:r>
          </w:p>
        </w:tc>
        <w:tc>
          <w:tcPr>
            <w:tcW w:w="1596" w:type="dxa"/>
          </w:tcPr>
          <w:p w:rsidR="00D05ED5" w:rsidRPr="00413F77" w:rsidRDefault="00D05ED5" w:rsidP="00B87760">
            <w:pPr>
              <w:spacing w:line="240" w:lineRule="auto"/>
              <w:ind w:firstLine="0"/>
              <w:jc w:val="center"/>
              <w:rPr>
                <w:sz w:val="24"/>
              </w:rPr>
            </w:pPr>
            <w:r w:rsidRPr="00413F77">
              <w:rPr>
                <w:sz w:val="24"/>
              </w:rPr>
              <w:t>1</w:t>
            </w:r>
          </w:p>
        </w:tc>
        <w:tc>
          <w:tcPr>
            <w:tcW w:w="1493" w:type="dxa"/>
          </w:tcPr>
          <w:p w:rsidR="00D05ED5" w:rsidRPr="00413F77" w:rsidRDefault="00D05ED5" w:rsidP="00B87760">
            <w:pPr>
              <w:spacing w:line="240" w:lineRule="auto"/>
              <w:ind w:firstLine="0"/>
              <w:jc w:val="center"/>
              <w:rPr>
                <w:sz w:val="24"/>
              </w:rPr>
            </w:pPr>
            <w:r w:rsidRPr="00413F77">
              <w:rPr>
                <w:sz w:val="24"/>
              </w:rPr>
              <w:t>02/25/2024</w:t>
            </w:r>
          </w:p>
        </w:tc>
        <w:tc>
          <w:tcPr>
            <w:tcW w:w="1476" w:type="dxa"/>
          </w:tcPr>
          <w:p w:rsidR="00D05ED5" w:rsidRPr="00413F77" w:rsidRDefault="00D05ED5" w:rsidP="00B87760">
            <w:pPr>
              <w:spacing w:line="240" w:lineRule="auto"/>
              <w:ind w:firstLine="0"/>
              <w:jc w:val="center"/>
              <w:rPr>
                <w:sz w:val="24"/>
              </w:rPr>
            </w:pPr>
            <w:r w:rsidRPr="00413F77">
              <w:rPr>
                <w:sz w:val="24"/>
              </w:rPr>
              <w:t>02/25/2024</w:t>
            </w:r>
          </w:p>
        </w:tc>
      </w:tr>
      <w:tr w:rsidR="00D05ED5" w:rsidRPr="00413F77" w:rsidTr="00B87760">
        <w:tc>
          <w:tcPr>
            <w:tcW w:w="3143" w:type="dxa"/>
            <w:vMerge/>
          </w:tcPr>
          <w:p w:rsidR="00D05ED5" w:rsidRPr="00413F77" w:rsidRDefault="00D05ED5" w:rsidP="00B87760">
            <w:pPr>
              <w:spacing w:line="240" w:lineRule="auto"/>
              <w:ind w:firstLine="0"/>
              <w:jc w:val="left"/>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Programmer</w:t>
            </w:r>
          </w:p>
        </w:tc>
        <w:tc>
          <w:tcPr>
            <w:tcW w:w="1596" w:type="dxa"/>
          </w:tcPr>
          <w:p w:rsidR="00D05ED5" w:rsidRPr="00413F77" w:rsidRDefault="00D05ED5" w:rsidP="00B87760">
            <w:pPr>
              <w:spacing w:line="240" w:lineRule="auto"/>
              <w:ind w:firstLine="0"/>
              <w:jc w:val="center"/>
              <w:rPr>
                <w:sz w:val="24"/>
              </w:rPr>
            </w:pPr>
            <w:r w:rsidRPr="00413F77">
              <w:rPr>
                <w:sz w:val="24"/>
              </w:rPr>
              <w:t>2</w:t>
            </w:r>
          </w:p>
        </w:tc>
        <w:tc>
          <w:tcPr>
            <w:tcW w:w="1493" w:type="dxa"/>
          </w:tcPr>
          <w:p w:rsidR="00D05ED5" w:rsidRPr="00413F77" w:rsidRDefault="00D05ED5" w:rsidP="00B87760">
            <w:pPr>
              <w:spacing w:line="240" w:lineRule="auto"/>
              <w:ind w:firstLine="0"/>
              <w:jc w:val="center"/>
              <w:rPr>
                <w:sz w:val="24"/>
              </w:rPr>
            </w:pPr>
            <w:r w:rsidRPr="00413F77">
              <w:rPr>
                <w:sz w:val="24"/>
              </w:rPr>
              <w:t>02/25/2024</w:t>
            </w:r>
          </w:p>
        </w:tc>
        <w:tc>
          <w:tcPr>
            <w:tcW w:w="1476" w:type="dxa"/>
          </w:tcPr>
          <w:p w:rsidR="00D05ED5" w:rsidRPr="00413F77" w:rsidRDefault="00D05ED5" w:rsidP="00B87760">
            <w:pPr>
              <w:spacing w:line="240" w:lineRule="auto"/>
              <w:ind w:firstLine="0"/>
              <w:jc w:val="center"/>
              <w:rPr>
                <w:sz w:val="24"/>
              </w:rPr>
            </w:pPr>
            <w:r w:rsidRPr="00413F77">
              <w:rPr>
                <w:sz w:val="24"/>
              </w:rPr>
              <w:t>02/26/2024</w:t>
            </w:r>
          </w:p>
        </w:tc>
      </w:tr>
      <w:tr w:rsidR="00D05ED5" w:rsidRPr="00413F77" w:rsidTr="00B87760">
        <w:tc>
          <w:tcPr>
            <w:tcW w:w="3143" w:type="dxa"/>
          </w:tcPr>
          <w:p w:rsidR="00D05ED5" w:rsidRPr="00413F77" w:rsidRDefault="00D05ED5" w:rsidP="00B87760">
            <w:pPr>
              <w:spacing w:line="240" w:lineRule="auto"/>
              <w:ind w:firstLine="0"/>
              <w:jc w:val="left"/>
              <w:rPr>
                <w:sz w:val="24"/>
              </w:rPr>
            </w:pPr>
            <w:r w:rsidRPr="00413F77">
              <w:rPr>
                <w:sz w:val="24"/>
              </w:rPr>
              <w:t>5. Business requirements analysis</w:t>
            </w:r>
          </w:p>
        </w:tc>
        <w:tc>
          <w:tcPr>
            <w:tcW w:w="1637" w:type="dxa"/>
          </w:tcPr>
          <w:p w:rsidR="00D05ED5" w:rsidRPr="00413F77" w:rsidRDefault="00D05ED5" w:rsidP="00B87760">
            <w:pPr>
              <w:spacing w:line="240" w:lineRule="auto"/>
              <w:ind w:firstLine="0"/>
              <w:jc w:val="center"/>
              <w:rPr>
                <w:sz w:val="24"/>
              </w:rPr>
            </w:pPr>
            <w:r w:rsidRPr="00413F77">
              <w:rPr>
                <w:sz w:val="24"/>
              </w:rPr>
              <w:t>Programmer</w:t>
            </w:r>
          </w:p>
        </w:tc>
        <w:tc>
          <w:tcPr>
            <w:tcW w:w="1596" w:type="dxa"/>
          </w:tcPr>
          <w:p w:rsidR="00D05ED5" w:rsidRPr="00413F77" w:rsidRDefault="00D05ED5" w:rsidP="00B87760">
            <w:pPr>
              <w:spacing w:line="240" w:lineRule="auto"/>
              <w:ind w:firstLine="0"/>
              <w:jc w:val="center"/>
              <w:rPr>
                <w:sz w:val="24"/>
              </w:rPr>
            </w:pPr>
            <w:r w:rsidRPr="00413F77">
              <w:rPr>
                <w:sz w:val="24"/>
              </w:rPr>
              <w:t>2</w:t>
            </w:r>
          </w:p>
        </w:tc>
        <w:tc>
          <w:tcPr>
            <w:tcW w:w="1493" w:type="dxa"/>
          </w:tcPr>
          <w:p w:rsidR="00D05ED5" w:rsidRPr="00413F77" w:rsidRDefault="00D05ED5" w:rsidP="00B87760">
            <w:pPr>
              <w:spacing w:line="240" w:lineRule="auto"/>
              <w:ind w:firstLine="0"/>
              <w:jc w:val="center"/>
              <w:rPr>
                <w:sz w:val="24"/>
              </w:rPr>
            </w:pPr>
            <w:r w:rsidRPr="00413F77">
              <w:rPr>
                <w:sz w:val="24"/>
              </w:rPr>
              <w:t>02/27/2024</w:t>
            </w:r>
          </w:p>
        </w:tc>
        <w:tc>
          <w:tcPr>
            <w:tcW w:w="1476" w:type="dxa"/>
          </w:tcPr>
          <w:p w:rsidR="00D05ED5" w:rsidRPr="00413F77" w:rsidRDefault="00D05ED5" w:rsidP="00B87760">
            <w:pPr>
              <w:spacing w:line="240" w:lineRule="auto"/>
              <w:ind w:firstLine="0"/>
              <w:jc w:val="center"/>
              <w:rPr>
                <w:sz w:val="24"/>
              </w:rPr>
            </w:pPr>
            <w:r w:rsidRPr="00413F77">
              <w:rPr>
                <w:sz w:val="24"/>
              </w:rPr>
              <w:t>02/28/2024</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6. Analysis and improvement of business processes</w:t>
            </w:r>
          </w:p>
        </w:tc>
        <w:tc>
          <w:tcPr>
            <w:tcW w:w="1637" w:type="dxa"/>
          </w:tcPr>
          <w:p w:rsidR="00D05ED5" w:rsidRPr="00413F77" w:rsidRDefault="00D05ED5" w:rsidP="00B87760">
            <w:pPr>
              <w:spacing w:line="240" w:lineRule="auto"/>
              <w:ind w:firstLine="0"/>
              <w:jc w:val="center"/>
              <w:rPr>
                <w:sz w:val="24"/>
              </w:rPr>
            </w:pPr>
            <w:r w:rsidRPr="00413F77">
              <w:rPr>
                <w:sz w:val="24"/>
              </w:rPr>
              <w:t>Head</w:t>
            </w:r>
          </w:p>
        </w:tc>
        <w:tc>
          <w:tcPr>
            <w:tcW w:w="1596" w:type="dxa"/>
          </w:tcPr>
          <w:p w:rsidR="00D05ED5" w:rsidRPr="00413F77" w:rsidRDefault="00D05ED5" w:rsidP="00B87760">
            <w:pPr>
              <w:spacing w:line="240" w:lineRule="auto"/>
              <w:ind w:firstLine="0"/>
              <w:jc w:val="center"/>
              <w:rPr>
                <w:sz w:val="24"/>
              </w:rPr>
            </w:pPr>
            <w:r w:rsidRPr="00413F77">
              <w:rPr>
                <w:sz w:val="24"/>
              </w:rPr>
              <w:t>2</w:t>
            </w:r>
          </w:p>
        </w:tc>
        <w:tc>
          <w:tcPr>
            <w:tcW w:w="1493" w:type="dxa"/>
          </w:tcPr>
          <w:p w:rsidR="00D05ED5" w:rsidRPr="00413F77" w:rsidRDefault="00D05ED5" w:rsidP="00B87760">
            <w:pPr>
              <w:spacing w:line="240" w:lineRule="auto"/>
              <w:ind w:firstLine="0"/>
              <w:jc w:val="center"/>
              <w:rPr>
                <w:sz w:val="24"/>
              </w:rPr>
            </w:pPr>
            <w:r w:rsidRPr="00413F77">
              <w:rPr>
                <w:sz w:val="24"/>
              </w:rPr>
              <w:t>02/29/2024</w:t>
            </w:r>
          </w:p>
        </w:tc>
        <w:tc>
          <w:tcPr>
            <w:tcW w:w="1476" w:type="dxa"/>
          </w:tcPr>
          <w:p w:rsidR="00D05ED5" w:rsidRPr="00413F77" w:rsidRDefault="00D05ED5" w:rsidP="00B87760">
            <w:pPr>
              <w:spacing w:line="240" w:lineRule="auto"/>
              <w:ind w:firstLine="0"/>
              <w:jc w:val="center"/>
              <w:rPr>
                <w:sz w:val="24"/>
              </w:rPr>
            </w:pPr>
            <w:r w:rsidRPr="00413F77">
              <w:rPr>
                <w:sz w:val="24"/>
              </w:rPr>
              <w:t>01.03.2024</w:t>
            </w:r>
          </w:p>
        </w:tc>
      </w:tr>
      <w:tr w:rsidR="00D05ED5" w:rsidRPr="00413F77" w:rsidTr="00B87760">
        <w:tc>
          <w:tcPr>
            <w:tcW w:w="3143" w:type="dxa"/>
            <w:vMerge/>
          </w:tcPr>
          <w:p w:rsidR="00D05ED5" w:rsidRPr="00413F77" w:rsidRDefault="00D05ED5" w:rsidP="00B87760">
            <w:pPr>
              <w:spacing w:line="240" w:lineRule="auto"/>
              <w:ind w:firstLine="0"/>
              <w:jc w:val="left"/>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Programmer</w:t>
            </w:r>
          </w:p>
        </w:tc>
        <w:tc>
          <w:tcPr>
            <w:tcW w:w="1596" w:type="dxa"/>
          </w:tcPr>
          <w:p w:rsidR="00D05ED5" w:rsidRPr="00413F77" w:rsidRDefault="00D05ED5" w:rsidP="00B87760">
            <w:pPr>
              <w:spacing w:line="240" w:lineRule="auto"/>
              <w:ind w:firstLine="0"/>
              <w:jc w:val="center"/>
              <w:rPr>
                <w:sz w:val="24"/>
              </w:rPr>
            </w:pPr>
            <w:r w:rsidRPr="00413F77">
              <w:rPr>
                <w:sz w:val="24"/>
              </w:rPr>
              <w:t>4</w:t>
            </w:r>
          </w:p>
        </w:tc>
        <w:tc>
          <w:tcPr>
            <w:tcW w:w="1493" w:type="dxa"/>
          </w:tcPr>
          <w:p w:rsidR="00D05ED5" w:rsidRPr="00413F77" w:rsidRDefault="00D05ED5" w:rsidP="00B87760">
            <w:pPr>
              <w:spacing w:line="240" w:lineRule="auto"/>
              <w:ind w:firstLine="0"/>
              <w:jc w:val="center"/>
              <w:rPr>
                <w:sz w:val="24"/>
              </w:rPr>
            </w:pPr>
            <w:r w:rsidRPr="00413F77">
              <w:rPr>
                <w:sz w:val="24"/>
              </w:rPr>
              <w:t>02/29/2024</w:t>
            </w:r>
          </w:p>
        </w:tc>
        <w:tc>
          <w:tcPr>
            <w:tcW w:w="1476" w:type="dxa"/>
          </w:tcPr>
          <w:p w:rsidR="00D05ED5" w:rsidRPr="00413F77" w:rsidRDefault="00D05ED5" w:rsidP="00B87760">
            <w:pPr>
              <w:spacing w:line="240" w:lineRule="auto"/>
              <w:ind w:firstLine="0"/>
              <w:jc w:val="center"/>
              <w:rPr>
                <w:sz w:val="24"/>
              </w:rPr>
            </w:pPr>
            <w:r w:rsidRPr="00413F77">
              <w:rPr>
                <w:sz w:val="24"/>
              </w:rPr>
              <w:t>03.03.2024</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7. Functional requirements</w:t>
            </w:r>
          </w:p>
        </w:tc>
        <w:tc>
          <w:tcPr>
            <w:tcW w:w="1637" w:type="dxa"/>
          </w:tcPr>
          <w:p w:rsidR="00D05ED5" w:rsidRPr="00413F77" w:rsidRDefault="00D05ED5" w:rsidP="00B87760">
            <w:pPr>
              <w:spacing w:line="240" w:lineRule="auto"/>
              <w:ind w:firstLine="0"/>
              <w:jc w:val="center"/>
              <w:rPr>
                <w:sz w:val="24"/>
              </w:rPr>
            </w:pPr>
            <w:r w:rsidRPr="00413F77">
              <w:rPr>
                <w:sz w:val="24"/>
              </w:rPr>
              <w:t>Head</w:t>
            </w:r>
          </w:p>
        </w:tc>
        <w:tc>
          <w:tcPr>
            <w:tcW w:w="1596" w:type="dxa"/>
          </w:tcPr>
          <w:p w:rsidR="00D05ED5" w:rsidRPr="00413F77" w:rsidRDefault="00D05ED5" w:rsidP="00B87760">
            <w:pPr>
              <w:spacing w:line="240" w:lineRule="auto"/>
              <w:ind w:firstLine="0"/>
              <w:jc w:val="center"/>
              <w:rPr>
                <w:sz w:val="24"/>
              </w:rPr>
            </w:pPr>
            <w:r w:rsidRPr="00413F77">
              <w:rPr>
                <w:sz w:val="24"/>
              </w:rPr>
              <w:t>1</w:t>
            </w:r>
          </w:p>
        </w:tc>
        <w:tc>
          <w:tcPr>
            <w:tcW w:w="1493" w:type="dxa"/>
          </w:tcPr>
          <w:p w:rsidR="00D05ED5" w:rsidRPr="00413F77" w:rsidRDefault="00D05ED5" w:rsidP="00B87760">
            <w:pPr>
              <w:spacing w:line="240" w:lineRule="auto"/>
              <w:ind w:firstLine="0"/>
              <w:jc w:val="center"/>
              <w:rPr>
                <w:sz w:val="24"/>
              </w:rPr>
            </w:pPr>
            <w:r w:rsidRPr="00413F77">
              <w:rPr>
                <w:sz w:val="24"/>
              </w:rPr>
              <w:t>04.03.2024</w:t>
            </w:r>
          </w:p>
        </w:tc>
        <w:tc>
          <w:tcPr>
            <w:tcW w:w="1476" w:type="dxa"/>
          </w:tcPr>
          <w:p w:rsidR="00D05ED5" w:rsidRPr="00413F77" w:rsidRDefault="00D05ED5" w:rsidP="00B87760">
            <w:pPr>
              <w:spacing w:line="240" w:lineRule="auto"/>
              <w:ind w:firstLine="0"/>
              <w:jc w:val="center"/>
              <w:rPr>
                <w:sz w:val="24"/>
              </w:rPr>
            </w:pPr>
            <w:r w:rsidRPr="00413F77">
              <w:rPr>
                <w:sz w:val="24"/>
              </w:rPr>
              <w:t>04.03.2024</w:t>
            </w:r>
          </w:p>
        </w:tc>
      </w:tr>
      <w:tr w:rsidR="00D05ED5" w:rsidRPr="00413F77" w:rsidTr="00B87760">
        <w:tc>
          <w:tcPr>
            <w:tcW w:w="3143" w:type="dxa"/>
            <w:vMerge/>
          </w:tcPr>
          <w:p w:rsidR="00D05ED5" w:rsidRPr="00413F77" w:rsidRDefault="00D05ED5" w:rsidP="00B87760">
            <w:pPr>
              <w:spacing w:line="240" w:lineRule="auto"/>
              <w:ind w:firstLine="0"/>
              <w:jc w:val="left"/>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Programmer</w:t>
            </w:r>
          </w:p>
        </w:tc>
        <w:tc>
          <w:tcPr>
            <w:tcW w:w="1596" w:type="dxa"/>
          </w:tcPr>
          <w:p w:rsidR="00D05ED5" w:rsidRPr="00413F77" w:rsidRDefault="00D05ED5" w:rsidP="00B87760">
            <w:pPr>
              <w:spacing w:line="240" w:lineRule="auto"/>
              <w:ind w:firstLine="0"/>
              <w:jc w:val="center"/>
              <w:rPr>
                <w:sz w:val="24"/>
              </w:rPr>
            </w:pPr>
            <w:r w:rsidRPr="00413F77">
              <w:rPr>
                <w:sz w:val="24"/>
              </w:rPr>
              <w:t>2</w:t>
            </w:r>
          </w:p>
        </w:tc>
        <w:tc>
          <w:tcPr>
            <w:tcW w:w="1493" w:type="dxa"/>
          </w:tcPr>
          <w:p w:rsidR="00D05ED5" w:rsidRPr="00413F77" w:rsidRDefault="00D05ED5" w:rsidP="00B87760">
            <w:pPr>
              <w:spacing w:line="240" w:lineRule="auto"/>
              <w:ind w:firstLine="0"/>
              <w:jc w:val="center"/>
              <w:rPr>
                <w:sz w:val="24"/>
              </w:rPr>
            </w:pPr>
            <w:r w:rsidRPr="00413F77">
              <w:rPr>
                <w:sz w:val="24"/>
              </w:rPr>
              <w:t>04.03.2024</w:t>
            </w:r>
          </w:p>
        </w:tc>
        <w:tc>
          <w:tcPr>
            <w:tcW w:w="1476" w:type="dxa"/>
          </w:tcPr>
          <w:p w:rsidR="00D05ED5" w:rsidRPr="00413F77" w:rsidRDefault="00D05ED5" w:rsidP="00B87760">
            <w:pPr>
              <w:spacing w:line="240" w:lineRule="auto"/>
              <w:ind w:firstLine="0"/>
              <w:jc w:val="center"/>
              <w:rPr>
                <w:sz w:val="24"/>
              </w:rPr>
            </w:pPr>
            <w:r w:rsidRPr="00413F77">
              <w:rPr>
                <w:sz w:val="24"/>
              </w:rPr>
              <w:t>05.03.2024</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8. Non-functional requirements</w:t>
            </w:r>
          </w:p>
        </w:tc>
        <w:tc>
          <w:tcPr>
            <w:tcW w:w="1637" w:type="dxa"/>
          </w:tcPr>
          <w:p w:rsidR="00D05ED5" w:rsidRPr="00413F77" w:rsidRDefault="00D05ED5" w:rsidP="00B87760">
            <w:pPr>
              <w:spacing w:line="240" w:lineRule="auto"/>
              <w:ind w:firstLine="0"/>
              <w:jc w:val="center"/>
              <w:rPr>
                <w:sz w:val="24"/>
              </w:rPr>
            </w:pPr>
            <w:r w:rsidRPr="00413F77">
              <w:rPr>
                <w:sz w:val="24"/>
              </w:rPr>
              <w:t>Head</w:t>
            </w:r>
          </w:p>
        </w:tc>
        <w:tc>
          <w:tcPr>
            <w:tcW w:w="1596" w:type="dxa"/>
          </w:tcPr>
          <w:p w:rsidR="00D05ED5" w:rsidRPr="00413F77" w:rsidRDefault="00D05ED5" w:rsidP="00B87760">
            <w:pPr>
              <w:spacing w:line="240" w:lineRule="auto"/>
              <w:ind w:firstLine="0"/>
              <w:jc w:val="center"/>
              <w:rPr>
                <w:sz w:val="24"/>
              </w:rPr>
            </w:pPr>
            <w:r w:rsidRPr="00413F77">
              <w:rPr>
                <w:sz w:val="24"/>
              </w:rPr>
              <w:t>1</w:t>
            </w:r>
          </w:p>
        </w:tc>
        <w:tc>
          <w:tcPr>
            <w:tcW w:w="1493" w:type="dxa"/>
          </w:tcPr>
          <w:p w:rsidR="00D05ED5" w:rsidRPr="00413F77" w:rsidRDefault="00D05ED5" w:rsidP="00B87760">
            <w:pPr>
              <w:spacing w:line="240" w:lineRule="auto"/>
              <w:ind w:firstLine="0"/>
              <w:jc w:val="center"/>
              <w:rPr>
                <w:sz w:val="24"/>
              </w:rPr>
            </w:pPr>
            <w:r w:rsidRPr="00413F77">
              <w:rPr>
                <w:sz w:val="24"/>
              </w:rPr>
              <w:t>06.03.2024</w:t>
            </w:r>
          </w:p>
        </w:tc>
        <w:tc>
          <w:tcPr>
            <w:tcW w:w="1476" w:type="dxa"/>
          </w:tcPr>
          <w:p w:rsidR="00D05ED5" w:rsidRPr="00413F77" w:rsidRDefault="00D05ED5" w:rsidP="00B87760">
            <w:pPr>
              <w:spacing w:line="240" w:lineRule="auto"/>
              <w:ind w:firstLine="0"/>
              <w:jc w:val="center"/>
              <w:rPr>
                <w:sz w:val="24"/>
              </w:rPr>
            </w:pPr>
            <w:r w:rsidRPr="00413F77">
              <w:rPr>
                <w:sz w:val="24"/>
              </w:rPr>
              <w:t>06.03.2024</w:t>
            </w:r>
          </w:p>
        </w:tc>
      </w:tr>
      <w:tr w:rsidR="00D05ED5" w:rsidRPr="00413F77" w:rsidTr="00B87760">
        <w:tc>
          <w:tcPr>
            <w:tcW w:w="3143" w:type="dxa"/>
            <w:vMerge/>
          </w:tcPr>
          <w:p w:rsidR="00D05ED5" w:rsidRPr="00413F77" w:rsidRDefault="00D05ED5" w:rsidP="00B87760">
            <w:pPr>
              <w:spacing w:line="240" w:lineRule="auto"/>
              <w:ind w:firstLine="0"/>
              <w:jc w:val="left"/>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Programmer</w:t>
            </w:r>
          </w:p>
        </w:tc>
        <w:tc>
          <w:tcPr>
            <w:tcW w:w="1596" w:type="dxa"/>
          </w:tcPr>
          <w:p w:rsidR="00D05ED5" w:rsidRPr="00413F77" w:rsidRDefault="00D05ED5" w:rsidP="00B87760">
            <w:pPr>
              <w:spacing w:line="240" w:lineRule="auto"/>
              <w:ind w:firstLine="0"/>
              <w:jc w:val="center"/>
              <w:rPr>
                <w:sz w:val="24"/>
              </w:rPr>
            </w:pPr>
            <w:r w:rsidRPr="00413F77">
              <w:rPr>
                <w:sz w:val="24"/>
              </w:rPr>
              <w:t>2</w:t>
            </w:r>
          </w:p>
        </w:tc>
        <w:tc>
          <w:tcPr>
            <w:tcW w:w="1493" w:type="dxa"/>
          </w:tcPr>
          <w:p w:rsidR="00D05ED5" w:rsidRPr="00413F77" w:rsidRDefault="00D05ED5" w:rsidP="00B87760">
            <w:pPr>
              <w:spacing w:line="240" w:lineRule="auto"/>
              <w:ind w:firstLine="0"/>
              <w:jc w:val="center"/>
              <w:rPr>
                <w:sz w:val="24"/>
              </w:rPr>
            </w:pPr>
            <w:r w:rsidRPr="00413F77">
              <w:rPr>
                <w:sz w:val="24"/>
              </w:rPr>
              <w:t>06.03.2024</w:t>
            </w:r>
          </w:p>
        </w:tc>
        <w:tc>
          <w:tcPr>
            <w:tcW w:w="1476" w:type="dxa"/>
          </w:tcPr>
          <w:p w:rsidR="00D05ED5" w:rsidRPr="00413F77" w:rsidRDefault="00D05ED5" w:rsidP="00B87760">
            <w:pPr>
              <w:spacing w:line="240" w:lineRule="auto"/>
              <w:ind w:firstLine="0"/>
              <w:jc w:val="center"/>
              <w:rPr>
                <w:sz w:val="24"/>
              </w:rPr>
            </w:pPr>
            <w:r w:rsidRPr="00413F77">
              <w:rPr>
                <w:sz w:val="24"/>
              </w:rPr>
              <w:t>07.03.2024</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9. Problem statement</w:t>
            </w:r>
          </w:p>
        </w:tc>
        <w:tc>
          <w:tcPr>
            <w:tcW w:w="1637" w:type="dxa"/>
          </w:tcPr>
          <w:p w:rsidR="00D05ED5" w:rsidRPr="00413F77" w:rsidRDefault="00D05ED5" w:rsidP="00B87760">
            <w:pPr>
              <w:spacing w:line="240" w:lineRule="auto"/>
              <w:ind w:firstLine="0"/>
              <w:jc w:val="center"/>
              <w:rPr>
                <w:sz w:val="24"/>
              </w:rPr>
            </w:pPr>
            <w:r w:rsidRPr="00413F77">
              <w:rPr>
                <w:sz w:val="24"/>
              </w:rPr>
              <w:t>Head</w:t>
            </w:r>
          </w:p>
        </w:tc>
        <w:tc>
          <w:tcPr>
            <w:tcW w:w="1596" w:type="dxa"/>
          </w:tcPr>
          <w:p w:rsidR="00D05ED5" w:rsidRPr="00413F77" w:rsidRDefault="00D05ED5" w:rsidP="00B87760">
            <w:pPr>
              <w:spacing w:line="240" w:lineRule="auto"/>
              <w:ind w:firstLine="0"/>
              <w:jc w:val="center"/>
              <w:rPr>
                <w:sz w:val="24"/>
              </w:rPr>
            </w:pPr>
            <w:r w:rsidRPr="00413F77">
              <w:rPr>
                <w:sz w:val="24"/>
              </w:rPr>
              <w:t>2</w:t>
            </w:r>
          </w:p>
        </w:tc>
        <w:tc>
          <w:tcPr>
            <w:tcW w:w="1493" w:type="dxa"/>
          </w:tcPr>
          <w:p w:rsidR="00D05ED5" w:rsidRPr="00413F77" w:rsidRDefault="00D05ED5" w:rsidP="00B87760">
            <w:pPr>
              <w:spacing w:line="240" w:lineRule="auto"/>
              <w:ind w:firstLine="0"/>
              <w:jc w:val="center"/>
              <w:rPr>
                <w:sz w:val="24"/>
              </w:rPr>
            </w:pPr>
            <w:r w:rsidRPr="00413F77">
              <w:rPr>
                <w:sz w:val="24"/>
              </w:rPr>
              <w:t>08.03.2024</w:t>
            </w:r>
          </w:p>
        </w:tc>
        <w:tc>
          <w:tcPr>
            <w:tcW w:w="1476" w:type="dxa"/>
          </w:tcPr>
          <w:p w:rsidR="00D05ED5" w:rsidRPr="00413F77" w:rsidRDefault="00D05ED5" w:rsidP="00B87760">
            <w:pPr>
              <w:spacing w:line="240" w:lineRule="auto"/>
              <w:ind w:firstLine="0"/>
              <w:jc w:val="center"/>
              <w:rPr>
                <w:sz w:val="24"/>
              </w:rPr>
            </w:pPr>
            <w:r w:rsidRPr="00413F77">
              <w:rPr>
                <w:sz w:val="24"/>
              </w:rPr>
              <w:t>09.03.2024</w:t>
            </w:r>
          </w:p>
        </w:tc>
      </w:tr>
      <w:tr w:rsidR="00D05ED5" w:rsidRPr="00413F77" w:rsidTr="00B87760">
        <w:tc>
          <w:tcPr>
            <w:tcW w:w="3143" w:type="dxa"/>
            <w:vMerge/>
          </w:tcPr>
          <w:p w:rsidR="00D05ED5" w:rsidRPr="00413F77" w:rsidRDefault="00D05ED5" w:rsidP="00B87760">
            <w:pPr>
              <w:spacing w:line="240" w:lineRule="auto"/>
              <w:ind w:firstLine="0"/>
              <w:jc w:val="left"/>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Programmer</w:t>
            </w:r>
          </w:p>
        </w:tc>
        <w:tc>
          <w:tcPr>
            <w:tcW w:w="1596" w:type="dxa"/>
          </w:tcPr>
          <w:p w:rsidR="00D05ED5" w:rsidRPr="00413F77" w:rsidRDefault="00D05ED5" w:rsidP="00B87760">
            <w:pPr>
              <w:spacing w:line="240" w:lineRule="auto"/>
              <w:ind w:firstLine="0"/>
              <w:jc w:val="center"/>
              <w:rPr>
                <w:sz w:val="24"/>
              </w:rPr>
            </w:pPr>
            <w:r w:rsidRPr="00413F77">
              <w:rPr>
                <w:sz w:val="24"/>
              </w:rPr>
              <w:t>4</w:t>
            </w:r>
          </w:p>
        </w:tc>
        <w:tc>
          <w:tcPr>
            <w:tcW w:w="1493" w:type="dxa"/>
          </w:tcPr>
          <w:p w:rsidR="00D05ED5" w:rsidRPr="00413F77" w:rsidRDefault="00D05ED5" w:rsidP="00B87760">
            <w:pPr>
              <w:spacing w:line="240" w:lineRule="auto"/>
              <w:ind w:firstLine="0"/>
              <w:jc w:val="center"/>
              <w:rPr>
                <w:sz w:val="24"/>
              </w:rPr>
            </w:pPr>
            <w:r w:rsidRPr="00413F77">
              <w:rPr>
                <w:sz w:val="24"/>
              </w:rPr>
              <w:t>08.03.2024</w:t>
            </w:r>
          </w:p>
        </w:tc>
        <w:tc>
          <w:tcPr>
            <w:tcW w:w="1476" w:type="dxa"/>
          </w:tcPr>
          <w:p w:rsidR="00D05ED5" w:rsidRPr="00413F77" w:rsidRDefault="00D05ED5" w:rsidP="00B87760">
            <w:pPr>
              <w:spacing w:line="240" w:lineRule="auto"/>
              <w:ind w:firstLine="0"/>
              <w:jc w:val="center"/>
              <w:rPr>
                <w:sz w:val="24"/>
              </w:rPr>
            </w:pPr>
            <w:r w:rsidRPr="00413F77">
              <w:rPr>
                <w:sz w:val="24"/>
              </w:rPr>
              <w:t>03/12/2024</w:t>
            </w:r>
          </w:p>
        </w:tc>
      </w:tr>
    </w:tbl>
    <w:p w:rsidR="00D05ED5" w:rsidRDefault="00D05ED5" w:rsidP="008C2FC6">
      <w:pPr>
        <w:pStyle w:val="Tablenumber"/>
      </w:pPr>
      <w:r>
        <w:t>End of table 5.3</w:t>
      </w:r>
    </w:p>
    <w:tbl>
      <w:tblPr>
        <w:tblStyle w:val="af"/>
        <w:tblW w:w="0" w:type="auto"/>
        <w:tblLook w:val="04A0" w:firstRow="1" w:lastRow="0" w:firstColumn="1" w:lastColumn="0" w:noHBand="0" w:noVBand="1"/>
      </w:tblPr>
      <w:tblGrid>
        <w:gridCol w:w="3143"/>
        <w:gridCol w:w="1637"/>
        <w:gridCol w:w="1596"/>
        <w:gridCol w:w="1493"/>
        <w:gridCol w:w="1476"/>
      </w:tblGrid>
      <w:tr w:rsidR="00D05ED5" w:rsidRPr="00413F77" w:rsidTr="00B87760">
        <w:tc>
          <w:tcPr>
            <w:tcW w:w="3143" w:type="dxa"/>
            <w:vMerge w:val="restart"/>
          </w:tcPr>
          <w:p w:rsidR="00D05ED5" w:rsidRPr="00413F77" w:rsidRDefault="00D05ED5" w:rsidP="00B87760">
            <w:pPr>
              <w:spacing w:line="240" w:lineRule="auto"/>
              <w:ind w:firstLine="0"/>
              <w:jc w:val="center"/>
              <w:rPr>
                <w:sz w:val="24"/>
              </w:rPr>
            </w:pPr>
            <w:r w:rsidRPr="00413F77">
              <w:rPr>
                <w:sz w:val="24"/>
              </w:rPr>
              <w:t>Content of the work</w:t>
            </w:r>
          </w:p>
        </w:tc>
        <w:tc>
          <w:tcPr>
            <w:tcW w:w="1637" w:type="dxa"/>
            <w:vMerge w:val="restart"/>
          </w:tcPr>
          <w:p w:rsidR="00D05ED5" w:rsidRPr="00413F77" w:rsidRDefault="00D05ED5" w:rsidP="00B87760">
            <w:pPr>
              <w:spacing w:line="240" w:lineRule="auto"/>
              <w:ind w:firstLine="0"/>
              <w:jc w:val="center"/>
              <w:rPr>
                <w:sz w:val="24"/>
              </w:rPr>
            </w:pPr>
            <w:r w:rsidRPr="00413F77">
              <w:rPr>
                <w:sz w:val="24"/>
              </w:rPr>
              <w:t>Performer</w:t>
            </w:r>
          </w:p>
        </w:tc>
        <w:tc>
          <w:tcPr>
            <w:tcW w:w="1596" w:type="dxa"/>
            <w:vMerge w:val="restart"/>
          </w:tcPr>
          <w:p w:rsidR="00D05ED5" w:rsidRPr="00413F77" w:rsidRDefault="00D05ED5" w:rsidP="00B87760">
            <w:pPr>
              <w:spacing w:line="240" w:lineRule="auto"/>
              <w:ind w:firstLine="0"/>
              <w:jc w:val="center"/>
              <w:rPr>
                <w:sz w:val="24"/>
              </w:rPr>
            </w:pPr>
            <w:r w:rsidRPr="00413F77">
              <w:rPr>
                <w:sz w:val="24"/>
              </w:rPr>
              <w:t>Duration, day</w:t>
            </w:r>
          </w:p>
        </w:tc>
        <w:tc>
          <w:tcPr>
            <w:tcW w:w="2969" w:type="dxa"/>
            <w:gridSpan w:val="2"/>
          </w:tcPr>
          <w:p w:rsidR="00D05ED5" w:rsidRPr="00413F77" w:rsidRDefault="00D05ED5" w:rsidP="00B87760">
            <w:pPr>
              <w:spacing w:line="240" w:lineRule="auto"/>
              <w:ind w:firstLine="0"/>
              <w:jc w:val="center"/>
              <w:rPr>
                <w:sz w:val="24"/>
              </w:rPr>
            </w:pPr>
            <w:r w:rsidRPr="00413F77">
              <w:rPr>
                <w:sz w:val="24"/>
              </w:rPr>
              <w:t>Work schedule</w:t>
            </w:r>
          </w:p>
        </w:tc>
      </w:tr>
      <w:tr w:rsidR="00D05ED5" w:rsidRPr="00413F77" w:rsidTr="00B87760">
        <w:tc>
          <w:tcPr>
            <w:tcW w:w="3143" w:type="dxa"/>
            <w:vMerge/>
          </w:tcPr>
          <w:p w:rsidR="00D05ED5" w:rsidRPr="00413F77" w:rsidRDefault="00D05ED5" w:rsidP="00B87760">
            <w:pPr>
              <w:spacing w:line="240" w:lineRule="auto"/>
              <w:ind w:firstLine="0"/>
              <w:jc w:val="center"/>
              <w:rPr>
                <w:sz w:val="24"/>
              </w:rPr>
            </w:pPr>
          </w:p>
        </w:tc>
        <w:tc>
          <w:tcPr>
            <w:tcW w:w="1637" w:type="dxa"/>
            <w:vMerge/>
          </w:tcPr>
          <w:p w:rsidR="00D05ED5" w:rsidRPr="00413F77" w:rsidRDefault="00D05ED5" w:rsidP="00B87760">
            <w:pPr>
              <w:spacing w:line="240" w:lineRule="auto"/>
              <w:ind w:firstLine="0"/>
              <w:jc w:val="center"/>
              <w:rPr>
                <w:sz w:val="24"/>
              </w:rPr>
            </w:pPr>
          </w:p>
        </w:tc>
        <w:tc>
          <w:tcPr>
            <w:tcW w:w="1596" w:type="dxa"/>
            <w:vMerge/>
          </w:tcPr>
          <w:p w:rsidR="00D05ED5" w:rsidRPr="00413F77" w:rsidRDefault="00D05ED5" w:rsidP="00B87760">
            <w:pPr>
              <w:spacing w:line="240" w:lineRule="auto"/>
              <w:ind w:firstLine="0"/>
              <w:jc w:val="center"/>
              <w:rPr>
                <w:sz w:val="24"/>
              </w:rPr>
            </w:pPr>
          </w:p>
        </w:tc>
        <w:tc>
          <w:tcPr>
            <w:tcW w:w="1493" w:type="dxa"/>
          </w:tcPr>
          <w:p w:rsidR="00D05ED5" w:rsidRPr="00413F77" w:rsidRDefault="00D05ED5" w:rsidP="00B87760">
            <w:pPr>
              <w:spacing w:line="240" w:lineRule="auto"/>
              <w:ind w:firstLine="0"/>
              <w:jc w:val="center"/>
              <w:rPr>
                <w:sz w:val="24"/>
              </w:rPr>
            </w:pPr>
            <w:r w:rsidRPr="00413F77">
              <w:rPr>
                <w:sz w:val="24"/>
              </w:rPr>
              <w:t>Beginning</w:t>
            </w:r>
          </w:p>
        </w:tc>
        <w:tc>
          <w:tcPr>
            <w:tcW w:w="1476" w:type="dxa"/>
          </w:tcPr>
          <w:p w:rsidR="00D05ED5" w:rsidRPr="00413F77" w:rsidRDefault="00D05ED5" w:rsidP="00B87760">
            <w:pPr>
              <w:spacing w:line="240" w:lineRule="auto"/>
              <w:ind w:firstLine="0"/>
              <w:jc w:val="center"/>
              <w:rPr>
                <w:sz w:val="24"/>
              </w:rPr>
            </w:pPr>
            <w:r w:rsidRPr="00413F77">
              <w:rPr>
                <w:sz w:val="24"/>
              </w:rPr>
              <w:t>End</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10. Review of existing systems</w:t>
            </w:r>
          </w:p>
        </w:tc>
        <w:tc>
          <w:tcPr>
            <w:tcW w:w="1637" w:type="dxa"/>
          </w:tcPr>
          <w:p w:rsidR="00D05ED5" w:rsidRPr="00413F77" w:rsidRDefault="00D05ED5" w:rsidP="00B87760">
            <w:pPr>
              <w:spacing w:line="240" w:lineRule="auto"/>
              <w:ind w:firstLine="0"/>
              <w:jc w:val="center"/>
              <w:rPr>
                <w:sz w:val="24"/>
              </w:rPr>
            </w:pPr>
            <w:r w:rsidRPr="00413F77">
              <w:rPr>
                <w:sz w:val="24"/>
              </w:rPr>
              <w:t>Head</w:t>
            </w:r>
          </w:p>
        </w:tc>
        <w:tc>
          <w:tcPr>
            <w:tcW w:w="1596" w:type="dxa"/>
          </w:tcPr>
          <w:p w:rsidR="00D05ED5" w:rsidRPr="00413F77" w:rsidRDefault="00D05ED5" w:rsidP="00B87760">
            <w:pPr>
              <w:spacing w:line="240" w:lineRule="auto"/>
              <w:ind w:firstLine="0"/>
              <w:jc w:val="center"/>
              <w:rPr>
                <w:sz w:val="24"/>
              </w:rPr>
            </w:pPr>
            <w:r w:rsidRPr="00413F77">
              <w:rPr>
                <w:sz w:val="24"/>
              </w:rPr>
              <w:t>1</w:t>
            </w:r>
          </w:p>
        </w:tc>
        <w:tc>
          <w:tcPr>
            <w:tcW w:w="1493" w:type="dxa"/>
          </w:tcPr>
          <w:p w:rsidR="00D05ED5" w:rsidRPr="00413F77" w:rsidRDefault="00D05ED5" w:rsidP="00B87760">
            <w:pPr>
              <w:spacing w:line="240" w:lineRule="auto"/>
              <w:ind w:firstLine="0"/>
              <w:jc w:val="center"/>
              <w:rPr>
                <w:sz w:val="24"/>
              </w:rPr>
            </w:pPr>
            <w:r w:rsidRPr="00413F77">
              <w:rPr>
                <w:sz w:val="24"/>
              </w:rPr>
              <w:t>03/13/2024</w:t>
            </w:r>
          </w:p>
        </w:tc>
        <w:tc>
          <w:tcPr>
            <w:tcW w:w="1476" w:type="dxa"/>
          </w:tcPr>
          <w:p w:rsidR="00D05ED5" w:rsidRPr="00413F77" w:rsidRDefault="00D05ED5" w:rsidP="00B87760">
            <w:pPr>
              <w:spacing w:line="240" w:lineRule="auto"/>
              <w:ind w:firstLine="0"/>
              <w:jc w:val="center"/>
              <w:rPr>
                <w:sz w:val="24"/>
              </w:rPr>
            </w:pPr>
            <w:r w:rsidRPr="00413F77">
              <w:rPr>
                <w:sz w:val="24"/>
              </w:rPr>
              <w:t>03/13/2024</w:t>
            </w:r>
          </w:p>
        </w:tc>
      </w:tr>
      <w:tr w:rsidR="00D05ED5" w:rsidRPr="00413F77" w:rsidTr="00B87760">
        <w:tc>
          <w:tcPr>
            <w:tcW w:w="3143" w:type="dxa"/>
            <w:vMerge/>
          </w:tcPr>
          <w:p w:rsidR="00D05ED5" w:rsidRPr="00413F77" w:rsidRDefault="00D05ED5" w:rsidP="00B87760">
            <w:pPr>
              <w:spacing w:line="240" w:lineRule="auto"/>
              <w:ind w:firstLine="0"/>
              <w:jc w:val="left"/>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Programmer</w:t>
            </w:r>
          </w:p>
        </w:tc>
        <w:tc>
          <w:tcPr>
            <w:tcW w:w="1596" w:type="dxa"/>
          </w:tcPr>
          <w:p w:rsidR="00D05ED5" w:rsidRPr="00413F77" w:rsidRDefault="00D05ED5" w:rsidP="00B87760">
            <w:pPr>
              <w:spacing w:line="240" w:lineRule="auto"/>
              <w:ind w:firstLine="0"/>
              <w:jc w:val="center"/>
              <w:rPr>
                <w:sz w:val="24"/>
              </w:rPr>
            </w:pPr>
            <w:r w:rsidRPr="00413F77">
              <w:rPr>
                <w:sz w:val="24"/>
              </w:rPr>
              <w:t>3</w:t>
            </w:r>
          </w:p>
        </w:tc>
        <w:tc>
          <w:tcPr>
            <w:tcW w:w="1493" w:type="dxa"/>
          </w:tcPr>
          <w:p w:rsidR="00D05ED5" w:rsidRPr="00413F77" w:rsidRDefault="00D05ED5" w:rsidP="00B87760">
            <w:pPr>
              <w:spacing w:line="240" w:lineRule="auto"/>
              <w:ind w:firstLine="0"/>
              <w:jc w:val="center"/>
              <w:rPr>
                <w:sz w:val="24"/>
              </w:rPr>
            </w:pPr>
            <w:r w:rsidRPr="00413F77">
              <w:rPr>
                <w:sz w:val="24"/>
              </w:rPr>
              <w:t>03/13/2024</w:t>
            </w:r>
          </w:p>
        </w:tc>
        <w:tc>
          <w:tcPr>
            <w:tcW w:w="1476" w:type="dxa"/>
          </w:tcPr>
          <w:p w:rsidR="00D05ED5" w:rsidRPr="00413F77" w:rsidRDefault="00D05ED5" w:rsidP="00B87760">
            <w:pPr>
              <w:spacing w:line="240" w:lineRule="auto"/>
              <w:ind w:firstLine="0"/>
              <w:jc w:val="center"/>
              <w:rPr>
                <w:sz w:val="24"/>
              </w:rPr>
            </w:pPr>
            <w:r w:rsidRPr="00413F77">
              <w:rPr>
                <w:sz w:val="24"/>
              </w:rPr>
              <w:t>03/15/2024</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11. Software solution architecture</w:t>
            </w:r>
          </w:p>
        </w:tc>
        <w:tc>
          <w:tcPr>
            <w:tcW w:w="1637" w:type="dxa"/>
          </w:tcPr>
          <w:p w:rsidR="00D05ED5" w:rsidRPr="00413F77" w:rsidRDefault="00D05ED5" w:rsidP="00B87760">
            <w:pPr>
              <w:spacing w:line="240" w:lineRule="auto"/>
              <w:ind w:firstLine="0"/>
              <w:jc w:val="center"/>
              <w:rPr>
                <w:sz w:val="24"/>
              </w:rPr>
            </w:pPr>
            <w:r w:rsidRPr="00413F77">
              <w:rPr>
                <w:sz w:val="24"/>
              </w:rPr>
              <w:t>Head</w:t>
            </w:r>
          </w:p>
        </w:tc>
        <w:tc>
          <w:tcPr>
            <w:tcW w:w="1596" w:type="dxa"/>
          </w:tcPr>
          <w:p w:rsidR="00D05ED5" w:rsidRPr="00413F77" w:rsidRDefault="00D05ED5" w:rsidP="00B87760">
            <w:pPr>
              <w:spacing w:line="240" w:lineRule="auto"/>
              <w:ind w:firstLine="0"/>
              <w:jc w:val="center"/>
              <w:rPr>
                <w:sz w:val="24"/>
              </w:rPr>
            </w:pPr>
            <w:r w:rsidRPr="00413F77">
              <w:rPr>
                <w:sz w:val="24"/>
              </w:rPr>
              <w:t>2</w:t>
            </w:r>
          </w:p>
        </w:tc>
        <w:tc>
          <w:tcPr>
            <w:tcW w:w="1493" w:type="dxa"/>
          </w:tcPr>
          <w:p w:rsidR="00D05ED5" w:rsidRPr="00413F77" w:rsidRDefault="00D05ED5" w:rsidP="00B87760">
            <w:pPr>
              <w:spacing w:line="240" w:lineRule="auto"/>
              <w:ind w:firstLine="0"/>
              <w:jc w:val="center"/>
              <w:rPr>
                <w:sz w:val="24"/>
              </w:rPr>
            </w:pPr>
            <w:r w:rsidRPr="00413F77">
              <w:rPr>
                <w:sz w:val="24"/>
              </w:rPr>
              <w:t>03/16/2024</w:t>
            </w:r>
          </w:p>
        </w:tc>
        <w:tc>
          <w:tcPr>
            <w:tcW w:w="1476" w:type="dxa"/>
          </w:tcPr>
          <w:p w:rsidR="00D05ED5" w:rsidRPr="00413F77" w:rsidRDefault="00D05ED5" w:rsidP="00B87760">
            <w:pPr>
              <w:spacing w:line="240" w:lineRule="auto"/>
              <w:ind w:firstLine="0"/>
              <w:jc w:val="center"/>
              <w:rPr>
                <w:sz w:val="24"/>
              </w:rPr>
            </w:pPr>
            <w:r w:rsidRPr="00413F77">
              <w:rPr>
                <w:sz w:val="24"/>
              </w:rPr>
              <w:t>03/17/2024</w:t>
            </w:r>
          </w:p>
        </w:tc>
      </w:tr>
      <w:tr w:rsidR="00D05ED5" w:rsidRPr="00413F77" w:rsidTr="00B87760">
        <w:tc>
          <w:tcPr>
            <w:tcW w:w="3143" w:type="dxa"/>
            <w:vMerge/>
          </w:tcPr>
          <w:p w:rsidR="00D05ED5" w:rsidRPr="00413F77" w:rsidRDefault="00D05ED5" w:rsidP="00B87760">
            <w:pPr>
              <w:spacing w:line="240" w:lineRule="auto"/>
              <w:ind w:firstLine="0"/>
              <w:jc w:val="left"/>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Programmer</w:t>
            </w:r>
          </w:p>
        </w:tc>
        <w:tc>
          <w:tcPr>
            <w:tcW w:w="1596" w:type="dxa"/>
          </w:tcPr>
          <w:p w:rsidR="00D05ED5" w:rsidRPr="00413F77" w:rsidRDefault="00D05ED5" w:rsidP="00B87760">
            <w:pPr>
              <w:spacing w:line="240" w:lineRule="auto"/>
              <w:ind w:firstLine="0"/>
              <w:jc w:val="center"/>
              <w:rPr>
                <w:sz w:val="24"/>
              </w:rPr>
            </w:pPr>
            <w:r w:rsidRPr="00413F77">
              <w:rPr>
                <w:sz w:val="24"/>
              </w:rPr>
              <w:t>6</w:t>
            </w:r>
          </w:p>
        </w:tc>
        <w:tc>
          <w:tcPr>
            <w:tcW w:w="1493" w:type="dxa"/>
          </w:tcPr>
          <w:p w:rsidR="00D05ED5" w:rsidRPr="00413F77" w:rsidRDefault="00D05ED5" w:rsidP="00B87760">
            <w:pPr>
              <w:spacing w:line="240" w:lineRule="auto"/>
              <w:ind w:firstLine="0"/>
              <w:jc w:val="center"/>
              <w:rPr>
                <w:sz w:val="24"/>
              </w:rPr>
            </w:pPr>
            <w:r w:rsidRPr="00413F77">
              <w:rPr>
                <w:sz w:val="24"/>
              </w:rPr>
              <w:t>03/16/2024</w:t>
            </w:r>
          </w:p>
        </w:tc>
        <w:tc>
          <w:tcPr>
            <w:tcW w:w="1476" w:type="dxa"/>
          </w:tcPr>
          <w:p w:rsidR="00D05ED5" w:rsidRPr="00413F77" w:rsidRDefault="00D05ED5" w:rsidP="00B87760">
            <w:pPr>
              <w:spacing w:line="240" w:lineRule="auto"/>
              <w:ind w:firstLine="0"/>
              <w:jc w:val="center"/>
              <w:rPr>
                <w:sz w:val="24"/>
              </w:rPr>
            </w:pPr>
            <w:r w:rsidRPr="00413F77">
              <w:rPr>
                <w:sz w:val="24"/>
              </w:rPr>
              <w:t>03/21/2024</w:t>
            </w:r>
          </w:p>
        </w:tc>
      </w:tr>
      <w:tr w:rsidR="00D05ED5" w:rsidRPr="00413F77" w:rsidTr="00B87760">
        <w:tc>
          <w:tcPr>
            <w:tcW w:w="3143" w:type="dxa"/>
          </w:tcPr>
          <w:p w:rsidR="00D05ED5" w:rsidRPr="00413F77" w:rsidRDefault="00D05ED5" w:rsidP="00B87760">
            <w:pPr>
              <w:spacing w:line="240" w:lineRule="auto"/>
              <w:ind w:firstLine="0"/>
              <w:jc w:val="left"/>
              <w:rPr>
                <w:sz w:val="24"/>
              </w:rPr>
            </w:pPr>
            <w:r w:rsidRPr="00413F77">
              <w:rPr>
                <w:sz w:val="24"/>
              </w:rPr>
              <w:t>12. Developing sequence diagrams</w:t>
            </w:r>
          </w:p>
        </w:tc>
        <w:tc>
          <w:tcPr>
            <w:tcW w:w="1637" w:type="dxa"/>
          </w:tcPr>
          <w:p w:rsidR="00D05ED5" w:rsidRPr="00413F77" w:rsidRDefault="00D05ED5" w:rsidP="00B87760">
            <w:pPr>
              <w:spacing w:line="240" w:lineRule="auto"/>
              <w:ind w:firstLine="0"/>
              <w:jc w:val="center"/>
              <w:rPr>
                <w:sz w:val="24"/>
              </w:rPr>
            </w:pPr>
            <w:r w:rsidRPr="00413F77">
              <w:rPr>
                <w:sz w:val="24"/>
              </w:rPr>
              <w:t>Programmer</w:t>
            </w:r>
          </w:p>
        </w:tc>
        <w:tc>
          <w:tcPr>
            <w:tcW w:w="1596" w:type="dxa"/>
          </w:tcPr>
          <w:p w:rsidR="00D05ED5" w:rsidRPr="00413F77" w:rsidRDefault="00D05ED5" w:rsidP="00B87760">
            <w:pPr>
              <w:spacing w:line="240" w:lineRule="auto"/>
              <w:ind w:firstLine="0"/>
              <w:jc w:val="center"/>
              <w:rPr>
                <w:sz w:val="24"/>
              </w:rPr>
            </w:pPr>
            <w:r w:rsidRPr="00413F77">
              <w:rPr>
                <w:sz w:val="24"/>
              </w:rPr>
              <w:t>4</w:t>
            </w:r>
          </w:p>
        </w:tc>
        <w:tc>
          <w:tcPr>
            <w:tcW w:w="1493" w:type="dxa"/>
          </w:tcPr>
          <w:p w:rsidR="00D05ED5" w:rsidRPr="00413F77" w:rsidRDefault="00D05ED5" w:rsidP="00B87760">
            <w:pPr>
              <w:spacing w:line="240" w:lineRule="auto"/>
              <w:ind w:firstLine="0"/>
              <w:jc w:val="center"/>
              <w:rPr>
                <w:sz w:val="24"/>
              </w:rPr>
            </w:pPr>
            <w:r w:rsidRPr="00413F77">
              <w:rPr>
                <w:sz w:val="24"/>
              </w:rPr>
              <w:t>03/22/2024</w:t>
            </w:r>
          </w:p>
        </w:tc>
        <w:tc>
          <w:tcPr>
            <w:tcW w:w="1476" w:type="dxa"/>
          </w:tcPr>
          <w:p w:rsidR="00D05ED5" w:rsidRPr="00413F77" w:rsidRDefault="00D05ED5" w:rsidP="00B87760">
            <w:pPr>
              <w:spacing w:line="240" w:lineRule="auto"/>
              <w:ind w:firstLine="0"/>
              <w:jc w:val="center"/>
              <w:rPr>
                <w:sz w:val="24"/>
              </w:rPr>
            </w:pPr>
            <w:r w:rsidRPr="00413F77">
              <w:rPr>
                <w:sz w:val="24"/>
              </w:rPr>
              <w:t>03/25/2024</w:t>
            </w:r>
          </w:p>
        </w:tc>
      </w:tr>
      <w:tr w:rsidR="00D05ED5" w:rsidRPr="00413F77" w:rsidTr="00B87760">
        <w:tc>
          <w:tcPr>
            <w:tcW w:w="3143" w:type="dxa"/>
          </w:tcPr>
          <w:p w:rsidR="00D05ED5" w:rsidRPr="00413F77" w:rsidRDefault="00D05ED5" w:rsidP="00B87760">
            <w:pPr>
              <w:spacing w:line="240" w:lineRule="auto"/>
              <w:ind w:firstLine="0"/>
              <w:jc w:val="left"/>
              <w:rPr>
                <w:sz w:val="24"/>
              </w:rPr>
            </w:pPr>
            <w:r w:rsidRPr="00413F77">
              <w:rPr>
                <w:sz w:val="24"/>
              </w:rPr>
              <w:t>13. Database development</w:t>
            </w:r>
          </w:p>
        </w:tc>
        <w:tc>
          <w:tcPr>
            <w:tcW w:w="1637" w:type="dxa"/>
          </w:tcPr>
          <w:p w:rsidR="00D05ED5" w:rsidRPr="00413F77" w:rsidRDefault="00D05ED5" w:rsidP="00B87760">
            <w:pPr>
              <w:spacing w:line="240" w:lineRule="auto"/>
              <w:ind w:firstLine="0"/>
              <w:jc w:val="center"/>
              <w:rPr>
                <w:sz w:val="24"/>
              </w:rPr>
            </w:pPr>
            <w:r w:rsidRPr="00413F77">
              <w:rPr>
                <w:sz w:val="24"/>
              </w:rPr>
              <w:t>Programmer</w:t>
            </w:r>
          </w:p>
        </w:tc>
        <w:tc>
          <w:tcPr>
            <w:tcW w:w="1596" w:type="dxa"/>
          </w:tcPr>
          <w:p w:rsidR="00D05ED5" w:rsidRPr="00413F77" w:rsidRDefault="00D05ED5" w:rsidP="00B87760">
            <w:pPr>
              <w:spacing w:line="240" w:lineRule="auto"/>
              <w:ind w:firstLine="0"/>
              <w:jc w:val="center"/>
              <w:rPr>
                <w:sz w:val="24"/>
              </w:rPr>
            </w:pPr>
            <w:r w:rsidRPr="00413F77">
              <w:rPr>
                <w:sz w:val="24"/>
              </w:rPr>
              <w:t>10</w:t>
            </w:r>
          </w:p>
        </w:tc>
        <w:tc>
          <w:tcPr>
            <w:tcW w:w="1493" w:type="dxa"/>
          </w:tcPr>
          <w:p w:rsidR="00D05ED5" w:rsidRPr="00413F77" w:rsidRDefault="00D05ED5" w:rsidP="00B87760">
            <w:pPr>
              <w:spacing w:line="240" w:lineRule="auto"/>
              <w:ind w:firstLine="0"/>
              <w:jc w:val="center"/>
              <w:rPr>
                <w:sz w:val="24"/>
              </w:rPr>
            </w:pPr>
            <w:r w:rsidRPr="00413F77">
              <w:rPr>
                <w:sz w:val="24"/>
              </w:rPr>
              <w:t>03/26/2024</w:t>
            </w:r>
          </w:p>
        </w:tc>
        <w:tc>
          <w:tcPr>
            <w:tcW w:w="1476" w:type="dxa"/>
          </w:tcPr>
          <w:p w:rsidR="00D05ED5" w:rsidRPr="00413F77" w:rsidRDefault="00D05ED5" w:rsidP="00B87760">
            <w:pPr>
              <w:spacing w:line="240" w:lineRule="auto"/>
              <w:ind w:firstLine="0"/>
              <w:jc w:val="center"/>
              <w:rPr>
                <w:sz w:val="24"/>
              </w:rPr>
            </w:pPr>
            <w:r w:rsidRPr="00413F77">
              <w:rPr>
                <w:sz w:val="24"/>
              </w:rPr>
              <w:t>04.04.2024</w:t>
            </w:r>
          </w:p>
        </w:tc>
      </w:tr>
      <w:tr w:rsidR="00D05ED5" w:rsidRPr="00413F77" w:rsidTr="00B87760">
        <w:tc>
          <w:tcPr>
            <w:tcW w:w="3143" w:type="dxa"/>
          </w:tcPr>
          <w:p w:rsidR="00D05ED5" w:rsidRPr="00413F77" w:rsidRDefault="00D05ED5" w:rsidP="00B87760">
            <w:pPr>
              <w:spacing w:line="240" w:lineRule="auto"/>
              <w:ind w:firstLine="0"/>
              <w:jc w:val="left"/>
              <w:rPr>
                <w:sz w:val="24"/>
              </w:rPr>
            </w:pPr>
            <w:r w:rsidRPr="00413F77">
              <w:rPr>
                <w:sz w:val="24"/>
              </w:rPr>
              <w:t>14. Choosing a technology stack</w:t>
            </w:r>
          </w:p>
        </w:tc>
        <w:tc>
          <w:tcPr>
            <w:tcW w:w="1637" w:type="dxa"/>
          </w:tcPr>
          <w:p w:rsidR="00D05ED5" w:rsidRPr="00413F77" w:rsidRDefault="00D05ED5" w:rsidP="00B87760">
            <w:pPr>
              <w:spacing w:line="240" w:lineRule="auto"/>
              <w:ind w:firstLine="0"/>
              <w:jc w:val="center"/>
              <w:rPr>
                <w:sz w:val="24"/>
              </w:rPr>
            </w:pPr>
            <w:r w:rsidRPr="00413F77">
              <w:rPr>
                <w:sz w:val="24"/>
              </w:rPr>
              <w:t>Programmer</w:t>
            </w:r>
          </w:p>
        </w:tc>
        <w:tc>
          <w:tcPr>
            <w:tcW w:w="1596" w:type="dxa"/>
          </w:tcPr>
          <w:p w:rsidR="00D05ED5" w:rsidRPr="00413F77" w:rsidRDefault="00D05ED5" w:rsidP="00B87760">
            <w:pPr>
              <w:spacing w:line="240" w:lineRule="auto"/>
              <w:ind w:firstLine="0"/>
              <w:jc w:val="center"/>
              <w:rPr>
                <w:sz w:val="24"/>
              </w:rPr>
            </w:pPr>
            <w:r w:rsidRPr="00413F77">
              <w:rPr>
                <w:sz w:val="24"/>
              </w:rPr>
              <w:t>5</w:t>
            </w:r>
          </w:p>
        </w:tc>
        <w:tc>
          <w:tcPr>
            <w:tcW w:w="1493" w:type="dxa"/>
          </w:tcPr>
          <w:p w:rsidR="00D05ED5" w:rsidRPr="00413F77" w:rsidRDefault="00D05ED5" w:rsidP="00B87760">
            <w:pPr>
              <w:spacing w:line="240" w:lineRule="auto"/>
              <w:ind w:firstLine="0"/>
              <w:jc w:val="center"/>
              <w:rPr>
                <w:sz w:val="24"/>
              </w:rPr>
            </w:pPr>
            <w:r w:rsidRPr="00413F77">
              <w:rPr>
                <w:sz w:val="24"/>
              </w:rPr>
              <w:t>04/05/2024</w:t>
            </w:r>
          </w:p>
        </w:tc>
        <w:tc>
          <w:tcPr>
            <w:tcW w:w="1476" w:type="dxa"/>
          </w:tcPr>
          <w:p w:rsidR="00D05ED5" w:rsidRPr="00413F77" w:rsidRDefault="00D05ED5" w:rsidP="00B87760">
            <w:pPr>
              <w:spacing w:line="240" w:lineRule="auto"/>
              <w:ind w:firstLine="0"/>
              <w:jc w:val="center"/>
              <w:rPr>
                <w:sz w:val="24"/>
              </w:rPr>
            </w:pPr>
            <w:r w:rsidRPr="00413F77">
              <w:rPr>
                <w:sz w:val="24"/>
              </w:rPr>
              <w:t>09.04.2024</w:t>
            </w:r>
          </w:p>
        </w:tc>
      </w:tr>
      <w:tr w:rsidR="00D05ED5" w:rsidRPr="00413F77" w:rsidTr="00B87760">
        <w:tc>
          <w:tcPr>
            <w:tcW w:w="3143" w:type="dxa"/>
          </w:tcPr>
          <w:p w:rsidR="00D05ED5" w:rsidRPr="00413F77" w:rsidRDefault="00D05ED5" w:rsidP="00B87760">
            <w:pPr>
              <w:spacing w:line="240" w:lineRule="auto"/>
              <w:ind w:firstLine="0"/>
              <w:jc w:val="left"/>
              <w:rPr>
                <w:sz w:val="24"/>
              </w:rPr>
            </w:pPr>
            <w:r w:rsidRPr="00413F77">
              <w:rPr>
                <w:sz w:val="24"/>
              </w:rPr>
              <w:t>15. Features of software implementation</w:t>
            </w:r>
          </w:p>
        </w:tc>
        <w:tc>
          <w:tcPr>
            <w:tcW w:w="1637" w:type="dxa"/>
          </w:tcPr>
          <w:p w:rsidR="00D05ED5" w:rsidRPr="00413F77" w:rsidRDefault="00D05ED5" w:rsidP="00B87760">
            <w:pPr>
              <w:spacing w:line="240" w:lineRule="auto"/>
              <w:ind w:firstLine="0"/>
              <w:jc w:val="center"/>
              <w:rPr>
                <w:sz w:val="24"/>
              </w:rPr>
            </w:pPr>
            <w:r w:rsidRPr="00413F77">
              <w:rPr>
                <w:sz w:val="24"/>
              </w:rPr>
              <w:t>Programmer</w:t>
            </w:r>
          </w:p>
        </w:tc>
        <w:tc>
          <w:tcPr>
            <w:tcW w:w="1596" w:type="dxa"/>
          </w:tcPr>
          <w:p w:rsidR="00D05ED5" w:rsidRPr="00413F77" w:rsidRDefault="00D05ED5" w:rsidP="00B87760">
            <w:pPr>
              <w:spacing w:line="240" w:lineRule="auto"/>
              <w:ind w:firstLine="0"/>
              <w:jc w:val="center"/>
              <w:rPr>
                <w:sz w:val="24"/>
              </w:rPr>
            </w:pPr>
            <w:r w:rsidRPr="00413F77">
              <w:rPr>
                <w:sz w:val="24"/>
              </w:rPr>
              <w:t>20</w:t>
            </w:r>
          </w:p>
        </w:tc>
        <w:tc>
          <w:tcPr>
            <w:tcW w:w="1493" w:type="dxa"/>
          </w:tcPr>
          <w:p w:rsidR="00D05ED5" w:rsidRPr="00413F77" w:rsidRDefault="00D05ED5" w:rsidP="00B87760">
            <w:pPr>
              <w:spacing w:line="240" w:lineRule="auto"/>
              <w:ind w:firstLine="0"/>
              <w:jc w:val="center"/>
              <w:rPr>
                <w:sz w:val="24"/>
              </w:rPr>
            </w:pPr>
            <w:r w:rsidRPr="00413F77">
              <w:rPr>
                <w:sz w:val="24"/>
              </w:rPr>
              <w:t>10.04.2024</w:t>
            </w:r>
          </w:p>
        </w:tc>
        <w:tc>
          <w:tcPr>
            <w:tcW w:w="1476" w:type="dxa"/>
          </w:tcPr>
          <w:p w:rsidR="00D05ED5" w:rsidRPr="00413F77" w:rsidRDefault="00D05ED5" w:rsidP="00B87760">
            <w:pPr>
              <w:spacing w:line="240" w:lineRule="auto"/>
              <w:ind w:firstLine="0"/>
              <w:jc w:val="center"/>
              <w:rPr>
                <w:sz w:val="24"/>
              </w:rPr>
            </w:pPr>
            <w:r w:rsidRPr="00413F77">
              <w:rPr>
                <w:sz w:val="24"/>
              </w:rPr>
              <w:t>04/29/2024</w:t>
            </w:r>
          </w:p>
        </w:tc>
      </w:tr>
      <w:tr w:rsidR="00D05ED5" w:rsidRPr="00413F77" w:rsidTr="00B87760">
        <w:tc>
          <w:tcPr>
            <w:tcW w:w="3143" w:type="dxa"/>
          </w:tcPr>
          <w:p w:rsidR="00D05ED5" w:rsidRPr="00413F77" w:rsidRDefault="00D05ED5" w:rsidP="00B87760">
            <w:pPr>
              <w:spacing w:line="240" w:lineRule="auto"/>
              <w:ind w:firstLine="0"/>
              <w:jc w:val="left"/>
              <w:rPr>
                <w:sz w:val="24"/>
              </w:rPr>
            </w:pPr>
            <w:r w:rsidRPr="00413F77">
              <w:rPr>
                <w:sz w:val="24"/>
              </w:rPr>
              <w:t>16. Software Testing</w:t>
            </w:r>
          </w:p>
        </w:tc>
        <w:tc>
          <w:tcPr>
            <w:tcW w:w="1637" w:type="dxa"/>
          </w:tcPr>
          <w:p w:rsidR="00D05ED5" w:rsidRPr="00413F77" w:rsidRDefault="00D05ED5" w:rsidP="00B87760">
            <w:pPr>
              <w:spacing w:line="240" w:lineRule="auto"/>
              <w:ind w:firstLine="0"/>
              <w:jc w:val="center"/>
              <w:rPr>
                <w:sz w:val="24"/>
              </w:rPr>
            </w:pPr>
            <w:r w:rsidRPr="00413F77">
              <w:rPr>
                <w:sz w:val="24"/>
              </w:rPr>
              <w:t>Programmer</w:t>
            </w:r>
          </w:p>
        </w:tc>
        <w:tc>
          <w:tcPr>
            <w:tcW w:w="1596" w:type="dxa"/>
          </w:tcPr>
          <w:p w:rsidR="00D05ED5" w:rsidRPr="00413F77" w:rsidRDefault="00D05ED5" w:rsidP="00B87760">
            <w:pPr>
              <w:spacing w:line="240" w:lineRule="auto"/>
              <w:ind w:firstLine="0"/>
              <w:jc w:val="center"/>
              <w:rPr>
                <w:sz w:val="24"/>
              </w:rPr>
            </w:pPr>
            <w:r w:rsidRPr="00413F77">
              <w:rPr>
                <w:sz w:val="24"/>
              </w:rPr>
              <w:t>3</w:t>
            </w:r>
          </w:p>
        </w:tc>
        <w:tc>
          <w:tcPr>
            <w:tcW w:w="1493" w:type="dxa"/>
          </w:tcPr>
          <w:p w:rsidR="00D05ED5" w:rsidRPr="00413F77" w:rsidRDefault="00D05ED5" w:rsidP="00B87760">
            <w:pPr>
              <w:spacing w:line="240" w:lineRule="auto"/>
              <w:ind w:firstLine="0"/>
              <w:jc w:val="center"/>
              <w:rPr>
                <w:sz w:val="24"/>
              </w:rPr>
            </w:pPr>
            <w:r w:rsidRPr="00413F77">
              <w:rPr>
                <w:sz w:val="24"/>
              </w:rPr>
              <w:t>04/30/2024</w:t>
            </w:r>
          </w:p>
        </w:tc>
        <w:tc>
          <w:tcPr>
            <w:tcW w:w="1476" w:type="dxa"/>
          </w:tcPr>
          <w:p w:rsidR="00D05ED5" w:rsidRPr="00413F77" w:rsidRDefault="00D05ED5" w:rsidP="00B87760">
            <w:pPr>
              <w:spacing w:line="240" w:lineRule="auto"/>
              <w:ind w:firstLine="0"/>
              <w:jc w:val="center"/>
              <w:rPr>
                <w:sz w:val="24"/>
              </w:rPr>
            </w:pPr>
            <w:r w:rsidRPr="00413F77">
              <w:rPr>
                <w:sz w:val="24"/>
              </w:rPr>
              <w:t>02.05.2024</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17. Software Evaluation</w:t>
            </w:r>
          </w:p>
        </w:tc>
        <w:tc>
          <w:tcPr>
            <w:tcW w:w="1637" w:type="dxa"/>
          </w:tcPr>
          <w:p w:rsidR="00D05ED5" w:rsidRPr="00413F77" w:rsidRDefault="00D05ED5" w:rsidP="00B87760">
            <w:pPr>
              <w:spacing w:line="240" w:lineRule="auto"/>
              <w:ind w:firstLine="0"/>
              <w:jc w:val="center"/>
              <w:rPr>
                <w:sz w:val="24"/>
              </w:rPr>
            </w:pPr>
            <w:r w:rsidRPr="00413F77">
              <w:rPr>
                <w:sz w:val="24"/>
              </w:rPr>
              <w:t>Head</w:t>
            </w:r>
          </w:p>
        </w:tc>
        <w:tc>
          <w:tcPr>
            <w:tcW w:w="1596" w:type="dxa"/>
          </w:tcPr>
          <w:p w:rsidR="00D05ED5" w:rsidRPr="00413F77" w:rsidRDefault="00D05ED5" w:rsidP="00B87760">
            <w:pPr>
              <w:spacing w:line="240" w:lineRule="auto"/>
              <w:ind w:firstLine="0"/>
              <w:jc w:val="center"/>
              <w:rPr>
                <w:sz w:val="24"/>
              </w:rPr>
            </w:pPr>
            <w:r w:rsidRPr="00413F77">
              <w:rPr>
                <w:sz w:val="24"/>
              </w:rPr>
              <w:t>1</w:t>
            </w:r>
          </w:p>
        </w:tc>
        <w:tc>
          <w:tcPr>
            <w:tcW w:w="1493" w:type="dxa"/>
          </w:tcPr>
          <w:p w:rsidR="00D05ED5" w:rsidRPr="00413F77" w:rsidRDefault="00D05ED5" w:rsidP="00B87760">
            <w:pPr>
              <w:spacing w:line="240" w:lineRule="auto"/>
              <w:ind w:firstLine="0"/>
              <w:jc w:val="center"/>
              <w:rPr>
                <w:sz w:val="24"/>
              </w:rPr>
            </w:pPr>
            <w:r w:rsidRPr="00413F77">
              <w:rPr>
                <w:sz w:val="24"/>
              </w:rPr>
              <w:t>03.05.2024</w:t>
            </w:r>
          </w:p>
        </w:tc>
        <w:tc>
          <w:tcPr>
            <w:tcW w:w="1476" w:type="dxa"/>
          </w:tcPr>
          <w:p w:rsidR="00D05ED5" w:rsidRPr="00413F77" w:rsidRDefault="00D05ED5" w:rsidP="00B87760">
            <w:pPr>
              <w:spacing w:line="240" w:lineRule="auto"/>
              <w:ind w:firstLine="0"/>
              <w:jc w:val="center"/>
              <w:rPr>
                <w:sz w:val="24"/>
              </w:rPr>
            </w:pPr>
            <w:r w:rsidRPr="00413F77">
              <w:rPr>
                <w:sz w:val="24"/>
              </w:rPr>
              <w:t>03.05.2024</w:t>
            </w:r>
          </w:p>
        </w:tc>
      </w:tr>
      <w:tr w:rsidR="00D05ED5" w:rsidRPr="00413F77" w:rsidTr="00B87760">
        <w:tc>
          <w:tcPr>
            <w:tcW w:w="3143" w:type="dxa"/>
            <w:vMerge/>
          </w:tcPr>
          <w:p w:rsidR="00D05ED5" w:rsidRPr="00413F77" w:rsidRDefault="00D05ED5" w:rsidP="00B87760">
            <w:pPr>
              <w:spacing w:line="240" w:lineRule="auto"/>
              <w:ind w:firstLine="0"/>
              <w:jc w:val="left"/>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Programmer</w:t>
            </w:r>
          </w:p>
        </w:tc>
        <w:tc>
          <w:tcPr>
            <w:tcW w:w="1596" w:type="dxa"/>
          </w:tcPr>
          <w:p w:rsidR="00D05ED5" w:rsidRPr="00413F77" w:rsidRDefault="00D05ED5" w:rsidP="00B87760">
            <w:pPr>
              <w:spacing w:line="240" w:lineRule="auto"/>
              <w:ind w:firstLine="0"/>
              <w:jc w:val="center"/>
              <w:rPr>
                <w:sz w:val="24"/>
              </w:rPr>
            </w:pPr>
            <w:r w:rsidRPr="00413F77">
              <w:rPr>
                <w:sz w:val="24"/>
              </w:rPr>
              <w:t>2</w:t>
            </w:r>
          </w:p>
        </w:tc>
        <w:tc>
          <w:tcPr>
            <w:tcW w:w="1493" w:type="dxa"/>
          </w:tcPr>
          <w:p w:rsidR="00D05ED5" w:rsidRPr="00413F77" w:rsidRDefault="00D05ED5" w:rsidP="00B87760">
            <w:pPr>
              <w:spacing w:line="240" w:lineRule="auto"/>
              <w:ind w:firstLine="0"/>
              <w:jc w:val="center"/>
              <w:rPr>
                <w:sz w:val="24"/>
              </w:rPr>
            </w:pPr>
            <w:r w:rsidRPr="00413F77">
              <w:rPr>
                <w:sz w:val="24"/>
              </w:rPr>
              <w:t>03.05.2024</w:t>
            </w:r>
          </w:p>
        </w:tc>
        <w:tc>
          <w:tcPr>
            <w:tcW w:w="1476" w:type="dxa"/>
          </w:tcPr>
          <w:p w:rsidR="00D05ED5" w:rsidRPr="00413F77" w:rsidRDefault="00D05ED5" w:rsidP="00B87760">
            <w:pPr>
              <w:spacing w:line="240" w:lineRule="auto"/>
              <w:ind w:firstLine="0"/>
              <w:jc w:val="center"/>
              <w:rPr>
                <w:sz w:val="24"/>
              </w:rPr>
            </w:pPr>
            <w:r w:rsidRPr="00413F77">
              <w:rPr>
                <w:sz w:val="24"/>
              </w:rPr>
              <w:t>04.05.2024</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18. Software Improvement</w:t>
            </w:r>
          </w:p>
        </w:tc>
        <w:tc>
          <w:tcPr>
            <w:tcW w:w="1637" w:type="dxa"/>
          </w:tcPr>
          <w:p w:rsidR="00D05ED5" w:rsidRPr="00413F77" w:rsidRDefault="00D05ED5" w:rsidP="00B87760">
            <w:pPr>
              <w:spacing w:line="240" w:lineRule="auto"/>
              <w:ind w:firstLine="0"/>
              <w:jc w:val="center"/>
              <w:rPr>
                <w:sz w:val="24"/>
              </w:rPr>
            </w:pPr>
            <w:r w:rsidRPr="00413F77">
              <w:rPr>
                <w:sz w:val="24"/>
              </w:rPr>
              <w:t>Head</w:t>
            </w:r>
          </w:p>
        </w:tc>
        <w:tc>
          <w:tcPr>
            <w:tcW w:w="1596" w:type="dxa"/>
          </w:tcPr>
          <w:p w:rsidR="00D05ED5" w:rsidRPr="00413F77" w:rsidRDefault="00D05ED5" w:rsidP="00B87760">
            <w:pPr>
              <w:spacing w:line="240" w:lineRule="auto"/>
              <w:ind w:firstLine="0"/>
              <w:jc w:val="center"/>
              <w:rPr>
                <w:sz w:val="24"/>
              </w:rPr>
            </w:pPr>
            <w:r w:rsidRPr="00413F77">
              <w:rPr>
                <w:sz w:val="24"/>
              </w:rPr>
              <w:t>1</w:t>
            </w:r>
          </w:p>
        </w:tc>
        <w:tc>
          <w:tcPr>
            <w:tcW w:w="1493" w:type="dxa"/>
          </w:tcPr>
          <w:p w:rsidR="00D05ED5" w:rsidRPr="00413F77" w:rsidRDefault="00D05ED5" w:rsidP="00B87760">
            <w:pPr>
              <w:spacing w:line="240" w:lineRule="auto"/>
              <w:ind w:firstLine="0"/>
              <w:jc w:val="center"/>
              <w:rPr>
                <w:sz w:val="24"/>
              </w:rPr>
            </w:pPr>
            <w:r w:rsidRPr="00413F77">
              <w:rPr>
                <w:sz w:val="24"/>
              </w:rPr>
              <w:t>05.05.2024</w:t>
            </w:r>
          </w:p>
        </w:tc>
        <w:tc>
          <w:tcPr>
            <w:tcW w:w="1476" w:type="dxa"/>
          </w:tcPr>
          <w:p w:rsidR="00D05ED5" w:rsidRPr="00413F77" w:rsidRDefault="00D05ED5" w:rsidP="00B87760">
            <w:pPr>
              <w:spacing w:line="240" w:lineRule="auto"/>
              <w:ind w:firstLine="0"/>
              <w:jc w:val="center"/>
              <w:rPr>
                <w:sz w:val="24"/>
              </w:rPr>
            </w:pPr>
            <w:r w:rsidRPr="00413F77">
              <w:rPr>
                <w:sz w:val="24"/>
              </w:rPr>
              <w:t>05.05.2024</w:t>
            </w:r>
          </w:p>
        </w:tc>
      </w:tr>
      <w:tr w:rsidR="00D05ED5" w:rsidRPr="00413F77" w:rsidTr="00B87760">
        <w:tc>
          <w:tcPr>
            <w:tcW w:w="3143" w:type="dxa"/>
            <w:vMerge/>
          </w:tcPr>
          <w:p w:rsidR="00D05ED5" w:rsidRPr="00413F77" w:rsidRDefault="00D05ED5" w:rsidP="00B87760">
            <w:pPr>
              <w:spacing w:line="240" w:lineRule="auto"/>
              <w:ind w:firstLine="0"/>
              <w:jc w:val="left"/>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Programmer</w:t>
            </w:r>
          </w:p>
        </w:tc>
        <w:tc>
          <w:tcPr>
            <w:tcW w:w="1596" w:type="dxa"/>
          </w:tcPr>
          <w:p w:rsidR="00D05ED5" w:rsidRPr="00413F77" w:rsidRDefault="00D05ED5" w:rsidP="00B87760">
            <w:pPr>
              <w:spacing w:line="240" w:lineRule="auto"/>
              <w:ind w:firstLine="0"/>
              <w:jc w:val="center"/>
              <w:rPr>
                <w:sz w:val="24"/>
              </w:rPr>
            </w:pPr>
            <w:r w:rsidRPr="00413F77">
              <w:rPr>
                <w:sz w:val="24"/>
              </w:rPr>
              <w:t>2</w:t>
            </w:r>
          </w:p>
        </w:tc>
        <w:tc>
          <w:tcPr>
            <w:tcW w:w="1493" w:type="dxa"/>
          </w:tcPr>
          <w:p w:rsidR="00D05ED5" w:rsidRPr="00413F77" w:rsidRDefault="00D05ED5" w:rsidP="00B87760">
            <w:pPr>
              <w:spacing w:line="240" w:lineRule="auto"/>
              <w:ind w:firstLine="0"/>
              <w:jc w:val="center"/>
              <w:rPr>
                <w:sz w:val="24"/>
              </w:rPr>
            </w:pPr>
            <w:r w:rsidRPr="00413F77">
              <w:rPr>
                <w:sz w:val="24"/>
              </w:rPr>
              <w:t>05.05.2024</w:t>
            </w:r>
          </w:p>
        </w:tc>
        <w:tc>
          <w:tcPr>
            <w:tcW w:w="1476" w:type="dxa"/>
          </w:tcPr>
          <w:p w:rsidR="00D05ED5" w:rsidRPr="00413F77" w:rsidRDefault="00D05ED5" w:rsidP="00B87760">
            <w:pPr>
              <w:spacing w:line="240" w:lineRule="auto"/>
              <w:ind w:firstLine="0"/>
              <w:jc w:val="center"/>
              <w:rPr>
                <w:sz w:val="24"/>
              </w:rPr>
            </w:pPr>
            <w:r w:rsidRPr="00413F77">
              <w:rPr>
                <w:sz w:val="24"/>
              </w:rPr>
              <w:t>06.05.2024</w:t>
            </w:r>
          </w:p>
        </w:tc>
      </w:tr>
      <w:tr w:rsidR="00D05ED5" w:rsidRPr="00413F77" w:rsidTr="00B87760">
        <w:tc>
          <w:tcPr>
            <w:tcW w:w="3143" w:type="dxa"/>
          </w:tcPr>
          <w:p w:rsidR="00D05ED5" w:rsidRPr="00413F77" w:rsidRDefault="00D05ED5" w:rsidP="00B87760">
            <w:pPr>
              <w:spacing w:line="240" w:lineRule="auto"/>
              <w:ind w:firstLine="0"/>
              <w:jc w:val="left"/>
              <w:rPr>
                <w:sz w:val="24"/>
              </w:rPr>
            </w:pPr>
            <w:r w:rsidRPr="00413F77">
              <w:rPr>
                <w:sz w:val="24"/>
              </w:rPr>
              <w:t>19. Economic justification of the project</w:t>
            </w:r>
          </w:p>
        </w:tc>
        <w:tc>
          <w:tcPr>
            <w:tcW w:w="1637" w:type="dxa"/>
          </w:tcPr>
          <w:p w:rsidR="00D05ED5" w:rsidRPr="00413F77" w:rsidRDefault="00D05ED5" w:rsidP="00B87760">
            <w:pPr>
              <w:spacing w:line="240" w:lineRule="auto"/>
              <w:ind w:firstLine="0"/>
              <w:jc w:val="center"/>
              <w:rPr>
                <w:sz w:val="24"/>
              </w:rPr>
            </w:pPr>
            <w:r w:rsidRPr="00413F77">
              <w:rPr>
                <w:sz w:val="24"/>
              </w:rPr>
              <w:t>Programmer</w:t>
            </w:r>
          </w:p>
        </w:tc>
        <w:tc>
          <w:tcPr>
            <w:tcW w:w="1596" w:type="dxa"/>
          </w:tcPr>
          <w:p w:rsidR="00D05ED5" w:rsidRPr="00413F77" w:rsidRDefault="00D05ED5" w:rsidP="00B87760">
            <w:pPr>
              <w:spacing w:line="240" w:lineRule="auto"/>
              <w:ind w:firstLine="0"/>
              <w:jc w:val="center"/>
              <w:rPr>
                <w:sz w:val="24"/>
              </w:rPr>
            </w:pPr>
            <w:r w:rsidRPr="00413F77">
              <w:rPr>
                <w:sz w:val="24"/>
              </w:rPr>
              <w:t>3</w:t>
            </w:r>
          </w:p>
        </w:tc>
        <w:tc>
          <w:tcPr>
            <w:tcW w:w="1493" w:type="dxa"/>
          </w:tcPr>
          <w:p w:rsidR="00D05ED5" w:rsidRPr="00413F77" w:rsidRDefault="00D05ED5" w:rsidP="00B87760">
            <w:pPr>
              <w:spacing w:line="240" w:lineRule="auto"/>
              <w:ind w:firstLine="0"/>
              <w:jc w:val="center"/>
              <w:rPr>
                <w:sz w:val="24"/>
              </w:rPr>
            </w:pPr>
            <w:r w:rsidRPr="00413F77">
              <w:rPr>
                <w:sz w:val="24"/>
              </w:rPr>
              <w:t>07.05.2024</w:t>
            </w:r>
          </w:p>
        </w:tc>
        <w:tc>
          <w:tcPr>
            <w:tcW w:w="1476" w:type="dxa"/>
          </w:tcPr>
          <w:p w:rsidR="00D05ED5" w:rsidRPr="00413F77" w:rsidRDefault="00D05ED5" w:rsidP="00B87760">
            <w:pPr>
              <w:spacing w:line="240" w:lineRule="auto"/>
              <w:ind w:firstLine="0"/>
              <w:jc w:val="center"/>
              <w:rPr>
                <w:sz w:val="24"/>
              </w:rPr>
            </w:pPr>
            <w:r w:rsidRPr="00413F77">
              <w:rPr>
                <w:sz w:val="24"/>
              </w:rPr>
              <w:t>09.05.2024</w:t>
            </w:r>
          </w:p>
        </w:tc>
      </w:tr>
      <w:tr w:rsidR="00D05ED5" w:rsidRPr="00413F77" w:rsidTr="00B87760">
        <w:tc>
          <w:tcPr>
            <w:tcW w:w="3143" w:type="dxa"/>
            <w:vMerge w:val="restart"/>
          </w:tcPr>
          <w:p w:rsidR="00D05ED5" w:rsidRPr="00413F77" w:rsidRDefault="00D05ED5" w:rsidP="00B87760">
            <w:pPr>
              <w:spacing w:line="240" w:lineRule="auto"/>
              <w:ind w:firstLine="0"/>
              <w:jc w:val="left"/>
              <w:rPr>
                <w:sz w:val="24"/>
              </w:rPr>
            </w:pPr>
            <w:r w:rsidRPr="00413F77">
              <w:rPr>
                <w:sz w:val="24"/>
              </w:rPr>
              <w:t>20. Preparation of an explanatory note</w:t>
            </w:r>
          </w:p>
        </w:tc>
        <w:tc>
          <w:tcPr>
            <w:tcW w:w="1637" w:type="dxa"/>
          </w:tcPr>
          <w:p w:rsidR="00D05ED5" w:rsidRPr="00413F77" w:rsidRDefault="00D05ED5" w:rsidP="00B87760">
            <w:pPr>
              <w:spacing w:line="240" w:lineRule="auto"/>
              <w:ind w:firstLine="0"/>
              <w:jc w:val="center"/>
              <w:rPr>
                <w:sz w:val="24"/>
              </w:rPr>
            </w:pPr>
            <w:r w:rsidRPr="00413F77">
              <w:rPr>
                <w:sz w:val="24"/>
              </w:rPr>
              <w:t>Head</w:t>
            </w:r>
          </w:p>
        </w:tc>
        <w:tc>
          <w:tcPr>
            <w:tcW w:w="1596" w:type="dxa"/>
          </w:tcPr>
          <w:p w:rsidR="00D05ED5" w:rsidRPr="00413F77" w:rsidRDefault="00D05ED5" w:rsidP="00B87760">
            <w:pPr>
              <w:spacing w:line="240" w:lineRule="auto"/>
              <w:ind w:firstLine="0"/>
              <w:jc w:val="center"/>
              <w:rPr>
                <w:sz w:val="24"/>
              </w:rPr>
            </w:pPr>
            <w:r w:rsidRPr="00413F77">
              <w:rPr>
                <w:sz w:val="24"/>
              </w:rPr>
              <w:t>6</w:t>
            </w:r>
          </w:p>
        </w:tc>
        <w:tc>
          <w:tcPr>
            <w:tcW w:w="1493" w:type="dxa"/>
          </w:tcPr>
          <w:p w:rsidR="00D05ED5" w:rsidRPr="00413F77" w:rsidRDefault="00D05ED5" w:rsidP="00B87760">
            <w:pPr>
              <w:spacing w:line="240" w:lineRule="auto"/>
              <w:ind w:firstLine="0"/>
              <w:jc w:val="center"/>
              <w:rPr>
                <w:sz w:val="24"/>
              </w:rPr>
            </w:pPr>
            <w:r w:rsidRPr="00413F77">
              <w:rPr>
                <w:sz w:val="24"/>
              </w:rPr>
              <w:t>10.05.2024</w:t>
            </w:r>
          </w:p>
        </w:tc>
        <w:tc>
          <w:tcPr>
            <w:tcW w:w="1476" w:type="dxa"/>
          </w:tcPr>
          <w:p w:rsidR="00D05ED5" w:rsidRPr="00413F77" w:rsidRDefault="00D05ED5" w:rsidP="00B87760">
            <w:pPr>
              <w:spacing w:line="240" w:lineRule="auto"/>
              <w:ind w:firstLine="0"/>
              <w:jc w:val="center"/>
              <w:rPr>
                <w:sz w:val="24"/>
              </w:rPr>
            </w:pPr>
            <w:r w:rsidRPr="00413F77">
              <w:rPr>
                <w:sz w:val="24"/>
              </w:rPr>
              <w:t>05/15/2024</w:t>
            </w:r>
          </w:p>
        </w:tc>
      </w:tr>
      <w:tr w:rsidR="00D05ED5" w:rsidRPr="00413F77" w:rsidTr="00B87760">
        <w:tc>
          <w:tcPr>
            <w:tcW w:w="3143" w:type="dxa"/>
            <w:vMerge/>
          </w:tcPr>
          <w:p w:rsidR="00D05ED5" w:rsidRPr="00413F77" w:rsidRDefault="00D05ED5" w:rsidP="00B87760">
            <w:pPr>
              <w:spacing w:line="240" w:lineRule="auto"/>
              <w:ind w:firstLine="0"/>
              <w:jc w:val="center"/>
              <w:rPr>
                <w:sz w:val="24"/>
              </w:rPr>
            </w:pPr>
          </w:p>
        </w:tc>
        <w:tc>
          <w:tcPr>
            <w:tcW w:w="1637" w:type="dxa"/>
          </w:tcPr>
          <w:p w:rsidR="00D05ED5" w:rsidRPr="00413F77" w:rsidRDefault="00D05ED5" w:rsidP="00B87760">
            <w:pPr>
              <w:spacing w:line="240" w:lineRule="auto"/>
              <w:ind w:firstLine="0"/>
              <w:jc w:val="center"/>
              <w:rPr>
                <w:sz w:val="24"/>
              </w:rPr>
            </w:pPr>
            <w:r w:rsidRPr="00413F77">
              <w:rPr>
                <w:sz w:val="24"/>
              </w:rPr>
              <w:t>Programmer</w:t>
            </w:r>
          </w:p>
        </w:tc>
        <w:tc>
          <w:tcPr>
            <w:tcW w:w="1596" w:type="dxa"/>
          </w:tcPr>
          <w:p w:rsidR="00D05ED5" w:rsidRPr="00413F77" w:rsidRDefault="00D05ED5" w:rsidP="00B87760">
            <w:pPr>
              <w:spacing w:line="240" w:lineRule="auto"/>
              <w:ind w:firstLine="0"/>
              <w:jc w:val="center"/>
              <w:rPr>
                <w:sz w:val="24"/>
              </w:rPr>
            </w:pPr>
            <w:r w:rsidRPr="00413F77">
              <w:rPr>
                <w:sz w:val="24"/>
              </w:rPr>
              <w:t>15</w:t>
            </w:r>
          </w:p>
        </w:tc>
        <w:tc>
          <w:tcPr>
            <w:tcW w:w="1493" w:type="dxa"/>
          </w:tcPr>
          <w:p w:rsidR="00D05ED5" w:rsidRPr="00413F77" w:rsidRDefault="00D05ED5" w:rsidP="00B87760">
            <w:pPr>
              <w:spacing w:line="240" w:lineRule="auto"/>
              <w:ind w:firstLine="0"/>
              <w:jc w:val="center"/>
              <w:rPr>
                <w:sz w:val="24"/>
              </w:rPr>
            </w:pPr>
            <w:r w:rsidRPr="00413F77">
              <w:rPr>
                <w:sz w:val="24"/>
              </w:rPr>
              <w:t>10.05.2024</w:t>
            </w:r>
          </w:p>
        </w:tc>
        <w:tc>
          <w:tcPr>
            <w:tcW w:w="1476" w:type="dxa"/>
          </w:tcPr>
          <w:p w:rsidR="00D05ED5" w:rsidRPr="00413F77" w:rsidRDefault="00D05ED5" w:rsidP="00B87760">
            <w:pPr>
              <w:spacing w:line="240" w:lineRule="auto"/>
              <w:ind w:firstLine="0"/>
              <w:jc w:val="center"/>
              <w:rPr>
                <w:sz w:val="24"/>
              </w:rPr>
            </w:pPr>
            <w:r w:rsidRPr="00413F77">
              <w:rPr>
                <w:sz w:val="24"/>
              </w:rPr>
              <w:t>05/24/2024</w:t>
            </w:r>
          </w:p>
        </w:tc>
      </w:tr>
    </w:tbl>
    <w:p w:rsidR="00D05ED5" w:rsidRPr="00413F77" w:rsidRDefault="00D05ED5" w:rsidP="00D05ED5">
      <w:pPr>
        <w:ind w:firstLine="708"/>
        <w:rPr>
          <w:szCs w:val="28"/>
        </w:rPr>
      </w:pPr>
    </w:p>
    <w:p w:rsidR="00D05ED5" w:rsidRPr="00413F77" w:rsidRDefault="00D05ED5" w:rsidP="00D05ED5">
      <w:pPr>
        <w:ind w:firstLine="708"/>
        <w:rPr>
          <w:szCs w:val="28"/>
        </w:rPr>
      </w:pPr>
      <w:r w:rsidRPr="00413F77">
        <w:rPr>
          <w:szCs w:val="28"/>
        </w:rPr>
        <w:t>The project schedule in the form of a Gantt chart is presented in Fig. 5.1.</w:t>
      </w:r>
    </w:p>
    <w:p w:rsidR="00D05ED5" w:rsidRPr="00413F77" w:rsidRDefault="00D05ED5" w:rsidP="00D05ED5">
      <w:pPr>
        <w:ind w:firstLine="708"/>
        <w:rPr>
          <w:szCs w:val="28"/>
        </w:rPr>
      </w:pPr>
    </w:p>
    <w:p w:rsidR="00D05ED5" w:rsidRPr="00413F77" w:rsidRDefault="00D05ED5" w:rsidP="00D05ED5">
      <w:pPr>
        <w:pStyle w:val="10PictureFormula"/>
        <w:rPr>
          <w:noProof w:val="0"/>
        </w:rPr>
      </w:pPr>
      <w:r w:rsidRPr="00413F77">
        <w:rPr>
          <w:lang w:val="en-US"/>
        </w:rPr>
        <w:drawing>
          <wp:inline distT="0" distB="0" distL="0" distR="0" wp14:anchorId="4E845467" wp14:editId="45A6C504">
            <wp:extent cx="5546750" cy="2766060"/>
            <wp:effectExtent l="0" t="0" r="0" b="0"/>
            <wp:docPr id="319383684"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83684" name="Рисунок 1" descr="Изображение выглядит как текст, снимок экрана, программное обеспечение, число&#10;&#10;Автоматически созданное описание"/>
                    <pic:cNvPicPr/>
                  </pic:nvPicPr>
                  <pic:blipFill rotWithShape="1">
                    <a:blip r:embed="rId31"/>
                    <a:srcRect l="30914" t="26227" r="13415" b="9464"/>
                    <a:stretch/>
                  </pic:blipFill>
                  <pic:spPr bwMode="auto">
                    <a:xfrm>
                      <a:off x="0" y="0"/>
                      <a:ext cx="5603483" cy="2794352"/>
                    </a:xfrm>
                    <a:prstGeom prst="rect">
                      <a:avLst/>
                    </a:prstGeom>
                    <a:ln>
                      <a:noFill/>
                    </a:ln>
                    <a:extLst>
                      <a:ext uri="{53640926-AAD7-44D8-BBD7-CCE9431645EC}">
                        <a14:shadowObscured xmlns:a14="http://schemas.microsoft.com/office/drawing/2010/main"/>
                      </a:ext>
                    </a:extLst>
                  </pic:spPr>
                </pic:pic>
              </a:graphicData>
            </a:graphic>
          </wp:inline>
        </w:drawing>
      </w:r>
    </w:p>
    <w:p w:rsidR="00D05ED5" w:rsidRPr="00413F77" w:rsidRDefault="00D05ED5" w:rsidP="00D05ED5">
      <w:pPr>
        <w:ind w:firstLine="0"/>
        <w:jc w:val="center"/>
      </w:pPr>
      <w:r w:rsidRPr="00413F77">
        <w:t>Figure 5.1 – Project timeline</w:t>
      </w:r>
    </w:p>
    <w:p w:rsidR="00D05ED5" w:rsidRPr="00413F77" w:rsidRDefault="00D05ED5" w:rsidP="00D05ED5">
      <w:pPr>
        <w:pStyle w:val="20"/>
      </w:pPr>
      <w:bookmarkStart w:id="74" w:name="_Toc167565695"/>
      <w:bookmarkStart w:id="75" w:name="_Toc169612942"/>
      <w:r w:rsidRPr="00413F77">
        <w:lastRenderedPageBreak/>
        <w:t>5.4 Calculating project costs for software development</w:t>
      </w:r>
      <w:bookmarkEnd w:id="74"/>
      <w:bookmarkEnd w:id="75"/>
    </w:p>
    <w:p w:rsidR="00D05ED5" w:rsidRPr="00413F77" w:rsidRDefault="00D05ED5" w:rsidP="00D05ED5">
      <w:pPr>
        <w:ind w:firstLine="708"/>
        <w:rPr>
          <w:szCs w:val="28"/>
        </w:rPr>
      </w:pPr>
      <w:r w:rsidRPr="00413F77">
        <w:rPr>
          <w:szCs w:val="28"/>
        </w:rPr>
        <w:t>The basic salary of the project performers is indicated in Table 5.4. The time spent on software development for each performer is taken based on his workload according to the work schedule.</w:t>
      </w:r>
    </w:p>
    <w:p w:rsidR="00D05ED5" w:rsidRPr="00413F77" w:rsidRDefault="00D05ED5" w:rsidP="00D05ED5">
      <w:pPr>
        <w:ind w:firstLine="708"/>
        <w:rPr>
          <w:szCs w:val="28"/>
        </w:rPr>
      </w:pPr>
    </w:p>
    <w:p w:rsidR="00D05ED5" w:rsidRPr="00413F77" w:rsidRDefault="00D05ED5" w:rsidP="00D05ED5">
      <w:pPr>
        <w:pStyle w:val="Tablenumber"/>
      </w:pPr>
      <w:r w:rsidRPr="00413F77">
        <w:t>Table 5.4 – Basic salary of project executors</w:t>
      </w:r>
    </w:p>
    <w:tbl>
      <w:tblPr>
        <w:tblStyle w:val="af"/>
        <w:tblW w:w="0" w:type="auto"/>
        <w:tblLook w:val="04A0" w:firstRow="1" w:lastRow="0" w:firstColumn="1" w:lastColumn="0" w:noHBand="0" w:noVBand="1"/>
      </w:tblPr>
      <w:tblGrid>
        <w:gridCol w:w="1869"/>
        <w:gridCol w:w="1869"/>
        <w:gridCol w:w="1869"/>
        <w:gridCol w:w="1869"/>
        <w:gridCol w:w="1869"/>
      </w:tblGrid>
      <w:tr w:rsidR="00D05ED5" w:rsidRPr="00413F77" w:rsidTr="00B87760">
        <w:tc>
          <w:tcPr>
            <w:tcW w:w="1869" w:type="dxa"/>
          </w:tcPr>
          <w:p w:rsidR="00D05ED5" w:rsidRPr="00413F77" w:rsidRDefault="00D05ED5" w:rsidP="00B87760">
            <w:pPr>
              <w:spacing w:line="240" w:lineRule="auto"/>
              <w:ind w:firstLine="0"/>
              <w:jc w:val="center"/>
              <w:rPr>
                <w:szCs w:val="28"/>
              </w:rPr>
            </w:pPr>
            <w:r w:rsidRPr="00413F77">
              <w:rPr>
                <w:szCs w:val="28"/>
              </w:rPr>
              <w:t>Position</w:t>
            </w:r>
          </w:p>
        </w:tc>
        <w:tc>
          <w:tcPr>
            <w:tcW w:w="1869" w:type="dxa"/>
          </w:tcPr>
          <w:p w:rsidR="00D05ED5" w:rsidRPr="00413F77" w:rsidRDefault="00D05ED5" w:rsidP="00B87760">
            <w:pPr>
              <w:spacing w:line="240" w:lineRule="auto"/>
              <w:ind w:firstLine="0"/>
              <w:jc w:val="center"/>
              <w:rPr>
                <w:szCs w:val="28"/>
              </w:rPr>
            </w:pPr>
            <w:r w:rsidRPr="00413F77">
              <w:rPr>
                <w:szCs w:val="28"/>
              </w:rPr>
              <w:t>Position salary, UAH</w:t>
            </w:r>
          </w:p>
        </w:tc>
        <w:tc>
          <w:tcPr>
            <w:tcW w:w="1869" w:type="dxa"/>
          </w:tcPr>
          <w:p w:rsidR="00D05ED5" w:rsidRPr="00413F77" w:rsidRDefault="00D05ED5" w:rsidP="00B87760">
            <w:pPr>
              <w:spacing w:line="240" w:lineRule="auto"/>
              <w:ind w:firstLine="0"/>
              <w:jc w:val="center"/>
              <w:rPr>
                <w:szCs w:val="28"/>
              </w:rPr>
            </w:pPr>
            <w:r w:rsidRPr="00413F77">
              <w:rPr>
                <w:szCs w:val="28"/>
              </w:rPr>
              <w:t>Average daily rate, UAH</w:t>
            </w:r>
          </w:p>
        </w:tc>
        <w:tc>
          <w:tcPr>
            <w:tcW w:w="1869" w:type="dxa"/>
          </w:tcPr>
          <w:p w:rsidR="00D05ED5" w:rsidRPr="00413F77" w:rsidRDefault="00D05ED5" w:rsidP="00B87760">
            <w:pPr>
              <w:spacing w:line="240" w:lineRule="auto"/>
              <w:ind w:firstLine="0"/>
              <w:jc w:val="center"/>
              <w:rPr>
                <w:szCs w:val="28"/>
              </w:rPr>
            </w:pPr>
            <w:r w:rsidRPr="00413F77">
              <w:rPr>
                <w:szCs w:val="28"/>
              </w:rPr>
              <w:t>Development time costs, man-days</w:t>
            </w:r>
          </w:p>
        </w:tc>
        <w:tc>
          <w:tcPr>
            <w:tcW w:w="1869" w:type="dxa"/>
          </w:tcPr>
          <w:p w:rsidR="00D05ED5" w:rsidRPr="00413F77" w:rsidRDefault="00D05ED5" w:rsidP="00B87760">
            <w:pPr>
              <w:spacing w:line="240" w:lineRule="auto"/>
              <w:ind w:firstLine="0"/>
              <w:jc w:val="center"/>
              <w:rPr>
                <w:szCs w:val="28"/>
              </w:rPr>
            </w:pPr>
            <w:r w:rsidRPr="00413F77">
              <w:rPr>
                <w:szCs w:val="28"/>
              </w:rPr>
              <w:t>Basic salary expenses, UAH</w:t>
            </w:r>
          </w:p>
        </w:tc>
      </w:tr>
      <w:tr w:rsidR="00D05ED5" w:rsidRPr="00413F77" w:rsidTr="00B87760">
        <w:tc>
          <w:tcPr>
            <w:tcW w:w="1869" w:type="dxa"/>
          </w:tcPr>
          <w:p w:rsidR="00D05ED5" w:rsidRPr="00413F77" w:rsidRDefault="00D05ED5" w:rsidP="00B87760">
            <w:pPr>
              <w:spacing w:line="240" w:lineRule="auto"/>
              <w:ind w:firstLine="0"/>
              <w:rPr>
                <w:szCs w:val="28"/>
              </w:rPr>
            </w:pPr>
            <w:r w:rsidRPr="00413F77">
              <w:rPr>
                <w:szCs w:val="28"/>
              </w:rPr>
              <w:t>Head</w:t>
            </w:r>
          </w:p>
        </w:tc>
        <w:tc>
          <w:tcPr>
            <w:tcW w:w="1869" w:type="dxa"/>
          </w:tcPr>
          <w:p w:rsidR="00D05ED5" w:rsidRPr="00413F77" w:rsidRDefault="00D05ED5" w:rsidP="00B87760">
            <w:pPr>
              <w:spacing w:line="240" w:lineRule="auto"/>
              <w:ind w:firstLine="0"/>
              <w:jc w:val="center"/>
              <w:rPr>
                <w:szCs w:val="28"/>
              </w:rPr>
            </w:pPr>
            <w:r w:rsidRPr="00413F77">
              <w:rPr>
                <w:szCs w:val="28"/>
              </w:rPr>
              <w:t>8500</w:t>
            </w:r>
          </w:p>
        </w:tc>
        <w:tc>
          <w:tcPr>
            <w:tcW w:w="1869" w:type="dxa"/>
          </w:tcPr>
          <w:p w:rsidR="00D05ED5" w:rsidRPr="00413F77" w:rsidRDefault="00D05ED5" w:rsidP="00B87760">
            <w:pPr>
              <w:spacing w:line="240" w:lineRule="auto"/>
              <w:ind w:firstLine="0"/>
              <w:jc w:val="center"/>
              <w:rPr>
                <w:szCs w:val="28"/>
              </w:rPr>
            </w:pPr>
            <w:r w:rsidRPr="00413F77">
              <w:rPr>
                <w:szCs w:val="28"/>
              </w:rPr>
              <w:t>8500/21 = 405</w:t>
            </w:r>
          </w:p>
        </w:tc>
        <w:tc>
          <w:tcPr>
            <w:tcW w:w="1869" w:type="dxa"/>
          </w:tcPr>
          <w:p w:rsidR="00D05ED5" w:rsidRPr="00413F77" w:rsidRDefault="00D05ED5" w:rsidP="00B87760">
            <w:pPr>
              <w:spacing w:line="240" w:lineRule="auto"/>
              <w:ind w:firstLine="0"/>
              <w:jc w:val="center"/>
              <w:rPr>
                <w:szCs w:val="28"/>
              </w:rPr>
            </w:pPr>
            <w:r w:rsidRPr="00413F77">
              <w:rPr>
                <w:szCs w:val="28"/>
              </w:rPr>
              <w:t>5.4</w:t>
            </w:r>
          </w:p>
        </w:tc>
        <w:tc>
          <w:tcPr>
            <w:tcW w:w="1869" w:type="dxa"/>
          </w:tcPr>
          <w:p w:rsidR="00D05ED5" w:rsidRPr="00413F77" w:rsidRDefault="00D05ED5" w:rsidP="00B87760">
            <w:pPr>
              <w:spacing w:line="240" w:lineRule="auto"/>
              <w:ind w:firstLine="0"/>
              <w:jc w:val="center"/>
              <w:rPr>
                <w:szCs w:val="28"/>
              </w:rPr>
            </w:pPr>
            <w:r w:rsidRPr="00413F77">
              <w:rPr>
                <w:szCs w:val="28"/>
              </w:rPr>
              <w:t>2187</w:t>
            </w:r>
          </w:p>
        </w:tc>
      </w:tr>
      <w:tr w:rsidR="00D05ED5" w:rsidRPr="00413F77" w:rsidTr="00B87760">
        <w:tc>
          <w:tcPr>
            <w:tcW w:w="1869" w:type="dxa"/>
          </w:tcPr>
          <w:p w:rsidR="00D05ED5" w:rsidRPr="00413F77" w:rsidRDefault="00D05ED5" w:rsidP="00B87760">
            <w:pPr>
              <w:spacing w:line="240" w:lineRule="auto"/>
              <w:ind w:firstLine="0"/>
              <w:rPr>
                <w:szCs w:val="28"/>
              </w:rPr>
            </w:pPr>
            <w:r w:rsidRPr="00413F77">
              <w:rPr>
                <w:szCs w:val="28"/>
              </w:rPr>
              <w:t>Programmer</w:t>
            </w:r>
          </w:p>
        </w:tc>
        <w:tc>
          <w:tcPr>
            <w:tcW w:w="1869" w:type="dxa"/>
          </w:tcPr>
          <w:p w:rsidR="00D05ED5" w:rsidRPr="00413F77" w:rsidRDefault="00D05ED5" w:rsidP="00B87760">
            <w:pPr>
              <w:spacing w:line="240" w:lineRule="auto"/>
              <w:ind w:firstLine="0"/>
              <w:jc w:val="center"/>
              <w:rPr>
                <w:szCs w:val="28"/>
              </w:rPr>
            </w:pPr>
            <w:r w:rsidRPr="00413F77">
              <w:rPr>
                <w:szCs w:val="28"/>
              </w:rPr>
              <w:t>1950</w:t>
            </w:r>
          </w:p>
        </w:tc>
        <w:tc>
          <w:tcPr>
            <w:tcW w:w="1869" w:type="dxa"/>
          </w:tcPr>
          <w:p w:rsidR="00D05ED5" w:rsidRPr="00413F77" w:rsidRDefault="00D05ED5" w:rsidP="00B87760">
            <w:pPr>
              <w:spacing w:line="240" w:lineRule="auto"/>
              <w:ind w:firstLine="0"/>
              <w:jc w:val="center"/>
              <w:rPr>
                <w:szCs w:val="28"/>
              </w:rPr>
            </w:pPr>
            <w:r w:rsidRPr="00413F77">
              <w:rPr>
                <w:szCs w:val="28"/>
              </w:rPr>
              <w:t>1950/21 = 93</w:t>
            </w:r>
          </w:p>
        </w:tc>
        <w:tc>
          <w:tcPr>
            <w:tcW w:w="1869" w:type="dxa"/>
          </w:tcPr>
          <w:p w:rsidR="00D05ED5" w:rsidRPr="00413F77" w:rsidRDefault="00D05ED5" w:rsidP="00B87760">
            <w:pPr>
              <w:spacing w:line="240" w:lineRule="auto"/>
              <w:ind w:firstLine="0"/>
              <w:jc w:val="center"/>
              <w:rPr>
                <w:szCs w:val="28"/>
              </w:rPr>
            </w:pPr>
            <w:r w:rsidRPr="00413F77">
              <w:rPr>
                <w:szCs w:val="28"/>
              </w:rPr>
              <w:t>100</w:t>
            </w:r>
          </w:p>
        </w:tc>
        <w:tc>
          <w:tcPr>
            <w:tcW w:w="1869" w:type="dxa"/>
          </w:tcPr>
          <w:p w:rsidR="00D05ED5" w:rsidRPr="00413F77" w:rsidRDefault="00D05ED5" w:rsidP="00B87760">
            <w:pPr>
              <w:spacing w:line="240" w:lineRule="auto"/>
              <w:ind w:firstLine="0"/>
              <w:jc w:val="center"/>
              <w:rPr>
                <w:szCs w:val="28"/>
              </w:rPr>
            </w:pPr>
            <w:r w:rsidRPr="00413F77">
              <w:rPr>
                <w:szCs w:val="28"/>
              </w:rPr>
              <w:t>9300</w:t>
            </w:r>
          </w:p>
        </w:tc>
      </w:tr>
      <w:tr w:rsidR="00D05ED5" w:rsidRPr="00413F77" w:rsidTr="00B87760">
        <w:tc>
          <w:tcPr>
            <w:tcW w:w="7476" w:type="dxa"/>
            <w:gridSpan w:val="4"/>
          </w:tcPr>
          <w:p w:rsidR="00D05ED5" w:rsidRPr="00413F77" w:rsidRDefault="00D05ED5" w:rsidP="00B87760">
            <w:pPr>
              <w:spacing w:line="240" w:lineRule="auto"/>
              <w:ind w:firstLine="0"/>
              <w:rPr>
                <w:szCs w:val="28"/>
              </w:rPr>
            </w:pPr>
            <w:r w:rsidRPr="00413F77">
              <w:rPr>
                <w:szCs w:val="28"/>
              </w:rPr>
              <w:t>Total</w:t>
            </w:r>
          </w:p>
        </w:tc>
        <w:tc>
          <w:tcPr>
            <w:tcW w:w="1869" w:type="dxa"/>
          </w:tcPr>
          <w:p w:rsidR="00D05ED5" w:rsidRPr="00413F77" w:rsidRDefault="00D05ED5" w:rsidP="00B87760">
            <w:pPr>
              <w:spacing w:line="240" w:lineRule="auto"/>
              <w:ind w:firstLine="0"/>
              <w:jc w:val="center"/>
              <w:rPr>
                <w:szCs w:val="28"/>
              </w:rPr>
            </w:pPr>
            <w:r w:rsidRPr="00413F77">
              <w:rPr>
                <w:szCs w:val="28"/>
              </w:rPr>
              <w:t>11487</w:t>
            </w:r>
          </w:p>
        </w:tc>
      </w:tr>
    </w:tbl>
    <w:p w:rsidR="00D05ED5" w:rsidRPr="00413F77" w:rsidRDefault="00D05ED5" w:rsidP="00D05ED5">
      <w:pPr>
        <w:ind w:firstLine="708"/>
        <w:rPr>
          <w:szCs w:val="28"/>
        </w:rPr>
      </w:pPr>
    </w:p>
    <w:p w:rsidR="00D05ED5" w:rsidRPr="00413F77" w:rsidRDefault="00D05ED5" w:rsidP="00D05ED5">
      <w:pPr>
        <w:ind w:firstLine="708"/>
        <w:rPr>
          <w:szCs w:val="28"/>
        </w:rPr>
      </w:pPr>
      <w:r w:rsidRPr="00413F77">
        <w:rPr>
          <w:szCs w:val="28"/>
        </w:rPr>
        <w:t>Calculations of the use of machine time required for software development were made. The cost of one hour of machine time is 5 UAH/hour, and the multiprogramming coefficient is taken as 1.</w:t>
      </w:r>
    </w:p>
    <w:p w:rsidR="00D05ED5" w:rsidRPr="00413F77" w:rsidRDefault="00D05ED5" w:rsidP="00D05ED5">
      <w:pPr>
        <w:ind w:firstLine="708"/>
        <w:rPr>
          <w:szCs w:val="28"/>
        </w:rPr>
      </w:pPr>
    </w:p>
    <w:p w:rsidR="00D05ED5" w:rsidRPr="00413F77" w:rsidRDefault="00D05ED5" w:rsidP="00D05ED5">
      <w:pPr>
        <w:ind w:firstLine="708"/>
        <w:rPr>
          <w:szCs w:val="28"/>
        </w:rPr>
      </w:pPr>
      <m:oMath>
        <m:r>
          <w:rPr>
            <w:rFonts w:ascii="Cambria Math" w:hAnsi="Cambria Math"/>
            <w:szCs w:val="28"/>
          </w:rPr>
          <m:t>Машинний час ком</m:t>
        </m:r>
        <m:sSup>
          <m:sSupPr>
            <m:ctrlPr>
              <w:rPr>
                <w:rFonts w:ascii="Cambria Math" w:hAnsi="Cambria Math"/>
                <w:i/>
                <w:szCs w:val="28"/>
              </w:rPr>
            </m:ctrlPr>
          </m:sSupPr>
          <m:e>
            <m:r>
              <w:rPr>
                <w:rFonts w:ascii="Cambria Math" w:hAnsi="Cambria Math"/>
                <w:szCs w:val="28"/>
              </w:rPr>
              <m:t>п</m:t>
            </m:r>
          </m:e>
          <m:sup>
            <m:r>
              <w:rPr>
                <w:rFonts w:ascii="Cambria Math" w:hAnsi="Cambria Math"/>
                <w:szCs w:val="28"/>
              </w:rPr>
              <m:t>'</m:t>
            </m:r>
          </m:sup>
        </m:sSup>
        <m:r>
          <w:rPr>
            <w:rFonts w:ascii="Cambria Math" w:hAnsi="Cambria Math"/>
            <w:szCs w:val="28"/>
          </w:rPr>
          <m:t>ютера=100*8=800</m:t>
        </m:r>
      </m:oMath>
      <w:r w:rsidRPr="00413F77">
        <w:rPr>
          <w:szCs w:val="28"/>
        </w:rPr>
        <w:t>;</w:t>
      </w:r>
    </w:p>
    <w:p w:rsidR="00D05ED5" w:rsidRPr="00413F77" w:rsidRDefault="00D05ED5" w:rsidP="00D05ED5">
      <w:pPr>
        <w:ind w:firstLine="708"/>
        <w:rPr>
          <w:szCs w:val="28"/>
        </w:rPr>
      </w:pPr>
      <m:oMath>
        <m:r>
          <m:rPr>
            <m:sty m:val="p"/>
          </m:rPr>
          <w:rPr>
            <w:rFonts w:ascii="Cambria Math" w:hAnsi="Cambria Math"/>
            <w:szCs w:val="28"/>
          </w:rPr>
          <m:t>Використання машинного часу</m:t>
        </m:r>
        <m:r>
          <w:rPr>
            <w:rFonts w:ascii="Cambria Math" w:hAnsi="Cambria Math"/>
            <w:szCs w:val="28"/>
          </w:rPr>
          <m:t>=800*5*1=4000 грн</m:t>
        </m:r>
      </m:oMath>
      <w:r w:rsidRPr="00413F77">
        <w:rPr>
          <w:szCs w:val="28"/>
        </w:rPr>
        <w:t>.</w:t>
      </w:r>
    </w:p>
    <w:p w:rsidR="00D05ED5" w:rsidRPr="00413F77" w:rsidRDefault="00D05ED5" w:rsidP="00D05ED5">
      <w:pPr>
        <w:ind w:firstLine="708"/>
        <w:rPr>
          <w:szCs w:val="28"/>
        </w:rPr>
      </w:pPr>
    </w:p>
    <w:p w:rsidR="00D05ED5" w:rsidRPr="00413F77" w:rsidRDefault="00D05ED5" w:rsidP="00D05ED5">
      <w:pPr>
        <w:ind w:firstLine="708"/>
        <w:rPr>
          <w:szCs w:val="28"/>
        </w:rPr>
      </w:pPr>
      <w:r w:rsidRPr="00413F77">
        <w:rPr>
          <w:szCs w:val="28"/>
        </w:rPr>
        <w:t>The costs of materials are given in Table 5.5.</w:t>
      </w:r>
    </w:p>
    <w:p w:rsidR="00D05ED5" w:rsidRPr="00413F77" w:rsidRDefault="00D05ED5" w:rsidP="00D05ED5">
      <w:pPr>
        <w:ind w:firstLine="708"/>
        <w:rPr>
          <w:szCs w:val="28"/>
        </w:rPr>
      </w:pPr>
    </w:p>
    <w:p w:rsidR="00D05ED5" w:rsidRPr="00413F77" w:rsidRDefault="00D05ED5" w:rsidP="00D05ED5">
      <w:pPr>
        <w:pStyle w:val="Tablenumber"/>
      </w:pPr>
      <w:r w:rsidRPr="00413F77">
        <w:t>Table 5.5 – Material costs</w:t>
      </w:r>
    </w:p>
    <w:tbl>
      <w:tblPr>
        <w:tblStyle w:val="af"/>
        <w:tblW w:w="0" w:type="auto"/>
        <w:tblLook w:val="04A0" w:firstRow="1" w:lastRow="0" w:firstColumn="1" w:lastColumn="0" w:noHBand="0" w:noVBand="1"/>
      </w:tblPr>
      <w:tblGrid>
        <w:gridCol w:w="2405"/>
        <w:gridCol w:w="1843"/>
        <w:gridCol w:w="1843"/>
        <w:gridCol w:w="1701"/>
        <w:gridCol w:w="1553"/>
      </w:tblGrid>
      <w:tr w:rsidR="00D05ED5" w:rsidRPr="00413F77" w:rsidTr="00B87760">
        <w:tc>
          <w:tcPr>
            <w:tcW w:w="2405" w:type="dxa"/>
          </w:tcPr>
          <w:p w:rsidR="00D05ED5" w:rsidRPr="00413F77" w:rsidRDefault="00D05ED5" w:rsidP="00B87760">
            <w:pPr>
              <w:spacing w:line="240" w:lineRule="auto"/>
              <w:ind w:firstLine="0"/>
              <w:jc w:val="center"/>
              <w:rPr>
                <w:szCs w:val="28"/>
              </w:rPr>
            </w:pPr>
            <w:r w:rsidRPr="00413F77">
              <w:rPr>
                <w:szCs w:val="28"/>
              </w:rPr>
              <w:t>Materials</w:t>
            </w:r>
          </w:p>
        </w:tc>
        <w:tc>
          <w:tcPr>
            <w:tcW w:w="1843" w:type="dxa"/>
          </w:tcPr>
          <w:p w:rsidR="00D05ED5" w:rsidRPr="00413F77" w:rsidRDefault="00D05ED5" w:rsidP="00B87760">
            <w:pPr>
              <w:spacing w:line="240" w:lineRule="auto"/>
              <w:ind w:firstLine="0"/>
              <w:jc w:val="center"/>
              <w:rPr>
                <w:szCs w:val="28"/>
              </w:rPr>
            </w:pPr>
            <w:r w:rsidRPr="00413F77">
              <w:rPr>
                <w:szCs w:val="28"/>
              </w:rPr>
              <w:t>Unit of measurement</w:t>
            </w:r>
          </w:p>
        </w:tc>
        <w:tc>
          <w:tcPr>
            <w:tcW w:w="1843" w:type="dxa"/>
          </w:tcPr>
          <w:p w:rsidR="00D05ED5" w:rsidRPr="00413F77" w:rsidRDefault="00D05ED5" w:rsidP="00B87760">
            <w:pPr>
              <w:spacing w:line="240" w:lineRule="auto"/>
              <w:ind w:firstLine="0"/>
              <w:jc w:val="center"/>
              <w:rPr>
                <w:szCs w:val="28"/>
              </w:rPr>
            </w:pPr>
            <w:r w:rsidRPr="00413F77">
              <w:rPr>
                <w:szCs w:val="28"/>
              </w:rPr>
              <w:t>Required quantity</w:t>
            </w:r>
          </w:p>
        </w:tc>
        <w:tc>
          <w:tcPr>
            <w:tcW w:w="1701" w:type="dxa"/>
          </w:tcPr>
          <w:p w:rsidR="00D05ED5" w:rsidRPr="00413F77" w:rsidRDefault="00D05ED5" w:rsidP="00B87760">
            <w:pPr>
              <w:spacing w:line="240" w:lineRule="auto"/>
              <w:ind w:firstLine="0"/>
              <w:jc w:val="center"/>
              <w:rPr>
                <w:szCs w:val="28"/>
              </w:rPr>
            </w:pPr>
            <w:r w:rsidRPr="00413F77">
              <w:rPr>
                <w:szCs w:val="28"/>
              </w:rPr>
              <w:t>Price per unit, UAH</w:t>
            </w:r>
          </w:p>
        </w:tc>
        <w:tc>
          <w:tcPr>
            <w:tcW w:w="1553" w:type="dxa"/>
          </w:tcPr>
          <w:p w:rsidR="00D05ED5" w:rsidRPr="00413F77" w:rsidRDefault="00D05ED5" w:rsidP="00B87760">
            <w:pPr>
              <w:spacing w:line="240" w:lineRule="auto"/>
              <w:ind w:firstLine="0"/>
              <w:jc w:val="center"/>
              <w:rPr>
                <w:szCs w:val="28"/>
              </w:rPr>
            </w:pPr>
            <w:r w:rsidRPr="00413F77">
              <w:rPr>
                <w:szCs w:val="28"/>
              </w:rPr>
              <w:t>Amount, UAH</w:t>
            </w:r>
          </w:p>
        </w:tc>
      </w:tr>
      <w:tr w:rsidR="00D05ED5" w:rsidRPr="00413F77" w:rsidTr="00B87760">
        <w:tc>
          <w:tcPr>
            <w:tcW w:w="2405" w:type="dxa"/>
          </w:tcPr>
          <w:p w:rsidR="00D05ED5" w:rsidRPr="00413F77" w:rsidRDefault="00D05ED5" w:rsidP="00B87760">
            <w:pPr>
              <w:spacing w:line="240" w:lineRule="auto"/>
              <w:ind w:firstLine="0"/>
              <w:jc w:val="left"/>
              <w:rPr>
                <w:szCs w:val="28"/>
              </w:rPr>
            </w:pPr>
            <w:r w:rsidRPr="00413F77">
              <w:rPr>
                <w:szCs w:val="28"/>
              </w:rPr>
              <w:t>General notebook</w:t>
            </w:r>
          </w:p>
        </w:tc>
        <w:tc>
          <w:tcPr>
            <w:tcW w:w="1843" w:type="dxa"/>
          </w:tcPr>
          <w:p w:rsidR="00D05ED5" w:rsidRPr="00413F77" w:rsidRDefault="00D05ED5" w:rsidP="00B87760">
            <w:pPr>
              <w:spacing w:line="240" w:lineRule="auto"/>
              <w:ind w:firstLine="0"/>
              <w:jc w:val="center"/>
              <w:rPr>
                <w:szCs w:val="28"/>
              </w:rPr>
            </w:pPr>
            <w:r w:rsidRPr="00413F77">
              <w:rPr>
                <w:szCs w:val="28"/>
              </w:rPr>
              <w:t>Pcs.</w:t>
            </w:r>
          </w:p>
        </w:tc>
        <w:tc>
          <w:tcPr>
            <w:tcW w:w="1843" w:type="dxa"/>
          </w:tcPr>
          <w:p w:rsidR="00D05ED5" w:rsidRPr="00413F77" w:rsidRDefault="00D05ED5" w:rsidP="00B87760">
            <w:pPr>
              <w:spacing w:line="240" w:lineRule="auto"/>
              <w:ind w:firstLine="0"/>
              <w:jc w:val="center"/>
              <w:rPr>
                <w:szCs w:val="28"/>
              </w:rPr>
            </w:pPr>
            <w:r w:rsidRPr="00413F77">
              <w:rPr>
                <w:szCs w:val="28"/>
              </w:rPr>
              <w:t>1</w:t>
            </w:r>
          </w:p>
        </w:tc>
        <w:tc>
          <w:tcPr>
            <w:tcW w:w="1701" w:type="dxa"/>
          </w:tcPr>
          <w:p w:rsidR="00D05ED5" w:rsidRPr="00413F77" w:rsidRDefault="00D05ED5" w:rsidP="00B87760">
            <w:pPr>
              <w:spacing w:line="240" w:lineRule="auto"/>
              <w:ind w:firstLine="0"/>
              <w:jc w:val="center"/>
              <w:rPr>
                <w:szCs w:val="28"/>
              </w:rPr>
            </w:pPr>
            <w:r w:rsidRPr="00413F77">
              <w:rPr>
                <w:szCs w:val="28"/>
              </w:rPr>
              <w:t>50</w:t>
            </w:r>
          </w:p>
        </w:tc>
        <w:tc>
          <w:tcPr>
            <w:tcW w:w="1553" w:type="dxa"/>
          </w:tcPr>
          <w:p w:rsidR="00D05ED5" w:rsidRPr="00413F77" w:rsidRDefault="00D05ED5" w:rsidP="00B87760">
            <w:pPr>
              <w:spacing w:line="240" w:lineRule="auto"/>
              <w:ind w:firstLine="0"/>
              <w:jc w:val="center"/>
              <w:rPr>
                <w:szCs w:val="28"/>
              </w:rPr>
            </w:pPr>
            <w:r w:rsidRPr="00413F77">
              <w:rPr>
                <w:szCs w:val="28"/>
              </w:rPr>
              <w:t>50</w:t>
            </w:r>
          </w:p>
        </w:tc>
      </w:tr>
      <w:tr w:rsidR="00D05ED5" w:rsidRPr="00413F77" w:rsidTr="00B87760">
        <w:tc>
          <w:tcPr>
            <w:tcW w:w="2405" w:type="dxa"/>
          </w:tcPr>
          <w:p w:rsidR="00D05ED5" w:rsidRPr="00413F77" w:rsidRDefault="00D05ED5" w:rsidP="00B87760">
            <w:pPr>
              <w:spacing w:line="240" w:lineRule="auto"/>
              <w:ind w:firstLine="0"/>
              <w:jc w:val="left"/>
              <w:rPr>
                <w:szCs w:val="28"/>
              </w:rPr>
            </w:pPr>
            <w:r w:rsidRPr="00413F77">
              <w:rPr>
                <w:szCs w:val="28"/>
              </w:rPr>
              <w:t>Office paper</w:t>
            </w:r>
          </w:p>
        </w:tc>
        <w:tc>
          <w:tcPr>
            <w:tcW w:w="1843" w:type="dxa"/>
          </w:tcPr>
          <w:p w:rsidR="00D05ED5" w:rsidRPr="00413F77" w:rsidRDefault="00D05ED5" w:rsidP="00B87760">
            <w:pPr>
              <w:spacing w:line="240" w:lineRule="auto"/>
              <w:ind w:firstLine="0"/>
              <w:jc w:val="center"/>
              <w:rPr>
                <w:szCs w:val="28"/>
              </w:rPr>
            </w:pPr>
            <w:r w:rsidRPr="00413F77">
              <w:rPr>
                <w:szCs w:val="28"/>
              </w:rPr>
              <w:t>Bundle</w:t>
            </w:r>
          </w:p>
        </w:tc>
        <w:tc>
          <w:tcPr>
            <w:tcW w:w="1843" w:type="dxa"/>
          </w:tcPr>
          <w:p w:rsidR="00D05ED5" w:rsidRPr="00413F77" w:rsidRDefault="00D05ED5" w:rsidP="00B87760">
            <w:pPr>
              <w:spacing w:line="240" w:lineRule="auto"/>
              <w:ind w:firstLine="0"/>
              <w:jc w:val="center"/>
              <w:rPr>
                <w:szCs w:val="28"/>
              </w:rPr>
            </w:pPr>
            <w:r w:rsidRPr="00413F77">
              <w:rPr>
                <w:szCs w:val="28"/>
              </w:rPr>
              <w:t>1</w:t>
            </w:r>
          </w:p>
        </w:tc>
        <w:tc>
          <w:tcPr>
            <w:tcW w:w="1701" w:type="dxa"/>
          </w:tcPr>
          <w:p w:rsidR="00D05ED5" w:rsidRPr="00413F77" w:rsidRDefault="00D05ED5" w:rsidP="00B87760">
            <w:pPr>
              <w:spacing w:line="240" w:lineRule="auto"/>
              <w:ind w:firstLine="0"/>
              <w:jc w:val="center"/>
              <w:rPr>
                <w:szCs w:val="28"/>
              </w:rPr>
            </w:pPr>
            <w:r w:rsidRPr="00413F77">
              <w:rPr>
                <w:szCs w:val="28"/>
              </w:rPr>
              <w:t>100</w:t>
            </w:r>
          </w:p>
        </w:tc>
        <w:tc>
          <w:tcPr>
            <w:tcW w:w="1553" w:type="dxa"/>
          </w:tcPr>
          <w:p w:rsidR="00D05ED5" w:rsidRPr="00413F77" w:rsidRDefault="00D05ED5" w:rsidP="00B87760">
            <w:pPr>
              <w:spacing w:line="240" w:lineRule="auto"/>
              <w:ind w:firstLine="0"/>
              <w:jc w:val="center"/>
              <w:rPr>
                <w:szCs w:val="28"/>
              </w:rPr>
            </w:pPr>
            <w:r w:rsidRPr="00413F77">
              <w:rPr>
                <w:szCs w:val="28"/>
              </w:rPr>
              <w:t>100</w:t>
            </w:r>
          </w:p>
        </w:tc>
      </w:tr>
      <w:tr w:rsidR="00D05ED5" w:rsidRPr="00413F77" w:rsidTr="00B87760">
        <w:tc>
          <w:tcPr>
            <w:tcW w:w="2405" w:type="dxa"/>
          </w:tcPr>
          <w:p w:rsidR="00D05ED5" w:rsidRPr="00413F77" w:rsidRDefault="00D05ED5" w:rsidP="00B87760">
            <w:pPr>
              <w:spacing w:line="240" w:lineRule="auto"/>
              <w:ind w:firstLine="0"/>
              <w:jc w:val="left"/>
              <w:rPr>
                <w:szCs w:val="28"/>
              </w:rPr>
            </w:pPr>
            <w:r w:rsidRPr="00413F77">
              <w:rPr>
                <w:szCs w:val="28"/>
              </w:rPr>
              <w:t>Printer toner</w:t>
            </w:r>
          </w:p>
        </w:tc>
        <w:tc>
          <w:tcPr>
            <w:tcW w:w="1843" w:type="dxa"/>
          </w:tcPr>
          <w:p w:rsidR="00D05ED5" w:rsidRPr="00413F77" w:rsidRDefault="00D05ED5" w:rsidP="00B87760">
            <w:pPr>
              <w:spacing w:line="240" w:lineRule="auto"/>
              <w:ind w:firstLine="0"/>
              <w:jc w:val="center"/>
              <w:rPr>
                <w:szCs w:val="28"/>
              </w:rPr>
            </w:pPr>
            <w:r w:rsidRPr="00413F77">
              <w:rPr>
                <w:szCs w:val="28"/>
              </w:rPr>
              <w:t>Pcs.</w:t>
            </w:r>
          </w:p>
        </w:tc>
        <w:tc>
          <w:tcPr>
            <w:tcW w:w="1843" w:type="dxa"/>
          </w:tcPr>
          <w:p w:rsidR="00D05ED5" w:rsidRPr="00413F77" w:rsidRDefault="00D05ED5" w:rsidP="00B87760">
            <w:pPr>
              <w:spacing w:line="240" w:lineRule="auto"/>
              <w:ind w:firstLine="0"/>
              <w:jc w:val="center"/>
              <w:rPr>
                <w:szCs w:val="28"/>
              </w:rPr>
            </w:pPr>
            <w:r w:rsidRPr="00413F77">
              <w:rPr>
                <w:szCs w:val="28"/>
              </w:rPr>
              <w:t>1</w:t>
            </w:r>
          </w:p>
        </w:tc>
        <w:tc>
          <w:tcPr>
            <w:tcW w:w="1701" w:type="dxa"/>
          </w:tcPr>
          <w:p w:rsidR="00D05ED5" w:rsidRPr="00413F77" w:rsidRDefault="00D05ED5" w:rsidP="00B87760">
            <w:pPr>
              <w:spacing w:line="240" w:lineRule="auto"/>
              <w:ind w:firstLine="0"/>
              <w:jc w:val="center"/>
              <w:rPr>
                <w:szCs w:val="28"/>
              </w:rPr>
            </w:pPr>
            <w:r w:rsidRPr="00413F77">
              <w:rPr>
                <w:szCs w:val="28"/>
              </w:rPr>
              <w:t>200</w:t>
            </w:r>
          </w:p>
        </w:tc>
        <w:tc>
          <w:tcPr>
            <w:tcW w:w="1553" w:type="dxa"/>
          </w:tcPr>
          <w:p w:rsidR="00D05ED5" w:rsidRPr="00413F77" w:rsidRDefault="00D05ED5" w:rsidP="00B87760">
            <w:pPr>
              <w:spacing w:line="240" w:lineRule="auto"/>
              <w:ind w:firstLine="0"/>
              <w:jc w:val="center"/>
              <w:rPr>
                <w:szCs w:val="28"/>
              </w:rPr>
            </w:pPr>
            <w:r w:rsidRPr="00413F77">
              <w:rPr>
                <w:szCs w:val="28"/>
              </w:rPr>
              <w:t>200</w:t>
            </w:r>
          </w:p>
        </w:tc>
      </w:tr>
      <w:tr w:rsidR="00D05ED5" w:rsidRPr="00413F77" w:rsidTr="00B87760">
        <w:tc>
          <w:tcPr>
            <w:tcW w:w="7792" w:type="dxa"/>
            <w:gridSpan w:val="4"/>
          </w:tcPr>
          <w:p w:rsidR="00D05ED5" w:rsidRPr="00413F77" w:rsidRDefault="00D05ED5" w:rsidP="00B87760">
            <w:pPr>
              <w:spacing w:line="240" w:lineRule="auto"/>
              <w:ind w:firstLine="0"/>
              <w:jc w:val="left"/>
              <w:rPr>
                <w:szCs w:val="28"/>
              </w:rPr>
            </w:pPr>
            <w:r w:rsidRPr="00413F77">
              <w:rPr>
                <w:szCs w:val="28"/>
              </w:rPr>
              <w:t>Total</w:t>
            </w:r>
          </w:p>
        </w:tc>
        <w:tc>
          <w:tcPr>
            <w:tcW w:w="1553" w:type="dxa"/>
          </w:tcPr>
          <w:p w:rsidR="00D05ED5" w:rsidRPr="00413F77" w:rsidRDefault="00D05ED5" w:rsidP="00B87760">
            <w:pPr>
              <w:spacing w:line="240" w:lineRule="auto"/>
              <w:ind w:firstLine="0"/>
              <w:jc w:val="center"/>
              <w:rPr>
                <w:szCs w:val="28"/>
              </w:rPr>
            </w:pPr>
            <w:r w:rsidRPr="00413F77">
              <w:rPr>
                <w:szCs w:val="28"/>
              </w:rPr>
              <w:t>350</w:t>
            </w:r>
          </w:p>
        </w:tc>
      </w:tr>
    </w:tbl>
    <w:p w:rsidR="00D05ED5" w:rsidRPr="00413F77" w:rsidRDefault="00D05ED5" w:rsidP="00D05ED5">
      <w:pPr>
        <w:ind w:firstLine="708"/>
        <w:rPr>
          <w:szCs w:val="28"/>
        </w:rPr>
      </w:pPr>
    </w:p>
    <w:p w:rsidR="00D05ED5" w:rsidRPr="00413F77" w:rsidRDefault="00D05ED5" w:rsidP="00D05ED5">
      <w:pPr>
        <w:ind w:firstLine="708"/>
        <w:rPr>
          <w:szCs w:val="28"/>
        </w:rPr>
      </w:pPr>
      <w:r w:rsidRPr="00413F77">
        <w:rPr>
          <w:szCs w:val="28"/>
        </w:rPr>
        <w:t>Therefore, the capital investment of the project is equal to:</w:t>
      </w:r>
    </w:p>
    <w:p w:rsidR="00D05ED5" w:rsidRPr="00413F77" w:rsidRDefault="00D05ED5" w:rsidP="00D05ED5">
      <w:pPr>
        <w:ind w:firstLine="708"/>
        <w:rPr>
          <w:szCs w:val="28"/>
        </w:rPr>
      </w:pPr>
    </w:p>
    <w:p w:rsidR="00D05ED5" w:rsidRPr="00413F77" w:rsidRDefault="00D05ED5" w:rsidP="00D05ED5">
      <w:pPr>
        <w:ind w:right="-93" w:firstLine="0"/>
        <w:jc w:val="center"/>
        <w:rPr>
          <w:szCs w:val="28"/>
        </w:rPr>
      </w:pPr>
      <m:oMath>
        <m:r>
          <w:rPr>
            <w:rFonts w:ascii="Cambria Math" w:hAnsi="Cambria Math"/>
            <w:szCs w:val="28"/>
          </w:rPr>
          <m:t>Капітальні вкладення =1,5*1,22+0,6+11487+350+4000= 15839 грн</m:t>
        </m:r>
      </m:oMath>
      <w:r w:rsidRPr="00413F77">
        <w:rPr>
          <w:szCs w:val="28"/>
        </w:rPr>
        <w:t>.</w:t>
      </w:r>
    </w:p>
    <w:p w:rsidR="00D05ED5" w:rsidRPr="00413F77" w:rsidRDefault="00D05ED5" w:rsidP="00D05ED5">
      <w:pPr>
        <w:ind w:firstLine="708"/>
        <w:rPr>
          <w:szCs w:val="28"/>
        </w:rPr>
      </w:pPr>
    </w:p>
    <w:p w:rsidR="00D05ED5" w:rsidRPr="00413F77" w:rsidRDefault="00D05ED5" w:rsidP="00D05ED5">
      <w:pPr>
        <w:ind w:firstLine="0"/>
        <w:rPr>
          <w:szCs w:val="28"/>
        </w:rPr>
      </w:pPr>
      <w:r w:rsidRPr="00413F77">
        <w:rPr>
          <w:szCs w:val="28"/>
        </w:rPr>
        <w:tab/>
        <w:t>The estimate for software development is given in Table 5.6.</w:t>
      </w:r>
    </w:p>
    <w:p w:rsidR="00D05ED5" w:rsidRPr="00413F77" w:rsidRDefault="00D05ED5" w:rsidP="00D05ED5">
      <w:pPr>
        <w:ind w:firstLine="708"/>
        <w:rPr>
          <w:szCs w:val="28"/>
        </w:rPr>
      </w:pPr>
    </w:p>
    <w:p w:rsidR="00D05ED5" w:rsidRPr="00413F77" w:rsidRDefault="00D05ED5" w:rsidP="008C2FC6">
      <w:pPr>
        <w:pStyle w:val="Tablenumber"/>
      </w:pPr>
      <w:r w:rsidRPr="00413F77">
        <w:t>Table 5.6 – Estimate for software development</w:t>
      </w:r>
    </w:p>
    <w:tbl>
      <w:tblPr>
        <w:tblStyle w:val="af"/>
        <w:tblW w:w="9489" w:type="dxa"/>
        <w:tblLook w:val="04A0" w:firstRow="1" w:lastRow="0" w:firstColumn="1" w:lastColumn="0" w:noHBand="0" w:noVBand="1"/>
      </w:tblPr>
      <w:tblGrid>
        <w:gridCol w:w="6374"/>
        <w:gridCol w:w="3115"/>
      </w:tblGrid>
      <w:tr w:rsidR="00D05ED5" w:rsidRPr="00413F77" w:rsidTr="00B87760">
        <w:tc>
          <w:tcPr>
            <w:tcW w:w="6374" w:type="dxa"/>
          </w:tcPr>
          <w:p w:rsidR="00D05ED5" w:rsidRPr="00413F77" w:rsidRDefault="00D05ED5" w:rsidP="00B87760">
            <w:pPr>
              <w:pStyle w:val="TableCell"/>
              <w:jc w:val="center"/>
            </w:pPr>
            <w:r w:rsidRPr="00413F77">
              <w:t>Expense items</w:t>
            </w:r>
          </w:p>
        </w:tc>
        <w:tc>
          <w:tcPr>
            <w:tcW w:w="3115" w:type="dxa"/>
          </w:tcPr>
          <w:p w:rsidR="00D05ED5" w:rsidRPr="00413F77" w:rsidRDefault="00D05ED5" w:rsidP="00B87760">
            <w:pPr>
              <w:pStyle w:val="TableCell"/>
              <w:jc w:val="center"/>
            </w:pPr>
            <w:r w:rsidRPr="00413F77">
              <w:t>Amount, UAH</w:t>
            </w:r>
          </w:p>
        </w:tc>
      </w:tr>
      <w:tr w:rsidR="00D05ED5" w:rsidRPr="00413F77" w:rsidTr="00B87760">
        <w:tc>
          <w:tcPr>
            <w:tcW w:w="6374" w:type="dxa"/>
          </w:tcPr>
          <w:p w:rsidR="00D05ED5" w:rsidRPr="00413F77" w:rsidRDefault="00D05ED5" w:rsidP="00B87760">
            <w:pPr>
              <w:pStyle w:val="TableCell"/>
            </w:pPr>
            <w:r w:rsidRPr="00413F77">
              <w:t>Basic salary</w:t>
            </w:r>
          </w:p>
        </w:tc>
        <w:tc>
          <w:tcPr>
            <w:tcW w:w="3115" w:type="dxa"/>
          </w:tcPr>
          <w:p w:rsidR="00D05ED5" w:rsidRPr="00413F77" w:rsidRDefault="00D05ED5" w:rsidP="00B87760">
            <w:pPr>
              <w:pStyle w:val="TableCell"/>
              <w:jc w:val="center"/>
            </w:pPr>
            <w:r w:rsidRPr="00413F77">
              <w:t>11487</w:t>
            </w:r>
          </w:p>
        </w:tc>
      </w:tr>
      <w:tr w:rsidR="00D05ED5" w:rsidRPr="00413F77" w:rsidTr="00B87760">
        <w:tc>
          <w:tcPr>
            <w:tcW w:w="6374" w:type="dxa"/>
          </w:tcPr>
          <w:p w:rsidR="00D05ED5" w:rsidRPr="00413F77" w:rsidRDefault="00D05ED5" w:rsidP="00B87760">
            <w:pPr>
              <w:pStyle w:val="TableCell"/>
            </w:pPr>
            <w:r w:rsidRPr="00413F77">
              <w:t>Additional salary</w:t>
            </w:r>
          </w:p>
        </w:tc>
        <w:tc>
          <w:tcPr>
            <w:tcW w:w="3115" w:type="dxa"/>
          </w:tcPr>
          <w:p w:rsidR="00D05ED5" w:rsidRPr="00413F77" w:rsidRDefault="00D05ED5" w:rsidP="00B87760">
            <w:pPr>
              <w:pStyle w:val="TableCell"/>
              <w:jc w:val="center"/>
            </w:pPr>
            <w:r w:rsidRPr="00413F77">
              <w:t>5744</w:t>
            </w:r>
          </w:p>
        </w:tc>
      </w:tr>
      <w:tr w:rsidR="00D05ED5" w:rsidRPr="00413F77" w:rsidTr="00B87760">
        <w:tc>
          <w:tcPr>
            <w:tcW w:w="6374" w:type="dxa"/>
          </w:tcPr>
          <w:p w:rsidR="00D05ED5" w:rsidRPr="00413F77" w:rsidRDefault="00D05ED5" w:rsidP="00B87760">
            <w:pPr>
              <w:pStyle w:val="TableCell"/>
            </w:pPr>
            <w:r w:rsidRPr="00413F77">
              <w:t>Deductions</w:t>
            </w:r>
          </w:p>
        </w:tc>
        <w:tc>
          <w:tcPr>
            <w:tcW w:w="3115" w:type="dxa"/>
          </w:tcPr>
          <w:p w:rsidR="00D05ED5" w:rsidRPr="00413F77" w:rsidRDefault="00D05ED5" w:rsidP="00B87760">
            <w:pPr>
              <w:pStyle w:val="TableCell"/>
              <w:jc w:val="center"/>
            </w:pPr>
            <w:r w:rsidRPr="00413F77">
              <w:t>3790</w:t>
            </w:r>
          </w:p>
        </w:tc>
      </w:tr>
      <w:tr w:rsidR="00D05ED5" w:rsidRPr="00413F77" w:rsidTr="00B87760">
        <w:tc>
          <w:tcPr>
            <w:tcW w:w="6374" w:type="dxa"/>
          </w:tcPr>
          <w:p w:rsidR="00D05ED5" w:rsidRPr="00413F77" w:rsidRDefault="00D05ED5" w:rsidP="00B87760">
            <w:pPr>
              <w:pStyle w:val="TableCell"/>
            </w:pPr>
            <w:r w:rsidRPr="00413F77">
              <w:t>Material costs</w:t>
            </w:r>
          </w:p>
        </w:tc>
        <w:tc>
          <w:tcPr>
            <w:tcW w:w="3115" w:type="dxa"/>
          </w:tcPr>
          <w:p w:rsidR="00D05ED5" w:rsidRPr="00413F77" w:rsidRDefault="00D05ED5" w:rsidP="00B87760">
            <w:pPr>
              <w:pStyle w:val="TableCell"/>
              <w:jc w:val="center"/>
            </w:pPr>
            <w:r w:rsidRPr="00413F77">
              <w:t>350</w:t>
            </w:r>
          </w:p>
        </w:tc>
      </w:tr>
      <w:tr w:rsidR="00D05ED5" w:rsidRPr="00413F77" w:rsidTr="00B87760">
        <w:tc>
          <w:tcPr>
            <w:tcW w:w="6374" w:type="dxa"/>
          </w:tcPr>
          <w:p w:rsidR="00D05ED5" w:rsidRPr="00413F77" w:rsidRDefault="00D05ED5" w:rsidP="00B87760">
            <w:pPr>
              <w:pStyle w:val="TableCell"/>
            </w:pPr>
            <w:r w:rsidRPr="00413F77">
              <w:t>Machine time costs</w:t>
            </w:r>
          </w:p>
        </w:tc>
        <w:tc>
          <w:tcPr>
            <w:tcW w:w="3115" w:type="dxa"/>
          </w:tcPr>
          <w:p w:rsidR="00D05ED5" w:rsidRPr="00413F77" w:rsidRDefault="00D05ED5" w:rsidP="00B87760">
            <w:pPr>
              <w:pStyle w:val="TableCell"/>
              <w:jc w:val="center"/>
            </w:pPr>
            <w:r w:rsidRPr="00413F77">
              <w:t>4000</w:t>
            </w:r>
          </w:p>
        </w:tc>
      </w:tr>
      <w:tr w:rsidR="00D05ED5" w:rsidRPr="00413F77" w:rsidTr="00B87760">
        <w:tc>
          <w:tcPr>
            <w:tcW w:w="6374" w:type="dxa"/>
          </w:tcPr>
          <w:p w:rsidR="00D05ED5" w:rsidRPr="00413F77" w:rsidRDefault="00D05ED5" w:rsidP="00B87760">
            <w:pPr>
              <w:pStyle w:val="TableCell"/>
            </w:pPr>
            <w:r w:rsidRPr="00413F77">
              <w:t>Organization overhead costs</w:t>
            </w:r>
          </w:p>
        </w:tc>
        <w:tc>
          <w:tcPr>
            <w:tcW w:w="3115" w:type="dxa"/>
          </w:tcPr>
          <w:p w:rsidR="00D05ED5" w:rsidRPr="00413F77" w:rsidRDefault="00D05ED5" w:rsidP="00B87760">
            <w:pPr>
              <w:pStyle w:val="TableCell"/>
              <w:jc w:val="center"/>
            </w:pPr>
            <w:r w:rsidRPr="00413F77">
              <w:t>6892</w:t>
            </w:r>
          </w:p>
        </w:tc>
      </w:tr>
      <w:tr w:rsidR="00D05ED5" w:rsidRPr="00413F77" w:rsidTr="00B87760">
        <w:tc>
          <w:tcPr>
            <w:tcW w:w="6374" w:type="dxa"/>
          </w:tcPr>
          <w:p w:rsidR="00D05ED5" w:rsidRPr="00413F77" w:rsidRDefault="00D05ED5" w:rsidP="00B87760">
            <w:pPr>
              <w:pStyle w:val="TableCell"/>
            </w:pPr>
            <w:r w:rsidRPr="00413F77">
              <w:t>Total</w:t>
            </w:r>
          </w:p>
        </w:tc>
        <w:tc>
          <w:tcPr>
            <w:tcW w:w="3115" w:type="dxa"/>
          </w:tcPr>
          <w:p w:rsidR="00D05ED5" w:rsidRPr="00413F77" w:rsidRDefault="00D05ED5" w:rsidP="00B87760">
            <w:pPr>
              <w:pStyle w:val="TableCell"/>
              <w:jc w:val="center"/>
            </w:pPr>
            <w:r w:rsidRPr="00413F77">
              <w:rPr>
                <w:szCs w:val="28"/>
              </w:rPr>
              <w:t>32263</w:t>
            </w:r>
          </w:p>
        </w:tc>
      </w:tr>
    </w:tbl>
    <w:p w:rsidR="00D05ED5" w:rsidRPr="00413F77" w:rsidRDefault="00D05ED5" w:rsidP="00D05ED5">
      <w:pPr>
        <w:ind w:firstLine="708"/>
        <w:rPr>
          <w:szCs w:val="28"/>
        </w:rPr>
      </w:pPr>
    </w:p>
    <w:p w:rsidR="00D05ED5" w:rsidRPr="00413F77" w:rsidRDefault="00D05ED5" w:rsidP="00D05ED5">
      <w:pPr>
        <w:ind w:firstLine="708"/>
        <w:rPr>
          <w:szCs w:val="28"/>
        </w:rPr>
      </w:pPr>
      <w:r w:rsidRPr="00413F77">
        <w:rPr>
          <w:szCs w:val="28"/>
        </w:rPr>
        <w:t>So, the main costs for software development amounted to 32,263 UAH.</w:t>
      </w:r>
    </w:p>
    <w:p w:rsidR="00D05ED5" w:rsidRPr="00413F77" w:rsidRDefault="00D05ED5" w:rsidP="00D05ED5">
      <w:pPr>
        <w:ind w:firstLine="708"/>
        <w:rPr>
          <w:szCs w:val="28"/>
        </w:rPr>
      </w:pPr>
    </w:p>
    <w:p w:rsidR="00D05ED5" w:rsidRPr="00413F77" w:rsidRDefault="00D05ED5" w:rsidP="00D05ED5">
      <w:pPr>
        <w:pStyle w:val="20"/>
      </w:pPr>
      <w:bookmarkStart w:id="76" w:name="_Toc167565696"/>
      <w:bookmarkStart w:id="77" w:name="_Toc169612943"/>
      <w:r w:rsidRPr="00413F77">
        <w:t>5.5 Calculating the cost of software implementation</w:t>
      </w:r>
      <w:bookmarkEnd w:id="76"/>
      <w:bookmarkEnd w:id="77"/>
    </w:p>
    <w:p w:rsidR="00D05ED5" w:rsidRPr="00413F77" w:rsidRDefault="00D05ED5" w:rsidP="00D05ED5">
      <w:pPr>
        <w:ind w:firstLine="708"/>
        <w:rPr>
          <w:szCs w:val="28"/>
        </w:rPr>
      </w:pPr>
      <w:r w:rsidRPr="00413F77">
        <w:rPr>
          <w:szCs w:val="28"/>
        </w:rPr>
        <w:t>Below are calculations of the costs of software implementation.</w:t>
      </w:r>
    </w:p>
    <w:p w:rsidR="00D05ED5" w:rsidRPr="00413F77" w:rsidRDefault="00D05ED5" w:rsidP="00D05ED5">
      <w:pPr>
        <w:ind w:firstLine="708"/>
        <w:rPr>
          <w:szCs w:val="28"/>
        </w:rPr>
      </w:pPr>
      <w:r w:rsidRPr="00413F77">
        <w:rPr>
          <w:szCs w:val="28"/>
        </w:rPr>
        <w:t>Necessary funds for the purchase of basic equipment, which includes a PC worth 30,000 UAH. The effective annual fund of operating time of the technical means was taken as 2008 hours, that is, 251 working days of 8 hours of work. The laboriousness of one-time information processing is taken as 6 hours of machine time. The frequency of the solution is 251 days per year.</w:t>
      </w:r>
    </w:p>
    <w:p w:rsidR="00D05ED5" w:rsidRPr="00413F77" w:rsidRDefault="00D05ED5" w:rsidP="00D05ED5">
      <w:pPr>
        <w:ind w:firstLine="708"/>
        <w:rPr>
          <w:szCs w:val="28"/>
        </w:rPr>
      </w:pPr>
      <w:r w:rsidRPr="00413F77">
        <w:rPr>
          <w:szCs w:val="28"/>
        </w:rPr>
        <w:t>The costs of implementing the project are:</w:t>
      </w:r>
    </w:p>
    <w:p w:rsidR="00D05ED5" w:rsidRPr="00413F77" w:rsidRDefault="00D05ED5" w:rsidP="00D05ED5">
      <w:pPr>
        <w:ind w:firstLine="708"/>
        <w:rPr>
          <w:szCs w:val="28"/>
        </w:rPr>
      </w:pPr>
    </w:p>
    <w:p w:rsidR="00D05ED5" w:rsidRPr="00413F77" w:rsidRDefault="00D05ED5" w:rsidP="00D05ED5">
      <w:pPr>
        <w:ind w:firstLine="0"/>
        <w:jc w:val="center"/>
        <w:rPr>
          <w:szCs w:val="28"/>
        </w:rPr>
      </w:pPr>
      <m:oMath>
        <m:r>
          <w:rPr>
            <w:rFonts w:ascii="Cambria Math" w:hAnsi="Cambria Math"/>
            <w:szCs w:val="28"/>
          </w:rPr>
          <m:t>Витрати реал.=30000*1*</m:t>
        </m:r>
        <m:f>
          <m:fPr>
            <m:ctrlPr>
              <w:rPr>
                <w:rFonts w:ascii="Cambria Math" w:hAnsi="Cambria Math"/>
                <w:i/>
                <w:szCs w:val="28"/>
              </w:rPr>
            </m:ctrlPr>
          </m:fPr>
          <m:num>
            <m:r>
              <w:rPr>
                <w:rFonts w:ascii="Cambria Math" w:hAnsi="Cambria Math"/>
                <w:szCs w:val="28"/>
              </w:rPr>
              <m:t>6*251</m:t>
            </m:r>
          </m:num>
          <m:den>
            <m:r>
              <w:rPr>
                <w:rFonts w:ascii="Cambria Math" w:hAnsi="Cambria Math"/>
                <w:szCs w:val="28"/>
              </w:rPr>
              <m:t>2008</m:t>
            </m:r>
          </m:den>
        </m:f>
        <m:r>
          <w:rPr>
            <w:rFonts w:ascii="Cambria Math" w:hAnsi="Cambria Math"/>
            <w:szCs w:val="28"/>
          </w:rPr>
          <m:t>+0= 22500 грн</m:t>
        </m:r>
      </m:oMath>
      <w:r w:rsidRPr="00413F77">
        <w:rPr>
          <w:szCs w:val="28"/>
        </w:rPr>
        <w:t>.</w:t>
      </w:r>
    </w:p>
    <w:p w:rsidR="00D05ED5" w:rsidRPr="00413F77" w:rsidRDefault="00D05ED5" w:rsidP="00D05ED5">
      <w:pPr>
        <w:ind w:firstLine="708"/>
        <w:rPr>
          <w:szCs w:val="28"/>
        </w:rPr>
      </w:pPr>
    </w:p>
    <w:p w:rsidR="00D05ED5" w:rsidRPr="00413F77" w:rsidRDefault="00D05ED5" w:rsidP="00D05ED5">
      <w:pPr>
        <w:ind w:firstLine="708"/>
        <w:rPr>
          <w:szCs w:val="28"/>
        </w:rPr>
      </w:pPr>
      <w:r w:rsidRPr="00413F77">
        <w:rPr>
          <w:szCs w:val="28"/>
        </w:rPr>
        <w:t>Therefore, the total costs of the software development project will be:</w:t>
      </w:r>
    </w:p>
    <w:p w:rsidR="00D05ED5" w:rsidRPr="00413F77" w:rsidRDefault="00D05ED5" w:rsidP="00D05ED5">
      <w:pPr>
        <w:ind w:firstLine="708"/>
        <w:rPr>
          <w:szCs w:val="28"/>
        </w:rPr>
      </w:pPr>
    </w:p>
    <w:p w:rsidR="00D05ED5" w:rsidRPr="00413F77" w:rsidRDefault="00D05ED5" w:rsidP="00D05ED5">
      <w:pPr>
        <w:ind w:firstLine="0"/>
        <w:jc w:val="center"/>
        <w:rPr>
          <w:szCs w:val="28"/>
        </w:rPr>
      </w:pPr>
      <m:oMath>
        <m:r>
          <m:rPr>
            <m:sty m:val="p"/>
          </m:rPr>
          <w:rPr>
            <w:rFonts w:ascii="Cambria Math" w:hAnsi="Cambria Math"/>
            <w:szCs w:val="28"/>
          </w:rPr>
          <w:lastRenderedPageBreak/>
          <m:t xml:space="preserve">Сумарні витрати </m:t>
        </m:r>
        <m:r>
          <w:rPr>
            <w:rFonts w:ascii="Cambria Math" w:hAnsi="Cambria Math"/>
            <w:szCs w:val="28"/>
          </w:rPr>
          <m:t>=22500+32263=54763 грн</m:t>
        </m:r>
      </m:oMath>
      <w:r w:rsidRPr="00413F77">
        <w:rPr>
          <w:szCs w:val="28"/>
        </w:rPr>
        <w:t>.</w:t>
      </w:r>
    </w:p>
    <w:p w:rsidR="00D05ED5" w:rsidRPr="00413F77" w:rsidRDefault="00D05ED5" w:rsidP="00D05ED5">
      <w:pPr>
        <w:ind w:firstLine="708"/>
        <w:rPr>
          <w:szCs w:val="28"/>
        </w:rPr>
      </w:pPr>
    </w:p>
    <w:p w:rsidR="00D05ED5" w:rsidRPr="00413F77" w:rsidRDefault="00D05ED5" w:rsidP="00D05ED5">
      <w:pPr>
        <w:pStyle w:val="20"/>
      </w:pPr>
      <w:bookmarkStart w:id="78" w:name="_Toc167565697"/>
      <w:bookmarkStart w:id="79" w:name="_Toc169612944"/>
      <w:r w:rsidRPr="00413F77">
        <w:t>5.6 Calculating the cost of software implementation</w:t>
      </w:r>
      <w:bookmarkEnd w:id="78"/>
      <w:bookmarkEnd w:id="79"/>
    </w:p>
    <w:p w:rsidR="00D05ED5" w:rsidRPr="00413F77" w:rsidRDefault="00D05ED5" w:rsidP="00D05ED5">
      <w:pPr>
        <w:ind w:firstLine="708"/>
        <w:rPr>
          <w:szCs w:val="28"/>
        </w:rPr>
      </w:pPr>
      <w:r w:rsidRPr="00413F77">
        <w:rPr>
          <w:szCs w:val="28"/>
        </w:rPr>
        <w:t>Let's calculate the total costs associated with implementing the analogue with which the software is compared. Such costs consist of:</w:t>
      </w:r>
    </w:p>
    <w:p w:rsidR="00D05ED5" w:rsidRPr="00413F77" w:rsidRDefault="00D05ED5" w:rsidP="00D05ED5">
      <w:pPr>
        <w:pStyle w:val="Markedstd"/>
        <w:numPr>
          <w:ilvl w:val="0"/>
          <w:numId w:val="2"/>
        </w:numPr>
        <w:rPr>
          <w:szCs w:val="28"/>
        </w:rPr>
      </w:pPr>
      <w:r w:rsidRPr="00413F77">
        <w:rPr>
          <w:szCs w:val="28"/>
          <w:shd w:val="clear" w:color="auto" w:fill="FFFFFF"/>
        </w:rPr>
        <w:t>costs of purchasing a software product</w:t>
      </w:r>
      <w:r w:rsidRPr="00413F77">
        <w:rPr>
          <w:szCs w:val="28"/>
        </w:rPr>
        <w:t>$80 per month for the "unlimited" version, or approximately UAH 38,400 per year;</w:t>
      </w:r>
    </w:p>
    <w:p w:rsidR="00D05ED5" w:rsidRPr="00413F77" w:rsidRDefault="00D05ED5" w:rsidP="00D05ED5">
      <w:pPr>
        <w:pStyle w:val="Markedstd"/>
        <w:numPr>
          <w:ilvl w:val="0"/>
          <w:numId w:val="2"/>
        </w:numPr>
        <w:rPr>
          <w:szCs w:val="28"/>
        </w:rPr>
      </w:pPr>
      <w:r w:rsidRPr="00413F77">
        <w:t>equipment costs, you will need the same PC as for software worth UAH 30,000.</w:t>
      </w:r>
    </w:p>
    <w:p w:rsidR="00D05ED5" w:rsidRPr="00413F77" w:rsidRDefault="00D05ED5" w:rsidP="00D05ED5">
      <w:pPr>
        <w:pStyle w:val="Markedstd"/>
        <w:numPr>
          <w:ilvl w:val="0"/>
          <w:numId w:val="0"/>
        </w:numPr>
        <w:ind w:firstLine="709"/>
        <w:rPr>
          <w:szCs w:val="28"/>
        </w:rPr>
      </w:pPr>
      <w:r w:rsidRPr="00413F77">
        <w:rPr>
          <w:szCs w:val="28"/>
        </w:rPr>
        <w:t>Capital investments consist of:</w:t>
      </w:r>
    </w:p>
    <w:p w:rsidR="00D05ED5" w:rsidRPr="00413F77" w:rsidRDefault="00D05ED5" w:rsidP="00D05ED5">
      <w:pPr>
        <w:pStyle w:val="Markedstd"/>
        <w:numPr>
          <w:ilvl w:val="0"/>
          <w:numId w:val="0"/>
        </w:numPr>
        <w:ind w:firstLine="709"/>
        <w:rPr>
          <w:szCs w:val="28"/>
        </w:rPr>
      </w:pPr>
    </w:p>
    <w:p w:rsidR="00D05ED5" w:rsidRPr="00413F77" w:rsidRDefault="00D05ED5" w:rsidP="00D05ED5">
      <w:pPr>
        <w:ind w:firstLine="708"/>
        <w:jc w:val="center"/>
        <w:rPr>
          <w:szCs w:val="28"/>
        </w:rPr>
      </w:pPr>
      <m:oMath>
        <m:r>
          <w:rPr>
            <w:rFonts w:ascii="Cambria Math" w:hAnsi="Cambria Math"/>
            <w:szCs w:val="28"/>
          </w:rPr>
          <m:t>Капітальні вкладення=30000*1*</m:t>
        </m:r>
        <m:f>
          <m:fPr>
            <m:ctrlPr>
              <w:rPr>
                <w:rFonts w:ascii="Cambria Math" w:hAnsi="Cambria Math"/>
                <w:i/>
                <w:szCs w:val="28"/>
              </w:rPr>
            </m:ctrlPr>
          </m:fPr>
          <m:num>
            <m:r>
              <w:rPr>
                <w:rFonts w:ascii="Cambria Math" w:hAnsi="Cambria Math"/>
                <w:szCs w:val="28"/>
              </w:rPr>
              <m:t>6*251</m:t>
            </m:r>
          </m:num>
          <m:den>
            <m:r>
              <w:rPr>
                <w:rFonts w:ascii="Cambria Math" w:hAnsi="Cambria Math"/>
                <w:szCs w:val="28"/>
              </w:rPr>
              <m:t>2008</m:t>
            </m:r>
          </m:den>
        </m:f>
        <m:r>
          <w:rPr>
            <w:rFonts w:ascii="Cambria Math" w:hAnsi="Cambria Math"/>
            <w:szCs w:val="28"/>
          </w:rPr>
          <m:t>+0= 22500 грн</m:t>
        </m:r>
      </m:oMath>
      <w:r w:rsidRPr="00413F77">
        <w:rPr>
          <w:szCs w:val="28"/>
        </w:rPr>
        <w:t>.</w:t>
      </w:r>
    </w:p>
    <w:p w:rsidR="00D05ED5" w:rsidRPr="00413F77" w:rsidRDefault="00D05ED5" w:rsidP="00D05ED5">
      <w:pPr>
        <w:ind w:firstLine="708"/>
        <w:rPr>
          <w:szCs w:val="28"/>
        </w:rPr>
      </w:pPr>
    </w:p>
    <w:p w:rsidR="00D05ED5" w:rsidRPr="00413F77" w:rsidRDefault="00D05ED5" w:rsidP="00D05ED5">
      <w:pPr>
        <w:pStyle w:val="Markedstd"/>
        <w:numPr>
          <w:ilvl w:val="0"/>
          <w:numId w:val="0"/>
        </w:numPr>
        <w:ind w:firstLine="709"/>
        <w:rPr>
          <w:szCs w:val="28"/>
        </w:rPr>
      </w:pPr>
      <w:r w:rsidRPr="00413F77">
        <w:rPr>
          <w:szCs w:val="28"/>
        </w:rPr>
        <w:t>Therefore, the total costs of implementing the analogue will be:</w:t>
      </w:r>
    </w:p>
    <w:p w:rsidR="00D05ED5" w:rsidRPr="00413F77" w:rsidRDefault="00D05ED5" w:rsidP="00D05ED5">
      <w:pPr>
        <w:pStyle w:val="Markedstd"/>
        <w:numPr>
          <w:ilvl w:val="0"/>
          <w:numId w:val="0"/>
        </w:numPr>
        <w:ind w:firstLine="709"/>
        <w:rPr>
          <w:szCs w:val="28"/>
        </w:rPr>
      </w:pPr>
    </w:p>
    <w:p w:rsidR="00D05ED5" w:rsidRPr="00413F77" w:rsidRDefault="00D05ED5" w:rsidP="00D05ED5">
      <w:pPr>
        <w:ind w:firstLine="708"/>
        <w:jc w:val="center"/>
        <w:rPr>
          <w:szCs w:val="28"/>
        </w:rPr>
      </w:pPr>
      <m:oMath>
        <m:r>
          <m:rPr>
            <m:sty m:val="p"/>
          </m:rPr>
          <w:rPr>
            <w:rFonts w:ascii="Cambria Math" w:hAnsi="Cambria Math"/>
            <w:szCs w:val="28"/>
          </w:rPr>
          <m:t xml:space="preserve">Сумарні витрати </m:t>
        </m:r>
        <m:r>
          <w:rPr>
            <w:rFonts w:ascii="Cambria Math" w:hAnsi="Cambria Math"/>
            <w:szCs w:val="28"/>
          </w:rPr>
          <m:t>=22500+38400=60900 грн</m:t>
        </m:r>
      </m:oMath>
      <w:r w:rsidRPr="00413F77">
        <w:rPr>
          <w:szCs w:val="28"/>
        </w:rPr>
        <w:t>.</w:t>
      </w:r>
    </w:p>
    <w:p w:rsidR="00D05ED5" w:rsidRPr="00413F77" w:rsidRDefault="00D05ED5" w:rsidP="00D05ED5">
      <w:pPr>
        <w:ind w:firstLine="708"/>
        <w:rPr>
          <w:szCs w:val="28"/>
        </w:rPr>
      </w:pPr>
    </w:p>
    <w:p w:rsidR="00D05ED5" w:rsidRPr="00413F77" w:rsidRDefault="00D05ED5" w:rsidP="00D05ED5">
      <w:pPr>
        <w:pStyle w:val="Markedstd"/>
        <w:numPr>
          <w:ilvl w:val="0"/>
          <w:numId w:val="0"/>
        </w:numPr>
        <w:ind w:firstLine="709"/>
        <w:rPr>
          <w:szCs w:val="28"/>
        </w:rPr>
      </w:pPr>
      <w:r w:rsidRPr="00413F77">
        <w:rPr>
          <w:szCs w:val="28"/>
        </w:rPr>
        <w:t>You also need to take into account that 38,400 UAH will need to be paid each year, so for example, the amount for the second year of implementation will be 99,300 UAH, and for the third year 137,700 UAH.</w:t>
      </w:r>
    </w:p>
    <w:p w:rsidR="00D05ED5" w:rsidRPr="00413F77" w:rsidRDefault="00D05ED5" w:rsidP="00D05ED5">
      <w:pPr>
        <w:pStyle w:val="Markedstd"/>
        <w:numPr>
          <w:ilvl w:val="0"/>
          <w:numId w:val="0"/>
        </w:numPr>
        <w:ind w:firstLine="709"/>
        <w:rPr>
          <w:szCs w:val="28"/>
        </w:rPr>
      </w:pPr>
    </w:p>
    <w:p w:rsidR="00D05ED5" w:rsidRPr="00413F77" w:rsidRDefault="00D05ED5" w:rsidP="00D05ED5">
      <w:pPr>
        <w:pStyle w:val="20"/>
      </w:pPr>
      <w:bookmarkStart w:id="80" w:name="_Toc167565698"/>
      <w:bookmarkStart w:id="81" w:name="_Toc169612945"/>
      <w:r w:rsidRPr="00413F77">
        <w:t>5.7 Calculation of current operating costs of software and its analogue</w:t>
      </w:r>
      <w:bookmarkEnd w:id="80"/>
      <w:bookmarkEnd w:id="81"/>
    </w:p>
    <w:p w:rsidR="00D05ED5" w:rsidRPr="00413F77" w:rsidRDefault="00D05ED5" w:rsidP="00D05ED5">
      <w:pPr>
        <w:pStyle w:val="Markedstd"/>
        <w:numPr>
          <w:ilvl w:val="0"/>
          <w:numId w:val="0"/>
        </w:numPr>
        <w:ind w:firstLine="709"/>
        <w:rPr>
          <w:szCs w:val="28"/>
        </w:rPr>
      </w:pPr>
      <w:r w:rsidRPr="00413F77">
        <w:rPr>
          <w:szCs w:val="28"/>
        </w:rPr>
        <w:t>Operating costs include costs associated with ensuring the normal functioning of the software.</w:t>
      </w:r>
    </w:p>
    <w:p w:rsidR="00D05ED5" w:rsidRPr="00413F77" w:rsidRDefault="00D05ED5" w:rsidP="00D05ED5">
      <w:pPr>
        <w:pStyle w:val="Markedstd"/>
        <w:numPr>
          <w:ilvl w:val="0"/>
          <w:numId w:val="0"/>
        </w:numPr>
        <w:ind w:firstLine="709"/>
        <w:rPr>
          <w:szCs w:val="28"/>
        </w:rPr>
      </w:pPr>
      <w:r w:rsidRPr="00413F77">
        <w:rPr>
          <w:szCs w:val="28"/>
        </w:rPr>
        <w:t>Data on the salaries of software users are presented in Table 5.7. Data on the salaries of specialists for the implementation of the analogue are presented in Table 5.8.</w:t>
      </w:r>
    </w:p>
    <w:p w:rsidR="00D05ED5" w:rsidRPr="00413F77" w:rsidRDefault="00D05ED5" w:rsidP="00D05ED5">
      <w:pPr>
        <w:pStyle w:val="Markedstd"/>
        <w:numPr>
          <w:ilvl w:val="0"/>
          <w:numId w:val="0"/>
        </w:numPr>
        <w:ind w:firstLine="709"/>
        <w:rPr>
          <w:szCs w:val="28"/>
        </w:rPr>
      </w:pPr>
    </w:p>
    <w:p w:rsidR="00D05ED5" w:rsidRPr="00413F77" w:rsidRDefault="00D05ED5" w:rsidP="008C2FC6">
      <w:pPr>
        <w:pStyle w:val="Tablenumber"/>
      </w:pPr>
      <w:r w:rsidRPr="00413F77">
        <w:lastRenderedPageBreak/>
        <w:t>Table 5.7 – Salary data of “Client card” users</w:t>
      </w:r>
    </w:p>
    <w:tbl>
      <w:tblPr>
        <w:tblStyle w:val="af"/>
        <w:tblW w:w="0" w:type="auto"/>
        <w:tblLook w:val="04A0" w:firstRow="1" w:lastRow="0" w:firstColumn="1" w:lastColumn="0" w:noHBand="0" w:noVBand="1"/>
      </w:tblPr>
      <w:tblGrid>
        <w:gridCol w:w="2257"/>
        <w:gridCol w:w="1522"/>
        <w:gridCol w:w="1858"/>
        <w:gridCol w:w="2445"/>
        <w:gridCol w:w="1263"/>
      </w:tblGrid>
      <w:tr w:rsidR="00D05ED5" w:rsidRPr="00413F77" w:rsidTr="00B87760">
        <w:tc>
          <w:tcPr>
            <w:tcW w:w="2257" w:type="dxa"/>
          </w:tcPr>
          <w:p w:rsidR="00D05ED5" w:rsidRPr="00413F77" w:rsidRDefault="00D05ED5" w:rsidP="00B87760">
            <w:pPr>
              <w:pStyle w:val="Markedstd"/>
              <w:numPr>
                <w:ilvl w:val="0"/>
                <w:numId w:val="0"/>
              </w:numPr>
              <w:spacing w:line="240" w:lineRule="auto"/>
              <w:jc w:val="center"/>
              <w:rPr>
                <w:szCs w:val="28"/>
              </w:rPr>
            </w:pPr>
            <w:r w:rsidRPr="00413F77">
              <w:rPr>
                <w:szCs w:val="28"/>
              </w:rPr>
              <w:t>Position</w:t>
            </w:r>
          </w:p>
        </w:tc>
        <w:tc>
          <w:tcPr>
            <w:tcW w:w="1522" w:type="dxa"/>
          </w:tcPr>
          <w:p w:rsidR="00D05ED5" w:rsidRPr="00413F77" w:rsidRDefault="00D05ED5" w:rsidP="00B87760">
            <w:pPr>
              <w:pStyle w:val="Markedstd"/>
              <w:numPr>
                <w:ilvl w:val="0"/>
                <w:numId w:val="0"/>
              </w:numPr>
              <w:spacing w:line="240" w:lineRule="auto"/>
              <w:jc w:val="center"/>
              <w:rPr>
                <w:szCs w:val="28"/>
              </w:rPr>
            </w:pPr>
            <w:r w:rsidRPr="00413F77">
              <w:rPr>
                <w:szCs w:val="28"/>
              </w:rPr>
              <w:t>Position salary, UAH</w:t>
            </w:r>
          </w:p>
        </w:tc>
        <w:tc>
          <w:tcPr>
            <w:tcW w:w="1858" w:type="dxa"/>
          </w:tcPr>
          <w:p w:rsidR="00D05ED5" w:rsidRPr="00413F77" w:rsidRDefault="00D05ED5" w:rsidP="00B87760">
            <w:pPr>
              <w:pStyle w:val="Markedstd"/>
              <w:numPr>
                <w:ilvl w:val="0"/>
                <w:numId w:val="0"/>
              </w:numPr>
              <w:spacing w:line="240" w:lineRule="auto"/>
              <w:jc w:val="center"/>
              <w:rPr>
                <w:szCs w:val="28"/>
              </w:rPr>
            </w:pPr>
            <w:r w:rsidRPr="00413F77">
              <w:rPr>
                <w:szCs w:val="28"/>
              </w:rPr>
              <w:t>Average daily rate, UAH/day</w:t>
            </w:r>
          </w:p>
        </w:tc>
        <w:tc>
          <w:tcPr>
            <w:tcW w:w="2445" w:type="dxa"/>
          </w:tcPr>
          <w:p w:rsidR="00D05ED5" w:rsidRPr="00413F77" w:rsidRDefault="00D05ED5" w:rsidP="00B87760">
            <w:pPr>
              <w:pStyle w:val="Markedstd"/>
              <w:numPr>
                <w:ilvl w:val="0"/>
                <w:numId w:val="0"/>
              </w:numPr>
              <w:spacing w:line="240" w:lineRule="auto"/>
              <w:jc w:val="center"/>
              <w:rPr>
                <w:szCs w:val="28"/>
              </w:rPr>
            </w:pPr>
            <w:r w:rsidRPr="00413F77">
              <w:rPr>
                <w:szCs w:val="28"/>
              </w:rPr>
              <w:t>Time spent working with software, man-days</w:t>
            </w:r>
          </w:p>
        </w:tc>
        <w:tc>
          <w:tcPr>
            <w:tcW w:w="1263" w:type="dxa"/>
          </w:tcPr>
          <w:p w:rsidR="00D05ED5" w:rsidRPr="00413F77" w:rsidRDefault="00D05ED5" w:rsidP="00B87760">
            <w:pPr>
              <w:pStyle w:val="Markedstd"/>
              <w:numPr>
                <w:ilvl w:val="0"/>
                <w:numId w:val="0"/>
              </w:numPr>
              <w:spacing w:line="240" w:lineRule="auto"/>
              <w:jc w:val="center"/>
              <w:rPr>
                <w:szCs w:val="28"/>
              </w:rPr>
            </w:pPr>
            <w:r w:rsidRPr="00413F77">
              <w:rPr>
                <w:szCs w:val="28"/>
              </w:rPr>
              <w:t>Salary fund, UAH</w:t>
            </w:r>
          </w:p>
        </w:tc>
      </w:tr>
      <w:tr w:rsidR="00D05ED5" w:rsidRPr="00413F77" w:rsidTr="00B87760">
        <w:tc>
          <w:tcPr>
            <w:tcW w:w="2257" w:type="dxa"/>
          </w:tcPr>
          <w:p w:rsidR="00D05ED5" w:rsidRPr="00413F77" w:rsidRDefault="00D05ED5" w:rsidP="00B87760">
            <w:pPr>
              <w:pStyle w:val="Markedstd"/>
              <w:numPr>
                <w:ilvl w:val="0"/>
                <w:numId w:val="0"/>
              </w:numPr>
              <w:spacing w:line="240" w:lineRule="auto"/>
              <w:jc w:val="left"/>
              <w:rPr>
                <w:szCs w:val="28"/>
              </w:rPr>
            </w:pPr>
            <w:r w:rsidRPr="00413F77">
              <w:rPr>
                <w:szCs w:val="28"/>
              </w:rPr>
              <w:t>Programmer</w:t>
            </w:r>
          </w:p>
        </w:tc>
        <w:tc>
          <w:tcPr>
            <w:tcW w:w="1522" w:type="dxa"/>
          </w:tcPr>
          <w:p w:rsidR="00D05ED5" w:rsidRPr="00413F77" w:rsidRDefault="00D05ED5" w:rsidP="00B87760">
            <w:pPr>
              <w:pStyle w:val="Markedstd"/>
              <w:numPr>
                <w:ilvl w:val="0"/>
                <w:numId w:val="0"/>
              </w:numPr>
              <w:spacing w:line="240" w:lineRule="auto"/>
              <w:jc w:val="center"/>
              <w:rPr>
                <w:szCs w:val="28"/>
              </w:rPr>
            </w:pPr>
            <w:r w:rsidRPr="00413F77">
              <w:rPr>
                <w:szCs w:val="28"/>
              </w:rPr>
              <w:t>22000</w:t>
            </w:r>
          </w:p>
        </w:tc>
        <w:tc>
          <w:tcPr>
            <w:tcW w:w="1858" w:type="dxa"/>
          </w:tcPr>
          <w:p w:rsidR="00D05ED5" w:rsidRPr="00413F77" w:rsidRDefault="00D05ED5" w:rsidP="00B87760">
            <w:pPr>
              <w:pStyle w:val="Markedstd"/>
              <w:numPr>
                <w:ilvl w:val="0"/>
                <w:numId w:val="0"/>
              </w:numPr>
              <w:spacing w:line="240" w:lineRule="auto"/>
              <w:jc w:val="center"/>
              <w:rPr>
                <w:szCs w:val="28"/>
              </w:rPr>
            </w:pPr>
            <w:r w:rsidRPr="00413F77">
              <w:rPr>
                <w:szCs w:val="28"/>
              </w:rPr>
              <w:t>1047.62</w:t>
            </w:r>
          </w:p>
        </w:tc>
        <w:tc>
          <w:tcPr>
            <w:tcW w:w="2445" w:type="dxa"/>
          </w:tcPr>
          <w:p w:rsidR="00D05ED5" w:rsidRPr="00413F77" w:rsidRDefault="00D05ED5" w:rsidP="00B87760">
            <w:pPr>
              <w:pStyle w:val="Markedstd"/>
              <w:numPr>
                <w:ilvl w:val="0"/>
                <w:numId w:val="0"/>
              </w:numPr>
              <w:spacing w:line="240" w:lineRule="auto"/>
              <w:jc w:val="center"/>
              <w:rPr>
                <w:szCs w:val="28"/>
              </w:rPr>
            </w:pPr>
            <w:r w:rsidRPr="00413F77">
              <w:rPr>
                <w:szCs w:val="28"/>
              </w:rPr>
              <w:t>1 day * 12 = 12</w:t>
            </w:r>
          </w:p>
        </w:tc>
        <w:tc>
          <w:tcPr>
            <w:tcW w:w="1263" w:type="dxa"/>
          </w:tcPr>
          <w:p w:rsidR="00D05ED5" w:rsidRPr="00413F77" w:rsidRDefault="00D05ED5" w:rsidP="00B87760">
            <w:pPr>
              <w:pStyle w:val="Markedstd"/>
              <w:numPr>
                <w:ilvl w:val="0"/>
                <w:numId w:val="0"/>
              </w:numPr>
              <w:spacing w:line="240" w:lineRule="auto"/>
              <w:jc w:val="center"/>
              <w:rPr>
                <w:szCs w:val="28"/>
              </w:rPr>
            </w:pPr>
            <w:r w:rsidRPr="00413F77">
              <w:rPr>
                <w:szCs w:val="28"/>
              </w:rPr>
              <w:t>12571</w:t>
            </w:r>
          </w:p>
        </w:tc>
      </w:tr>
      <w:tr w:rsidR="00D05ED5" w:rsidRPr="00413F77" w:rsidTr="00B87760">
        <w:tc>
          <w:tcPr>
            <w:tcW w:w="2257" w:type="dxa"/>
          </w:tcPr>
          <w:p w:rsidR="00D05ED5" w:rsidRPr="00413F77" w:rsidRDefault="00D05ED5" w:rsidP="00B87760">
            <w:pPr>
              <w:pStyle w:val="Markedstd"/>
              <w:numPr>
                <w:ilvl w:val="0"/>
                <w:numId w:val="0"/>
              </w:numPr>
              <w:spacing w:line="240" w:lineRule="auto"/>
              <w:jc w:val="left"/>
              <w:rPr>
                <w:szCs w:val="28"/>
              </w:rPr>
            </w:pPr>
            <w:r w:rsidRPr="00413F77">
              <w:rPr>
                <w:szCs w:val="28"/>
              </w:rPr>
              <w:t>Administrator</w:t>
            </w:r>
          </w:p>
        </w:tc>
        <w:tc>
          <w:tcPr>
            <w:tcW w:w="1522" w:type="dxa"/>
          </w:tcPr>
          <w:p w:rsidR="00D05ED5" w:rsidRPr="00413F77" w:rsidRDefault="00D05ED5" w:rsidP="00B87760">
            <w:pPr>
              <w:pStyle w:val="Markedstd"/>
              <w:numPr>
                <w:ilvl w:val="0"/>
                <w:numId w:val="0"/>
              </w:numPr>
              <w:spacing w:line="240" w:lineRule="auto"/>
              <w:jc w:val="center"/>
              <w:rPr>
                <w:szCs w:val="28"/>
              </w:rPr>
            </w:pPr>
            <w:r w:rsidRPr="00413F77">
              <w:rPr>
                <w:szCs w:val="28"/>
              </w:rPr>
              <w:t>12000</w:t>
            </w:r>
          </w:p>
        </w:tc>
        <w:tc>
          <w:tcPr>
            <w:tcW w:w="1858" w:type="dxa"/>
          </w:tcPr>
          <w:p w:rsidR="00D05ED5" w:rsidRPr="00413F77" w:rsidRDefault="00D05ED5" w:rsidP="00B87760">
            <w:pPr>
              <w:pStyle w:val="Markedstd"/>
              <w:numPr>
                <w:ilvl w:val="0"/>
                <w:numId w:val="0"/>
              </w:numPr>
              <w:spacing w:line="240" w:lineRule="auto"/>
              <w:jc w:val="center"/>
              <w:rPr>
                <w:szCs w:val="28"/>
              </w:rPr>
            </w:pPr>
            <w:r w:rsidRPr="00413F77">
              <w:rPr>
                <w:szCs w:val="28"/>
              </w:rPr>
              <w:t>571.43</w:t>
            </w:r>
          </w:p>
        </w:tc>
        <w:tc>
          <w:tcPr>
            <w:tcW w:w="2445" w:type="dxa"/>
          </w:tcPr>
          <w:p w:rsidR="00D05ED5" w:rsidRPr="00413F77" w:rsidRDefault="00D05ED5" w:rsidP="00B87760">
            <w:pPr>
              <w:pStyle w:val="Markedstd"/>
              <w:numPr>
                <w:ilvl w:val="0"/>
                <w:numId w:val="0"/>
              </w:numPr>
              <w:spacing w:line="240" w:lineRule="auto"/>
              <w:jc w:val="center"/>
              <w:rPr>
                <w:szCs w:val="28"/>
              </w:rPr>
            </w:pPr>
            <w:r w:rsidRPr="00413F77">
              <w:rPr>
                <w:szCs w:val="28"/>
              </w:rPr>
              <w:t>8 days * 12 = 96</w:t>
            </w:r>
          </w:p>
        </w:tc>
        <w:tc>
          <w:tcPr>
            <w:tcW w:w="1263" w:type="dxa"/>
          </w:tcPr>
          <w:p w:rsidR="00D05ED5" w:rsidRPr="00413F77" w:rsidRDefault="00D05ED5" w:rsidP="00B87760">
            <w:pPr>
              <w:pStyle w:val="Markedstd"/>
              <w:numPr>
                <w:ilvl w:val="0"/>
                <w:numId w:val="0"/>
              </w:numPr>
              <w:spacing w:line="240" w:lineRule="auto"/>
              <w:jc w:val="center"/>
              <w:rPr>
                <w:szCs w:val="28"/>
              </w:rPr>
            </w:pPr>
            <w:r w:rsidRPr="00413F77">
              <w:rPr>
                <w:szCs w:val="28"/>
              </w:rPr>
              <w:t>54857</w:t>
            </w:r>
          </w:p>
        </w:tc>
      </w:tr>
      <w:tr w:rsidR="00D05ED5" w:rsidRPr="00413F77" w:rsidTr="00B87760">
        <w:tc>
          <w:tcPr>
            <w:tcW w:w="8082" w:type="dxa"/>
            <w:gridSpan w:val="4"/>
          </w:tcPr>
          <w:p w:rsidR="00D05ED5" w:rsidRPr="00413F77" w:rsidRDefault="00D05ED5" w:rsidP="00B87760">
            <w:pPr>
              <w:pStyle w:val="Markedstd"/>
              <w:numPr>
                <w:ilvl w:val="0"/>
                <w:numId w:val="0"/>
              </w:numPr>
              <w:spacing w:line="240" w:lineRule="auto"/>
              <w:jc w:val="left"/>
              <w:rPr>
                <w:szCs w:val="28"/>
              </w:rPr>
            </w:pPr>
            <w:r w:rsidRPr="00413F77">
              <w:rPr>
                <w:szCs w:val="28"/>
              </w:rPr>
              <w:t>Together</w:t>
            </w:r>
          </w:p>
        </w:tc>
        <w:tc>
          <w:tcPr>
            <w:tcW w:w="1263" w:type="dxa"/>
          </w:tcPr>
          <w:p w:rsidR="00D05ED5" w:rsidRPr="00413F77" w:rsidRDefault="00D05ED5" w:rsidP="00B87760">
            <w:pPr>
              <w:pStyle w:val="Markedstd"/>
              <w:numPr>
                <w:ilvl w:val="0"/>
                <w:numId w:val="0"/>
              </w:numPr>
              <w:spacing w:line="240" w:lineRule="auto"/>
              <w:jc w:val="center"/>
              <w:rPr>
                <w:szCs w:val="28"/>
              </w:rPr>
            </w:pPr>
            <w:r w:rsidRPr="00413F77">
              <w:rPr>
                <w:szCs w:val="28"/>
              </w:rPr>
              <w:t>67428</w:t>
            </w:r>
          </w:p>
        </w:tc>
      </w:tr>
    </w:tbl>
    <w:p w:rsidR="00D05ED5" w:rsidRPr="00413F77" w:rsidRDefault="00D05ED5" w:rsidP="00D05ED5">
      <w:pPr>
        <w:pStyle w:val="Markedstd"/>
        <w:numPr>
          <w:ilvl w:val="0"/>
          <w:numId w:val="0"/>
        </w:numPr>
        <w:ind w:firstLine="709"/>
        <w:rPr>
          <w:szCs w:val="28"/>
        </w:rPr>
      </w:pPr>
    </w:p>
    <w:p w:rsidR="00D05ED5" w:rsidRPr="00413F77" w:rsidRDefault="00D05ED5" w:rsidP="008C2FC6">
      <w:pPr>
        <w:pStyle w:val="Tablenumber"/>
      </w:pPr>
      <w:r w:rsidRPr="00413F77">
        <w:t>Table 5.8 – Data on salaries of specialists for the implementation of the analogue</w:t>
      </w:r>
    </w:p>
    <w:tbl>
      <w:tblPr>
        <w:tblStyle w:val="af"/>
        <w:tblW w:w="0" w:type="auto"/>
        <w:tblLook w:val="04A0" w:firstRow="1" w:lastRow="0" w:firstColumn="1" w:lastColumn="0" w:noHBand="0" w:noVBand="1"/>
      </w:tblPr>
      <w:tblGrid>
        <w:gridCol w:w="2257"/>
        <w:gridCol w:w="1522"/>
        <w:gridCol w:w="1858"/>
        <w:gridCol w:w="2445"/>
        <w:gridCol w:w="1263"/>
      </w:tblGrid>
      <w:tr w:rsidR="00D05ED5" w:rsidRPr="00413F77" w:rsidTr="00B87760">
        <w:tc>
          <w:tcPr>
            <w:tcW w:w="2257" w:type="dxa"/>
          </w:tcPr>
          <w:p w:rsidR="00D05ED5" w:rsidRPr="00413F77" w:rsidRDefault="00D05ED5" w:rsidP="00B87760">
            <w:pPr>
              <w:pStyle w:val="Markedstd"/>
              <w:numPr>
                <w:ilvl w:val="0"/>
                <w:numId w:val="0"/>
              </w:numPr>
              <w:spacing w:line="240" w:lineRule="auto"/>
              <w:jc w:val="center"/>
              <w:rPr>
                <w:szCs w:val="28"/>
              </w:rPr>
            </w:pPr>
            <w:r w:rsidRPr="00413F77">
              <w:rPr>
                <w:szCs w:val="28"/>
              </w:rPr>
              <w:t>Position</w:t>
            </w:r>
          </w:p>
        </w:tc>
        <w:tc>
          <w:tcPr>
            <w:tcW w:w="1522" w:type="dxa"/>
          </w:tcPr>
          <w:p w:rsidR="00D05ED5" w:rsidRPr="00413F77" w:rsidRDefault="00D05ED5" w:rsidP="00B87760">
            <w:pPr>
              <w:pStyle w:val="Markedstd"/>
              <w:numPr>
                <w:ilvl w:val="0"/>
                <w:numId w:val="0"/>
              </w:numPr>
              <w:spacing w:line="240" w:lineRule="auto"/>
              <w:jc w:val="center"/>
              <w:rPr>
                <w:szCs w:val="28"/>
              </w:rPr>
            </w:pPr>
            <w:r w:rsidRPr="00413F77">
              <w:rPr>
                <w:szCs w:val="28"/>
              </w:rPr>
              <w:t>Position salary, UAH</w:t>
            </w:r>
          </w:p>
        </w:tc>
        <w:tc>
          <w:tcPr>
            <w:tcW w:w="1858" w:type="dxa"/>
          </w:tcPr>
          <w:p w:rsidR="00D05ED5" w:rsidRPr="00413F77" w:rsidRDefault="00D05ED5" w:rsidP="00B87760">
            <w:pPr>
              <w:pStyle w:val="Markedstd"/>
              <w:numPr>
                <w:ilvl w:val="0"/>
                <w:numId w:val="0"/>
              </w:numPr>
              <w:spacing w:line="240" w:lineRule="auto"/>
              <w:jc w:val="center"/>
              <w:rPr>
                <w:szCs w:val="28"/>
              </w:rPr>
            </w:pPr>
            <w:r w:rsidRPr="00413F77">
              <w:rPr>
                <w:szCs w:val="28"/>
              </w:rPr>
              <w:t>Average daily rate, UAH/day</w:t>
            </w:r>
          </w:p>
        </w:tc>
        <w:tc>
          <w:tcPr>
            <w:tcW w:w="2445" w:type="dxa"/>
          </w:tcPr>
          <w:p w:rsidR="00D05ED5" w:rsidRPr="00413F77" w:rsidRDefault="00D05ED5" w:rsidP="00B87760">
            <w:pPr>
              <w:pStyle w:val="Markedstd"/>
              <w:numPr>
                <w:ilvl w:val="0"/>
                <w:numId w:val="0"/>
              </w:numPr>
              <w:spacing w:line="240" w:lineRule="auto"/>
              <w:jc w:val="center"/>
              <w:rPr>
                <w:szCs w:val="28"/>
              </w:rPr>
            </w:pPr>
            <w:r w:rsidRPr="00413F77">
              <w:rPr>
                <w:szCs w:val="28"/>
              </w:rPr>
              <w:t>Time spent working with software, man-days</w:t>
            </w:r>
          </w:p>
        </w:tc>
        <w:tc>
          <w:tcPr>
            <w:tcW w:w="1263" w:type="dxa"/>
          </w:tcPr>
          <w:p w:rsidR="00D05ED5" w:rsidRPr="00413F77" w:rsidRDefault="00D05ED5" w:rsidP="00B87760">
            <w:pPr>
              <w:pStyle w:val="Markedstd"/>
              <w:numPr>
                <w:ilvl w:val="0"/>
                <w:numId w:val="0"/>
              </w:numPr>
              <w:spacing w:line="240" w:lineRule="auto"/>
              <w:jc w:val="center"/>
              <w:rPr>
                <w:szCs w:val="28"/>
              </w:rPr>
            </w:pPr>
            <w:r w:rsidRPr="00413F77">
              <w:rPr>
                <w:szCs w:val="28"/>
              </w:rPr>
              <w:t>Salary fund, UAH</w:t>
            </w:r>
          </w:p>
        </w:tc>
      </w:tr>
      <w:tr w:rsidR="00D05ED5" w:rsidRPr="00413F77" w:rsidTr="00B87760">
        <w:tc>
          <w:tcPr>
            <w:tcW w:w="2257" w:type="dxa"/>
          </w:tcPr>
          <w:p w:rsidR="00D05ED5" w:rsidRPr="00413F77" w:rsidRDefault="00D05ED5" w:rsidP="00B87760">
            <w:pPr>
              <w:pStyle w:val="Markedstd"/>
              <w:numPr>
                <w:ilvl w:val="0"/>
                <w:numId w:val="0"/>
              </w:numPr>
              <w:spacing w:line="240" w:lineRule="auto"/>
              <w:jc w:val="left"/>
              <w:rPr>
                <w:szCs w:val="28"/>
              </w:rPr>
            </w:pPr>
            <w:r w:rsidRPr="00413F77">
              <w:rPr>
                <w:szCs w:val="28"/>
              </w:rPr>
              <w:t>Programmer</w:t>
            </w:r>
          </w:p>
        </w:tc>
        <w:tc>
          <w:tcPr>
            <w:tcW w:w="1522" w:type="dxa"/>
          </w:tcPr>
          <w:p w:rsidR="00D05ED5" w:rsidRPr="00413F77" w:rsidRDefault="00D05ED5" w:rsidP="00B87760">
            <w:pPr>
              <w:pStyle w:val="Markedstd"/>
              <w:numPr>
                <w:ilvl w:val="0"/>
                <w:numId w:val="0"/>
              </w:numPr>
              <w:spacing w:line="240" w:lineRule="auto"/>
              <w:jc w:val="center"/>
              <w:rPr>
                <w:szCs w:val="28"/>
              </w:rPr>
            </w:pPr>
            <w:r w:rsidRPr="00413F77">
              <w:rPr>
                <w:szCs w:val="28"/>
              </w:rPr>
              <w:t>40000</w:t>
            </w:r>
          </w:p>
        </w:tc>
        <w:tc>
          <w:tcPr>
            <w:tcW w:w="1858" w:type="dxa"/>
          </w:tcPr>
          <w:p w:rsidR="00D05ED5" w:rsidRPr="00413F77" w:rsidRDefault="00D05ED5" w:rsidP="00B87760">
            <w:pPr>
              <w:pStyle w:val="Markedstd"/>
              <w:numPr>
                <w:ilvl w:val="0"/>
                <w:numId w:val="0"/>
              </w:numPr>
              <w:spacing w:line="240" w:lineRule="auto"/>
              <w:jc w:val="center"/>
              <w:rPr>
                <w:szCs w:val="28"/>
              </w:rPr>
            </w:pPr>
            <w:r w:rsidRPr="00413F77">
              <w:rPr>
                <w:szCs w:val="28"/>
              </w:rPr>
              <w:t>1904.76</w:t>
            </w:r>
          </w:p>
        </w:tc>
        <w:tc>
          <w:tcPr>
            <w:tcW w:w="2445" w:type="dxa"/>
          </w:tcPr>
          <w:p w:rsidR="00D05ED5" w:rsidRPr="00413F77" w:rsidRDefault="00D05ED5" w:rsidP="00B87760">
            <w:pPr>
              <w:pStyle w:val="Markedstd"/>
              <w:numPr>
                <w:ilvl w:val="0"/>
                <w:numId w:val="0"/>
              </w:numPr>
              <w:spacing w:line="240" w:lineRule="auto"/>
              <w:jc w:val="center"/>
              <w:rPr>
                <w:szCs w:val="28"/>
              </w:rPr>
            </w:pPr>
            <w:r w:rsidRPr="00413F77">
              <w:rPr>
                <w:szCs w:val="28"/>
              </w:rPr>
              <w:t>24</w:t>
            </w:r>
          </w:p>
        </w:tc>
        <w:tc>
          <w:tcPr>
            <w:tcW w:w="1263" w:type="dxa"/>
          </w:tcPr>
          <w:p w:rsidR="00D05ED5" w:rsidRPr="00413F77" w:rsidRDefault="00D05ED5" w:rsidP="00B87760">
            <w:pPr>
              <w:pStyle w:val="Markedstd"/>
              <w:numPr>
                <w:ilvl w:val="0"/>
                <w:numId w:val="0"/>
              </w:numPr>
              <w:spacing w:line="240" w:lineRule="auto"/>
              <w:jc w:val="center"/>
              <w:rPr>
                <w:szCs w:val="28"/>
              </w:rPr>
            </w:pPr>
            <w:r w:rsidRPr="00413F77">
              <w:rPr>
                <w:szCs w:val="28"/>
              </w:rPr>
              <w:t>45714</w:t>
            </w:r>
          </w:p>
        </w:tc>
      </w:tr>
      <w:tr w:rsidR="00D05ED5" w:rsidRPr="00413F77" w:rsidTr="00B87760">
        <w:tc>
          <w:tcPr>
            <w:tcW w:w="2257" w:type="dxa"/>
          </w:tcPr>
          <w:p w:rsidR="00D05ED5" w:rsidRPr="00413F77" w:rsidRDefault="00D05ED5" w:rsidP="00B87760">
            <w:pPr>
              <w:pStyle w:val="Markedstd"/>
              <w:numPr>
                <w:ilvl w:val="0"/>
                <w:numId w:val="0"/>
              </w:numPr>
              <w:spacing w:line="240" w:lineRule="auto"/>
              <w:jc w:val="left"/>
              <w:rPr>
                <w:szCs w:val="28"/>
              </w:rPr>
            </w:pPr>
            <w:r w:rsidRPr="00413F77">
              <w:rPr>
                <w:szCs w:val="28"/>
              </w:rPr>
              <w:t>Administrator</w:t>
            </w:r>
          </w:p>
        </w:tc>
        <w:tc>
          <w:tcPr>
            <w:tcW w:w="1522" w:type="dxa"/>
          </w:tcPr>
          <w:p w:rsidR="00D05ED5" w:rsidRPr="00413F77" w:rsidRDefault="00D05ED5" w:rsidP="00B87760">
            <w:pPr>
              <w:pStyle w:val="Markedstd"/>
              <w:numPr>
                <w:ilvl w:val="0"/>
                <w:numId w:val="0"/>
              </w:numPr>
              <w:spacing w:line="240" w:lineRule="auto"/>
              <w:jc w:val="center"/>
              <w:rPr>
                <w:szCs w:val="28"/>
              </w:rPr>
            </w:pPr>
            <w:r w:rsidRPr="00413F77">
              <w:rPr>
                <w:szCs w:val="28"/>
              </w:rPr>
              <w:t>18000</w:t>
            </w:r>
          </w:p>
        </w:tc>
        <w:tc>
          <w:tcPr>
            <w:tcW w:w="1858" w:type="dxa"/>
          </w:tcPr>
          <w:p w:rsidR="00D05ED5" w:rsidRPr="00413F77" w:rsidRDefault="00D05ED5" w:rsidP="00B87760">
            <w:pPr>
              <w:pStyle w:val="Markedstd"/>
              <w:numPr>
                <w:ilvl w:val="0"/>
                <w:numId w:val="0"/>
              </w:numPr>
              <w:spacing w:line="240" w:lineRule="auto"/>
              <w:jc w:val="center"/>
              <w:rPr>
                <w:szCs w:val="28"/>
              </w:rPr>
            </w:pPr>
            <w:r w:rsidRPr="00413F77">
              <w:rPr>
                <w:szCs w:val="28"/>
              </w:rPr>
              <w:t>857.14</w:t>
            </w:r>
          </w:p>
        </w:tc>
        <w:tc>
          <w:tcPr>
            <w:tcW w:w="2445" w:type="dxa"/>
          </w:tcPr>
          <w:p w:rsidR="00D05ED5" w:rsidRPr="00413F77" w:rsidRDefault="00D05ED5" w:rsidP="00B87760">
            <w:pPr>
              <w:pStyle w:val="Markedstd"/>
              <w:numPr>
                <w:ilvl w:val="0"/>
                <w:numId w:val="0"/>
              </w:numPr>
              <w:spacing w:line="240" w:lineRule="auto"/>
              <w:jc w:val="center"/>
              <w:rPr>
                <w:szCs w:val="28"/>
              </w:rPr>
            </w:pPr>
            <w:r w:rsidRPr="00413F77">
              <w:rPr>
                <w:szCs w:val="28"/>
              </w:rPr>
              <w:t>96</w:t>
            </w:r>
          </w:p>
        </w:tc>
        <w:tc>
          <w:tcPr>
            <w:tcW w:w="1263" w:type="dxa"/>
          </w:tcPr>
          <w:p w:rsidR="00D05ED5" w:rsidRPr="00413F77" w:rsidRDefault="00D05ED5" w:rsidP="00B87760">
            <w:pPr>
              <w:pStyle w:val="Markedstd"/>
              <w:numPr>
                <w:ilvl w:val="0"/>
                <w:numId w:val="0"/>
              </w:numPr>
              <w:spacing w:line="240" w:lineRule="auto"/>
              <w:jc w:val="center"/>
              <w:rPr>
                <w:szCs w:val="28"/>
              </w:rPr>
            </w:pPr>
            <w:r w:rsidRPr="00413F77">
              <w:rPr>
                <w:szCs w:val="28"/>
              </w:rPr>
              <w:t>82286</w:t>
            </w:r>
          </w:p>
        </w:tc>
      </w:tr>
      <w:tr w:rsidR="00D05ED5" w:rsidRPr="00413F77" w:rsidTr="00B87760">
        <w:tc>
          <w:tcPr>
            <w:tcW w:w="8082" w:type="dxa"/>
            <w:gridSpan w:val="4"/>
          </w:tcPr>
          <w:p w:rsidR="00D05ED5" w:rsidRPr="00413F77" w:rsidRDefault="00D05ED5" w:rsidP="00B87760">
            <w:pPr>
              <w:pStyle w:val="Markedstd"/>
              <w:numPr>
                <w:ilvl w:val="0"/>
                <w:numId w:val="0"/>
              </w:numPr>
              <w:spacing w:line="240" w:lineRule="auto"/>
              <w:jc w:val="left"/>
              <w:rPr>
                <w:szCs w:val="28"/>
              </w:rPr>
            </w:pPr>
            <w:r w:rsidRPr="00413F77">
              <w:rPr>
                <w:szCs w:val="28"/>
              </w:rPr>
              <w:t>Together</w:t>
            </w:r>
          </w:p>
        </w:tc>
        <w:tc>
          <w:tcPr>
            <w:tcW w:w="1263" w:type="dxa"/>
          </w:tcPr>
          <w:p w:rsidR="00D05ED5" w:rsidRPr="00413F77" w:rsidRDefault="00D05ED5" w:rsidP="00B87760">
            <w:pPr>
              <w:pStyle w:val="Markedstd"/>
              <w:numPr>
                <w:ilvl w:val="0"/>
                <w:numId w:val="0"/>
              </w:numPr>
              <w:spacing w:line="240" w:lineRule="auto"/>
              <w:jc w:val="center"/>
              <w:rPr>
                <w:szCs w:val="28"/>
              </w:rPr>
            </w:pPr>
            <w:r w:rsidRPr="00413F77">
              <w:rPr>
                <w:szCs w:val="28"/>
              </w:rPr>
              <w:t>128000</w:t>
            </w:r>
          </w:p>
        </w:tc>
      </w:tr>
    </w:tbl>
    <w:p w:rsidR="00D05ED5" w:rsidRPr="00413F77" w:rsidRDefault="00D05ED5" w:rsidP="00D05ED5">
      <w:pPr>
        <w:pStyle w:val="Markedstd"/>
        <w:numPr>
          <w:ilvl w:val="0"/>
          <w:numId w:val="0"/>
        </w:numPr>
        <w:ind w:firstLine="709"/>
        <w:rPr>
          <w:szCs w:val="28"/>
        </w:rPr>
      </w:pPr>
    </w:p>
    <w:p w:rsidR="00D05ED5" w:rsidRPr="00413F77" w:rsidRDefault="00D05ED5" w:rsidP="00D05ED5">
      <w:pPr>
        <w:pStyle w:val="Markedstd"/>
        <w:numPr>
          <w:ilvl w:val="0"/>
          <w:numId w:val="0"/>
        </w:numPr>
        <w:ind w:firstLine="709"/>
        <w:rPr>
          <w:szCs w:val="28"/>
        </w:rPr>
      </w:pPr>
      <w:r w:rsidRPr="00413F77">
        <w:rPr>
          <w:szCs w:val="28"/>
        </w:rPr>
        <w:t>The costs of salaries for software users and similar are:</w:t>
      </w:r>
    </w:p>
    <w:p w:rsidR="00D05ED5" w:rsidRPr="00413F77" w:rsidRDefault="00D05ED5" w:rsidP="00D05ED5">
      <w:pPr>
        <w:pStyle w:val="Markedstd"/>
        <w:numPr>
          <w:ilvl w:val="0"/>
          <w:numId w:val="0"/>
        </w:numPr>
        <w:ind w:firstLine="709"/>
        <w:rPr>
          <w:szCs w:val="28"/>
        </w:rPr>
      </w:pPr>
    </w:p>
    <w:p w:rsidR="00D05ED5" w:rsidRPr="00413F77" w:rsidRDefault="00D05ED5" w:rsidP="00D05ED5">
      <w:pPr>
        <w:ind w:firstLine="708"/>
        <w:jc w:val="center"/>
        <w:rPr>
          <w:szCs w:val="28"/>
        </w:rPr>
      </w:pPr>
      <m:oMath>
        <m:r>
          <m:rPr>
            <m:sty m:val="p"/>
          </m:rPr>
          <w:rPr>
            <w:rFonts w:ascii="Cambria Math" w:hAnsi="Cambria Math"/>
            <w:szCs w:val="28"/>
          </w:rPr>
          <m:t xml:space="preserve">Витрати на зарплату </m:t>
        </m:r>
        <m:r>
          <w:rPr>
            <w:rFonts w:ascii="Cambria Math" w:hAnsi="Cambria Math"/>
            <w:szCs w:val="28"/>
          </w:rPr>
          <m:t>=67428.72*1,4*1,22= 115168 грн.(за рік)</m:t>
        </m:r>
      </m:oMath>
      <w:r>
        <w:rPr>
          <w:szCs w:val="28"/>
        </w:rPr>
        <w:t>;</w:t>
      </w:r>
    </w:p>
    <w:p w:rsidR="00D05ED5" w:rsidRPr="00413F77" w:rsidRDefault="00D05ED5" w:rsidP="00D05ED5">
      <w:pPr>
        <w:ind w:firstLine="708"/>
        <w:jc w:val="center"/>
        <w:rPr>
          <w:szCs w:val="28"/>
        </w:rPr>
      </w:pPr>
      <m:oMath>
        <m:r>
          <m:rPr>
            <m:sty m:val="p"/>
          </m:rPr>
          <w:rPr>
            <w:rFonts w:ascii="Cambria Math" w:hAnsi="Cambria Math"/>
            <w:szCs w:val="28"/>
          </w:rPr>
          <m:t xml:space="preserve">Витрати на зарплату </m:t>
        </m:r>
        <m:r>
          <w:rPr>
            <w:rFonts w:ascii="Cambria Math" w:hAnsi="Cambria Math"/>
            <w:szCs w:val="28"/>
          </w:rPr>
          <m:t>=128000*1.4*1.22= 218624 грн.(за рік)</m:t>
        </m:r>
      </m:oMath>
      <w:r>
        <w:rPr>
          <w:szCs w:val="28"/>
        </w:rPr>
        <w:t>.</w:t>
      </w:r>
    </w:p>
    <w:p w:rsidR="00D05ED5" w:rsidRPr="00413F77" w:rsidRDefault="00D05ED5" w:rsidP="00D05ED5">
      <w:pPr>
        <w:ind w:firstLine="708"/>
        <w:rPr>
          <w:szCs w:val="28"/>
        </w:rPr>
      </w:pPr>
    </w:p>
    <w:p w:rsidR="00D05ED5" w:rsidRPr="00413F77" w:rsidRDefault="00D05ED5" w:rsidP="00D05ED5">
      <w:pPr>
        <w:pStyle w:val="Markedstd"/>
        <w:numPr>
          <w:ilvl w:val="0"/>
          <w:numId w:val="0"/>
        </w:numPr>
        <w:ind w:firstLine="709"/>
        <w:rPr>
          <w:szCs w:val="28"/>
        </w:rPr>
      </w:pPr>
      <w:r w:rsidRPr="00413F77">
        <w:rPr>
          <w:szCs w:val="28"/>
        </w:rPr>
        <w:t>The depreciation amounts for software and similar are:</w:t>
      </w:r>
    </w:p>
    <w:p w:rsidR="00D05ED5" w:rsidRPr="00413F77" w:rsidRDefault="00D05ED5" w:rsidP="00D05ED5">
      <w:pPr>
        <w:pStyle w:val="Markedstd"/>
        <w:numPr>
          <w:ilvl w:val="0"/>
          <w:numId w:val="0"/>
        </w:numPr>
        <w:ind w:firstLine="709"/>
        <w:rPr>
          <w:szCs w:val="28"/>
        </w:rPr>
      </w:pPr>
    </w:p>
    <w:p w:rsidR="00D05ED5" w:rsidRPr="00413F77" w:rsidRDefault="00D05ED5" w:rsidP="00D05ED5">
      <w:pPr>
        <w:ind w:firstLine="708"/>
        <w:jc w:val="center"/>
        <w:rPr>
          <w:szCs w:val="28"/>
        </w:rPr>
      </w:pPr>
      <m:oMathPara>
        <m:oMath>
          <m:r>
            <m:rPr>
              <m:sty m:val="p"/>
            </m:rPr>
            <w:rPr>
              <w:rFonts w:ascii="Cambria Math" w:hAnsi="Cambria Math"/>
              <w:szCs w:val="28"/>
            </w:rPr>
            <m:t xml:space="preserve">Сума амор. відр. </m:t>
          </m:r>
          <m:r>
            <w:rPr>
              <w:rFonts w:ascii="Cambria Math" w:hAnsi="Cambria Math"/>
              <w:szCs w:val="28"/>
            </w:rPr>
            <m:t>=</m:t>
          </m:r>
          <m:f>
            <m:fPr>
              <m:ctrlPr>
                <w:rPr>
                  <w:rFonts w:ascii="Cambria Math" w:hAnsi="Cambria Math"/>
                  <w:i/>
                  <w:szCs w:val="28"/>
                </w:rPr>
              </m:ctrlPr>
            </m:fPr>
            <m:num>
              <m:r>
                <w:rPr>
                  <w:rFonts w:ascii="Cambria Math" w:hAnsi="Cambria Math"/>
                  <w:szCs w:val="28"/>
                </w:rPr>
                <m:t>30000*0.2*1*864</m:t>
              </m:r>
            </m:num>
            <m:den>
              <m:r>
                <w:rPr>
                  <w:rFonts w:ascii="Cambria Math" w:hAnsi="Cambria Math"/>
                  <w:szCs w:val="28"/>
                </w:rPr>
                <m:t>2008</m:t>
              </m:r>
            </m:den>
          </m:f>
          <m:r>
            <w:rPr>
              <w:rFonts w:ascii="Cambria Math" w:hAnsi="Cambria Math"/>
              <w:szCs w:val="28"/>
            </w:rPr>
            <m:t>= 2581 грн.;</m:t>
          </m:r>
        </m:oMath>
      </m:oMathPara>
    </w:p>
    <w:p w:rsidR="00D05ED5" w:rsidRPr="00413F77" w:rsidRDefault="00D05ED5" w:rsidP="00D05ED5">
      <w:pPr>
        <w:ind w:firstLine="708"/>
        <w:jc w:val="center"/>
        <w:rPr>
          <w:szCs w:val="28"/>
        </w:rPr>
      </w:pPr>
      <m:oMath>
        <m:r>
          <m:rPr>
            <m:sty m:val="p"/>
          </m:rPr>
          <w:rPr>
            <w:rFonts w:ascii="Cambria Math" w:hAnsi="Cambria Math"/>
            <w:szCs w:val="28"/>
          </w:rPr>
          <m:t xml:space="preserve">Сума амор. відр. </m:t>
        </m:r>
        <m:r>
          <w:rPr>
            <w:rFonts w:ascii="Cambria Math" w:hAnsi="Cambria Math"/>
            <w:szCs w:val="28"/>
          </w:rPr>
          <m:t>=</m:t>
        </m:r>
        <m:f>
          <m:fPr>
            <m:ctrlPr>
              <w:rPr>
                <w:rFonts w:ascii="Cambria Math" w:hAnsi="Cambria Math"/>
                <w:i/>
                <w:szCs w:val="28"/>
              </w:rPr>
            </m:ctrlPr>
          </m:fPr>
          <m:num>
            <m:r>
              <w:rPr>
                <w:rFonts w:ascii="Cambria Math" w:hAnsi="Cambria Math"/>
                <w:szCs w:val="28"/>
              </w:rPr>
              <m:t>30000*0.2*1*960</m:t>
            </m:r>
          </m:num>
          <m:den>
            <m:r>
              <w:rPr>
                <w:rFonts w:ascii="Cambria Math" w:hAnsi="Cambria Math"/>
                <w:szCs w:val="28"/>
              </w:rPr>
              <m:t>2008</m:t>
            </m:r>
          </m:den>
        </m:f>
        <m:r>
          <w:rPr>
            <w:rFonts w:ascii="Cambria Math" w:hAnsi="Cambria Math"/>
            <w:szCs w:val="28"/>
          </w:rPr>
          <m:t>= 2868 грн</m:t>
        </m:r>
      </m:oMath>
      <w:r>
        <w:rPr>
          <w:szCs w:val="28"/>
        </w:rPr>
        <w:t>.</w:t>
      </w:r>
    </w:p>
    <w:p w:rsidR="00D05ED5" w:rsidRPr="00413F77" w:rsidRDefault="00D05ED5" w:rsidP="00D05ED5">
      <w:pPr>
        <w:ind w:firstLine="708"/>
        <w:rPr>
          <w:szCs w:val="28"/>
        </w:rPr>
      </w:pPr>
    </w:p>
    <w:p w:rsidR="00D05ED5" w:rsidRPr="00413F77" w:rsidRDefault="00D05ED5" w:rsidP="00D05ED5">
      <w:pPr>
        <w:pStyle w:val="Markedstd"/>
        <w:numPr>
          <w:ilvl w:val="0"/>
          <w:numId w:val="0"/>
        </w:numPr>
        <w:ind w:firstLine="709"/>
        <w:rPr>
          <w:szCs w:val="28"/>
        </w:rPr>
      </w:pPr>
      <w:r w:rsidRPr="00413F77">
        <w:rPr>
          <w:szCs w:val="28"/>
        </w:rPr>
        <w:t>Currently, the electricity tariff is 2.64 UAH/kWh. The installed capacity for the computer is 0.4 kW.</w:t>
      </w:r>
    </w:p>
    <w:p w:rsidR="00D05ED5" w:rsidRDefault="00D05ED5" w:rsidP="00D05ED5">
      <w:pPr>
        <w:pStyle w:val="Markedstd"/>
        <w:numPr>
          <w:ilvl w:val="0"/>
          <w:numId w:val="0"/>
        </w:numPr>
        <w:ind w:firstLine="709"/>
        <w:rPr>
          <w:szCs w:val="28"/>
        </w:rPr>
      </w:pPr>
      <w:r w:rsidRPr="00413F77">
        <w:rPr>
          <w:szCs w:val="28"/>
        </w:rPr>
        <w:t>Electricity costs for users of the software and analogue are:</w:t>
      </w:r>
    </w:p>
    <w:p w:rsidR="00D05ED5" w:rsidRPr="00413F77" w:rsidRDefault="00D05ED5" w:rsidP="00D05ED5">
      <w:pPr>
        <w:pStyle w:val="Markedstd"/>
        <w:numPr>
          <w:ilvl w:val="0"/>
          <w:numId w:val="0"/>
        </w:numPr>
        <w:ind w:firstLine="709"/>
        <w:rPr>
          <w:szCs w:val="28"/>
        </w:rPr>
      </w:pPr>
    </w:p>
    <w:p w:rsidR="00D05ED5" w:rsidRPr="00413F77" w:rsidRDefault="00D05ED5" w:rsidP="00D05ED5">
      <w:pPr>
        <w:ind w:firstLine="708"/>
        <w:jc w:val="center"/>
        <w:rPr>
          <w:szCs w:val="28"/>
        </w:rPr>
      </w:pPr>
      <m:oMath>
        <m:r>
          <m:rPr>
            <m:sty m:val="p"/>
          </m:rPr>
          <w:rPr>
            <w:rFonts w:ascii="Cambria Math" w:hAnsi="Cambria Math"/>
            <w:szCs w:val="28"/>
          </w:rPr>
          <w:lastRenderedPageBreak/>
          <m:t xml:space="preserve">Витрати на зарплату </m:t>
        </m:r>
        <m:r>
          <w:rPr>
            <w:rFonts w:ascii="Cambria Math" w:hAnsi="Cambria Math"/>
            <w:szCs w:val="28"/>
          </w:rPr>
          <m:t>=0.4*1*864*2.64=912 грн</m:t>
        </m:r>
      </m:oMath>
      <w:r>
        <w:rPr>
          <w:szCs w:val="28"/>
        </w:rPr>
        <w:t>.;</w:t>
      </w:r>
    </w:p>
    <w:p w:rsidR="00D05ED5" w:rsidRPr="00413F77" w:rsidRDefault="00D05ED5" w:rsidP="00D05ED5">
      <w:pPr>
        <w:ind w:firstLine="708"/>
        <w:jc w:val="center"/>
        <w:rPr>
          <w:szCs w:val="28"/>
        </w:rPr>
      </w:pPr>
      <m:oMath>
        <m:r>
          <m:rPr>
            <m:sty m:val="p"/>
          </m:rPr>
          <w:rPr>
            <w:rFonts w:ascii="Cambria Math" w:hAnsi="Cambria Math"/>
            <w:szCs w:val="28"/>
          </w:rPr>
          <m:t xml:space="preserve">Витрати на зарплату </m:t>
        </m:r>
        <m:r>
          <w:rPr>
            <w:rFonts w:ascii="Cambria Math" w:hAnsi="Cambria Math"/>
            <w:szCs w:val="28"/>
          </w:rPr>
          <m:t>=0.4*1*960*2.64=1013 грн</m:t>
        </m:r>
      </m:oMath>
      <w:r>
        <w:rPr>
          <w:szCs w:val="28"/>
        </w:rPr>
        <w:t>.</w:t>
      </w:r>
    </w:p>
    <w:p w:rsidR="00D05ED5" w:rsidRPr="00413F77" w:rsidRDefault="00D05ED5" w:rsidP="00D05ED5">
      <w:pPr>
        <w:pStyle w:val="Markedstd"/>
        <w:numPr>
          <w:ilvl w:val="0"/>
          <w:numId w:val="0"/>
        </w:numPr>
        <w:ind w:firstLine="709"/>
        <w:rPr>
          <w:szCs w:val="28"/>
        </w:rPr>
      </w:pPr>
    </w:p>
    <w:p w:rsidR="00D05ED5" w:rsidRPr="00413F77" w:rsidRDefault="00D05ED5" w:rsidP="00D05ED5">
      <w:pPr>
        <w:pStyle w:val="Markedstd"/>
        <w:numPr>
          <w:ilvl w:val="0"/>
          <w:numId w:val="0"/>
        </w:numPr>
        <w:ind w:firstLine="709"/>
        <w:rPr>
          <w:szCs w:val="28"/>
        </w:rPr>
      </w:pPr>
      <w:r w:rsidRPr="00413F77">
        <w:rPr>
          <w:szCs w:val="28"/>
        </w:rPr>
        <w:t>The costs for current repairs of equipment, software and similar will be:</w:t>
      </w:r>
    </w:p>
    <w:p w:rsidR="00D05ED5" w:rsidRPr="00413F77" w:rsidRDefault="00D05ED5" w:rsidP="00D05ED5">
      <w:pPr>
        <w:pStyle w:val="Markedstd"/>
        <w:numPr>
          <w:ilvl w:val="0"/>
          <w:numId w:val="0"/>
        </w:numPr>
        <w:ind w:firstLine="709"/>
        <w:rPr>
          <w:szCs w:val="28"/>
        </w:rPr>
      </w:pPr>
    </w:p>
    <w:p w:rsidR="00D05ED5" w:rsidRPr="00413F77" w:rsidRDefault="00D05ED5" w:rsidP="00D05ED5">
      <w:pPr>
        <w:ind w:firstLine="708"/>
        <w:rPr>
          <w:i/>
          <w:szCs w:val="28"/>
        </w:rPr>
      </w:pPr>
      <m:oMath>
        <m:r>
          <m:rPr>
            <m:sty m:val="p"/>
          </m:rPr>
          <w:rPr>
            <w:rFonts w:ascii="Cambria Math" w:hAnsi="Cambria Math"/>
            <w:szCs w:val="28"/>
          </w:rPr>
          <m:t xml:space="preserve">Витрати на ремонт </m:t>
        </m:r>
        <m:r>
          <w:rPr>
            <w:rFonts w:ascii="Cambria Math" w:hAnsi="Cambria Math"/>
            <w:szCs w:val="28"/>
          </w:rPr>
          <m:t>=(0.05 * 30000 * 864)/2008=645 грн</m:t>
        </m:r>
      </m:oMath>
      <w:r>
        <w:rPr>
          <w:i/>
          <w:szCs w:val="28"/>
        </w:rPr>
        <w:t>.;</w:t>
      </w:r>
    </w:p>
    <w:p w:rsidR="00D05ED5" w:rsidRPr="00413F77" w:rsidRDefault="00D05ED5" w:rsidP="00D05ED5">
      <w:pPr>
        <w:ind w:firstLine="708"/>
        <w:rPr>
          <w:szCs w:val="28"/>
        </w:rPr>
      </w:pPr>
      <m:oMath>
        <m:r>
          <m:rPr>
            <m:sty m:val="p"/>
          </m:rPr>
          <w:rPr>
            <w:rFonts w:ascii="Cambria Math" w:hAnsi="Cambria Math"/>
            <w:szCs w:val="28"/>
          </w:rPr>
          <m:t xml:space="preserve">Витрати на ремонт </m:t>
        </m:r>
        <m:r>
          <w:rPr>
            <w:rFonts w:ascii="Cambria Math" w:hAnsi="Cambria Math"/>
            <w:szCs w:val="28"/>
          </w:rPr>
          <m:t>=(0.05 * 30000 * 960)/2008=717 грн</m:t>
        </m:r>
      </m:oMath>
      <w:r>
        <w:rPr>
          <w:szCs w:val="28"/>
        </w:rPr>
        <w:t>.</w:t>
      </w:r>
    </w:p>
    <w:p w:rsidR="00D05ED5" w:rsidRPr="00413F77" w:rsidRDefault="00D05ED5" w:rsidP="00D05ED5">
      <w:pPr>
        <w:ind w:firstLine="708"/>
        <w:rPr>
          <w:szCs w:val="28"/>
        </w:rPr>
      </w:pPr>
    </w:p>
    <w:p w:rsidR="00D05ED5" w:rsidRPr="00413F77" w:rsidRDefault="00D05ED5" w:rsidP="00D05ED5">
      <w:pPr>
        <w:pStyle w:val="Markedstd"/>
        <w:numPr>
          <w:ilvl w:val="0"/>
          <w:numId w:val="0"/>
        </w:numPr>
        <w:ind w:firstLine="709"/>
        <w:rPr>
          <w:szCs w:val="28"/>
        </w:rPr>
      </w:pPr>
      <w:r w:rsidRPr="00413F77">
        <w:rPr>
          <w:szCs w:val="28"/>
        </w:rPr>
        <w:t>The cost of materials consumed each year is 1 percent of the book value of the main equipment. Therefore, the cost of materials for the software and HospApp users is the same, namely:</w:t>
      </w:r>
    </w:p>
    <w:p w:rsidR="00D05ED5" w:rsidRPr="00413F77" w:rsidRDefault="00D05ED5" w:rsidP="00D05ED5">
      <w:pPr>
        <w:pStyle w:val="Markedstd"/>
        <w:numPr>
          <w:ilvl w:val="0"/>
          <w:numId w:val="0"/>
        </w:numPr>
        <w:ind w:firstLine="709"/>
        <w:rPr>
          <w:szCs w:val="28"/>
        </w:rPr>
      </w:pPr>
    </w:p>
    <w:p w:rsidR="00D05ED5" w:rsidRPr="00413F77" w:rsidRDefault="00D05ED5" w:rsidP="00D05ED5">
      <w:pPr>
        <w:ind w:firstLine="708"/>
        <w:rPr>
          <w:szCs w:val="28"/>
        </w:rPr>
      </w:pPr>
      <m:oMathPara>
        <m:oMathParaPr>
          <m:jc m:val="center"/>
        </m:oMathParaPr>
        <m:oMath>
          <m:r>
            <m:rPr>
              <m:sty m:val="p"/>
            </m:rPr>
            <w:rPr>
              <w:rFonts w:ascii="Cambria Math" w:hAnsi="Cambria Math"/>
              <w:szCs w:val="28"/>
            </w:rPr>
            <m:t xml:space="preserve">Витрати на матеріали </m:t>
          </m:r>
          <m:r>
            <w:rPr>
              <w:rFonts w:ascii="Cambria Math" w:hAnsi="Cambria Math"/>
              <w:szCs w:val="28"/>
            </w:rPr>
            <m:t>=30000*0.01=300 грн.</m:t>
          </m:r>
        </m:oMath>
      </m:oMathPara>
    </w:p>
    <w:p w:rsidR="00D05ED5" w:rsidRPr="00413F77" w:rsidRDefault="00D05ED5" w:rsidP="00D05ED5">
      <w:pPr>
        <w:ind w:firstLine="708"/>
        <w:rPr>
          <w:szCs w:val="28"/>
        </w:rPr>
      </w:pPr>
    </w:p>
    <w:p w:rsidR="00D05ED5" w:rsidRDefault="00D05ED5" w:rsidP="00D05ED5">
      <w:pPr>
        <w:pStyle w:val="Markedstd"/>
        <w:numPr>
          <w:ilvl w:val="0"/>
          <w:numId w:val="0"/>
        </w:numPr>
        <w:ind w:firstLine="709"/>
        <w:rPr>
          <w:szCs w:val="28"/>
        </w:rPr>
      </w:pPr>
      <w:r w:rsidRPr="00413F77">
        <w:rPr>
          <w:szCs w:val="28"/>
        </w:rPr>
        <w:t>The overhead rate is 20% of direct costs. Overhead costs for software and similar will be:</w:t>
      </w:r>
    </w:p>
    <w:p w:rsidR="00D05ED5" w:rsidRPr="00413F77" w:rsidRDefault="00D05ED5" w:rsidP="00D05ED5">
      <w:pPr>
        <w:pStyle w:val="Markedstd"/>
        <w:numPr>
          <w:ilvl w:val="0"/>
          <w:numId w:val="0"/>
        </w:numPr>
        <w:ind w:firstLine="709"/>
        <w:rPr>
          <w:szCs w:val="28"/>
        </w:rPr>
      </w:pPr>
    </w:p>
    <w:p w:rsidR="00D05ED5" w:rsidRPr="00413F77" w:rsidRDefault="00D05ED5" w:rsidP="00D05ED5">
      <w:pPr>
        <w:ind w:firstLine="0"/>
        <w:jc w:val="center"/>
        <w:rPr>
          <w:szCs w:val="28"/>
        </w:rPr>
      </w:pPr>
      <m:oMath>
        <m:r>
          <m:rPr>
            <m:sty m:val="p"/>
          </m:rPr>
          <w:rPr>
            <w:rFonts w:ascii="Cambria Math" w:hAnsi="Cambria Math"/>
            <w:szCs w:val="28"/>
          </w:rPr>
          <m:t>Накладні витрати</m:t>
        </m:r>
        <m:r>
          <w:rPr>
            <w:rFonts w:ascii="Cambria Math" w:hAnsi="Cambria Math"/>
            <w:szCs w:val="28"/>
          </w:rPr>
          <m:t>=</m:t>
        </m:r>
        <m:d>
          <m:dPr>
            <m:ctrlPr>
              <w:rPr>
                <w:rFonts w:ascii="Cambria Math" w:hAnsi="Cambria Math"/>
                <w:i/>
                <w:szCs w:val="28"/>
              </w:rPr>
            </m:ctrlPr>
          </m:dPr>
          <m:e>
            <m:r>
              <w:rPr>
                <w:rFonts w:ascii="Cambria Math" w:hAnsi="Cambria Math"/>
                <w:szCs w:val="28"/>
              </w:rPr>
              <m:t>115168+2581+912+645+300</m:t>
            </m:r>
          </m:e>
        </m:d>
        <m:r>
          <w:rPr>
            <w:rFonts w:ascii="Cambria Math" w:hAnsi="Cambria Math"/>
            <w:szCs w:val="28"/>
          </w:rPr>
          <m:t>0.2=23921грн</m:t>
        </m:r>
      </m:oMath>
      <w:r>
        <w:rPr>
          <w:szCs w:val="28"/>
        </w:rPr>
        <w:t>.</w:t>
      </w:r>
    </w:p>
    <w:p w:rsidR="00D05ED5" w:rsidRPr="00413F77" w:rsidRDefault="00D05ED5" w:rsidP="00D05ED5">
      <w:pPr>
        <w:ind w:firstLine="0"/>
        <w:jc w:val="center"/>
        <w:rPr>
          <w:szCs w:val="28"/>
        </w:rPr>
      </w:pPr>
      <m:oMath>
        <m:r>
          <m:rPr>
            <m:sty m:val="p"/>
          </m:rPr>
          <w:rPr>
            <w:rFonts w:ascii="Cambria Math" w:hAnsi="Cambria Math"/>
            <w:szCs w:val="28"/>
          </w:rPr>
          <m:t>Накладні витрати</m:t>
        </m:r>
        <m:r>
          <w:rPr>
            <w:rFonts w:ascii="Cambria Math" w:hAnsi="Cambria Math"/>
            <w:szCs w:val="28"/>
          </w:rPr>
          <m:t>=</m:t>
        </m:r>
        <m:d>
          <m:dPr>
            <m:ctrlPr>
              <w:rPr>
                <w:rFonts w:ascii="Cambria Math" w:hAnsi="Cambria Math"/>
                <w:i/>
                <w:szCs w:val="28"/>
              </w:rPr>
            </m:ctrlPr>
          </m:dPr>
          <m:e>
            <m:r>
              <w:rPr>
                <w:rFonts w:ascii="Cambria Math" w:hAnsi="Cambria Math"/>
                <w:szCs w:val="28"/>
              </w:rPr>
              <m:t>218624+2868+1013+717+300</m:t>
            </m:r>
          </m:e>
        </m:d>
        <m:r>
          <w:rPr>
            <w:rFonts w:ascii="Cambria Math" w:hAnsi="Cambria Math"/>
            <w:szCs w:val="28"/>
          </w:rPr>
          <m:t>0.2=44704грн</m:t>
        </m:r>
      </m:oMath>
      <w:r>
        <w:rPr>
          <w:szCs w:val="28"/>
        </w:rPr>
        <w:t>.</w:t>
      </w:r>
    </w:p>
    <w:p w:rsidR="00D05ED5" w:rsidRPr="00413F77" w:rsidRDefault="00D05ED5" w:rsidP="00D05ED5">
      <w:pPr>
        <w:ind w:firstLine="0"/>
        <w:jc w:val="center"/>
        <w:rPr>
          <w:szCs w:val="28"/>
        </w:rPr>
      </w:pPr>
    </w:p>
    <w:p w:rsidR="00D05ED5" w:rsidRPr="00413F77" w:rsidRDefault="00D05ED5" w:rsidP="00D05ED5">
      <w:pPr>
        <w:pStyle w:val="Markedstd"/>
        <w:numPr>
          <w:ilvl w:val="0"/>
          <w:numId w:val="0"/>
        </w:numPr>
        <w:ind w:firstLine="709"/>
        <w:rPr>
          <w:szCs w:val="28"/>
        </w:rPr>
      </w:pPr>
      <w:r w:rsidRPr="00413F77">
        <w:rPr>
          <w:szCs w:val="28"/>
        </w:rPr>
        <w:t>The annual operating costs of the software are presented in Table 5.9.</w:t>
      </w:r>
    </w:p>
    <w:p w:rsidR="00D05ED5" w:rsidRPr="00413F77" w:rsidRDefault="00D05ED5" w:rsidP="00D05ED5">
      <w:pPr>
        <w:pStyle w:val="Markedstd"/>
        <w:numPr>
          <w:ilvl w:val="0"/>
          <w:numId w:val="0"/>
        </w:numPr>
        <w:ind w:firstLine="709"/>
        <w:rPr>
          <w:szCs w:val="28"/>
        </w:rPr>
      </w:pPr>
      <w:r w:rsidRPr="00413F77">
        <w:rPr>
          <w:szCs w:val="28"/>
        </w:rPr>
        <w:t>Therefore, the current operating costs of the software will be 143,527 UAH, and its analogue - 268,226 UAH.</w:t>
      </w:r>
    </w:p>
    <w:p w:rsidR="00D05ED5" w:rsidRPr="00413F77" w:rsidRDefault="00D05ED5" w:rsidP="00D05ED5">
      <w:pPr>
        <w:pStyle w:val="Markedstd"/>
        <w:numPr>
          <w:ilvl w:val="0"/>
          <w:numId w:val="0"/>
        </w:numPr>
        <w:ind w:firstLine="709"/>
        <w:rPr>
          <w:szCs w:val="28"/>
        </w:rPr>
      </w:pPr>
    </w:p>
    <w:p w:rsidR="00D05ED5" w:rsidRDefault="00D05ED5" w:rsidP="00D05ED5">
      <w:pPr>
        <w:pStyle w:val="Markedstd"/>
        <w:numPr>
          <w:ilvl w:val="0"/>
          <w:numId w:val="0"/>
        </w:numPr>
        <w:ind w:firstLine="709"/>
        <w:rPr>
          <w:szCs w:val="28"/>
        </w:rPr>
      </w:pPr>
    </w:p>
    <w:p w:rsidR="00D05ED5" w:rsidRDefault="00D05ED5" w:rsidP="00D05ED5">
      <w:pPr>
        <w:pStyle w:val="Markedstd"/>
        <w:numPr>
          <w:ilvl w:val="0"/>
          <w:numId w:val="0"/>
        </w:numPr>
        <w:ind w:firstLine="709"/>
        <w:rPr>
          <w:szCs w:val="28"/>
        </w:rPr>
      </w:pPr>
    </w:p>
    <w:p w:rsidR="00D05ED5" w:rsidRDefault="00D05ED5" w:rsidP="00D05ED5">
      <w:pPr>
        <w:pStyle w:val="Markedstd"/>
        <w:numPr>
          <w:ilvl w:val="0"/>
          <w:numId w:val="0"/>
        </w:numPr>
        <w:ind w:firstLine="709"/>
        <w:rPr>
          <w:szCs w:val="28"/>
        </w:rPr>
      </w:pPr>
    </w:p>
    <w:p w:rsidR="00D05ED5" w:rsidRPr="00413F77" w:rsidRDefault="00D05ED5" w:rsidP="00D05ED5">
      <w:pPr>
        <w:pStyle w:val="Markedstd"/>
        <w:numPr>
          <w:ilvl w:val="0"/>
          <w:numId w:val="0"/>
        </w:numPr>
        <w:ind w:firstLine="709"/>
        <w:rPr>
          <w:szCs w:val="28"/>
        </w:rPr>
      </w:pPr>
    </w:p>
    <w:p w:rsidR="00D05ED5" w:rsidRPr="00413F77" w:rsidRDefault="00D05ED5" w:rsidP="008C2FC6">
      <w:pPr>
        <w:pStyle w:val="Tablenumber"/>
      </w:pPr>
      <w:r w:rsidRPr="00413F77">
        <w:lastRenderedPageBreak/>
        <w:t>Table 5.9 – Annual operating costs of a software product</w:t>
      </w:r>
    </w:p>
    <w:tbl>
      <w:tblPr>
        <w:tblStyle w:val="af"/>
        <w:tblW w:w="0" w:type="auto"/>
        <w:tblLook w:val="04A0" w:firstRow="1" w:lastRow="0" w:firstColumn="1" w:lastColumn="0" w:noHBand="0" w:noVBand="1"/>
      </w:tblPr>
      <w:tblGrid>
        <w:gridCol w:w="5103"/>
        <w:gridCol w:w="1843"/>
        <w:gridCol w:w="1837"/>
      </w:tblGrid>
      <w:tr w:rsidR="00D05ED5" w:rsidRPr="00413F77" w:rsidTr="00B87760">
        <w:tc>
          <w:tcPr>
            <w:tcW w:w="5103" w:type="dxa"/>
          </w:tcPr>
          <w:p w:rsidR="00D05ED5" w:rsidRPr="00413F77" w:rsidRDefault="00D05ED5" w:rsidP="00B87760">
            <w:pPr>
              <w:pStyle w:val="Markedstd"/>
              <w:numPr>
                <w:ilvl w:val="0"/>
                <w:numId w:val="0"/>
              </w:numPr>
              <w:spacing w:line="240" w:lineRule="auto"/>
              <w:jc w:val="center"/>
              <w:rPr>
                <w:szCs w:val="28"/>
              </w:rPr>
            </w:pPr>
            <w:r w:rsidRPr="00413F77">
              <w:rPr>
                <w:szCs w:val="28"/>
              </w:rPr>
              <w:t>Expense items</w:t>
            </w:r>
          </w:p>
        </w:tc>
        <w:tc>
          <w:tcPr>
            <w:tcW w:w="1843" w:type="dxa"/>
          </w:tcPr>
          <w:p w:rsidR="00D05ED5" w:rsidRPr="00413F77" w:rsidRDefault="00D05ED5" w:rsidP="00B87760">
            <w:pPr>
              <w:pStyle w:val="Markedstd"/>
              <w:numPr>
                <w:ilvl w:val="0"/>
                <w:numId w:val="0"/>
              </w:numPr>
              <w:spacing w:line="240" w:lineRule="auto"/>
              <w:jc w:val="center"/>
              <w:rPr>
                <w:szCs w:val="28"/>
              </w:rPr>
            </w:pPr>
            <w:r w:rsidRPr="00413F77">
              <w:rPr>
                <w:szCs w:val="28"/>
              </w:rPr>
              <w:t>Software costs, UAH</w:t>
            </w:r>
          </w:p>
        </w:tc>
        <w:tc>
          <w:tcPr>
            <w:tcW w:w="1837" w:type="dxa"/>
          </w:tcPr>
          <w:p w:rsidR="00D05ED5" w:rsidRPr="00413F77" w:rsidRDefault="00D05ED5" w:rsidP="00B87760">
            <w:pPr>
              <w:pStyle w:val="Markedstd"/>
              <w:numPr>
                <w:ilvl w:val="0"/>
                <w:numId w:val="0"/>
              </w:numPr>
              <w:spacing w:line="240" w:lineRule="auto"/>
              <w:jc w:val="center"/>
              <w:rPr>
                <w:szCs w:val="28"/>
              </w:rPr>
            </w:pPr>
            <w:r w:rsidRPr="00413F77">
              <w:rPr>
                <w:szCs w:val="28"/>
              </w:rPr>
              <w:t>HospApp costs, UAH</w:t>
            </w:r>
          </w:p>
        </w:tc>
      </w:tr>
      <w:tr w:rsidR="00D05ED5" w:rsidRPr="00413F77" w:rsidTr="00B87760">
        <w:tc>
          <w:tcPr>
            <w:tcW w:w="5103" w:type="dxa"/>
          </w:tcPr>
          <w:p w:rsidR="00D05ED5" w:rsidRPr="00413F77" w:rsidRDefault="00D05ED5" w:rsidP="00B87760">
            <w:pPr>
              <w:pStyle w:val="Markedstd"/>
              <w:numPr>
                <w:ilvl w:val="0"/>
                <w:numId w:val="0"/>
              </w:numPr>
              <w:spacing w:line="240" w:lineRule="auto"/>
              <w:jc w:val="left"/>
              <w:rPr>
                <w:szCs w:val="28"/>
              </w:rPr>
            </w:pPr>
            <w:r w:rsidRPr="00413F77">
              <w:rPr>
                <w:szCs w:val="28"/>
              </w:rPr>
              <w:t>Basic and additional salary with deductions</w:t>
            </w:r>
          </w:p>
        </w:tc>
        <w:tc>
          <w:tcPr>
            <w:tcW w:w="1843" w:type="dxa"/>
          </w:tcPr>
          <w:p w:rsidR="00D05ED5" w:rsidRPr="00413F77" w:rsidRDefault="00D05ED5" w:rsidP="00B87760">
            <w:pPr>
              <w:pStyle w:val="Markedstd"/>
              <w:numPr>
                <w:ilvl w:val="0"/>
                <w:numId w:val="0"/>
              </w:numPr>
              <w:spacing w:line="240" w:lineRule="auto"/>
              <w:jc w:val="center"/>
              <w:rPr>
                <w:szCs w:val="28"/>
              </w:rPr>
            </w:pPr>
            <w:r w:rsidRPr="00413F77">
              <w:rPr>
                <w:szCs w:val="28"/>
              </w:rPr>
              <w:t>115168</w:t>
            </w:r>
          </w:p>
        </w:tc>
        <w:tc>
          <w:tcPr>
            <w:tcW w:w="1837" w:type="dxa"/>
          </w:tcPr>
          <w:p w:rsidR="00D05ED5" w:rsidRPr="00413F77" w:rsidRDefault="00D05ED5" w:rsidP="00B87760">
            <w:pPr>
              <w:pStyle w:val="Markedstd"/>
              <w:numPr>
                <w:ilvl w:val="0"/>
                <w:numId w:val="0"/>
              </w:numPr>
              <w:spacing w:line="240" w:lineRule="auto"/>
              <w:jc w:val="center"/>
              <w:rPr>
                <w:szCs w:val="28"/>
              </w:rPr>
            </w:pPr>
            <w:r w:rsidRPr="00413F77">
              <w:rPr>
                <w:szCs w:val="28"/>
              </w:rPr>
              <w:t>218624</w:t>
            </w:r>
          </w:p>
        </w:tc>
      </w:tr>
      <w:tr w:rsidR="00D05ED5" w:rsidRPr="00413F77" w:rsidTr="00B87760">
        <w:tc>
          <w:tcPr>
            <w:tcW w:w="5103" w:type="dxa"/>
          </w:tcPr>
          <w:p w:rsidR="00D05ED5" w:rsidRPr="00413F77" w:rsidRDefault="00D05ED5" w:rsidP="00B87760">
            <w:pPr>
              <w:pStyle w:val="Markedstd"/>
              <w:numPr>
                <w:ilvl w:val="0"/>
                <w:numId w:val="0"/>
              </w:numPr>
              <w:spacing w:line="240" w:lineRule="auto"/>
              <w:jc w:val="left"/>
              <w:rPr>
                <w:szCs w:val="28"/>
              </w:rPr>
            </w:pPr>
            <w:r w:rsidRPr="00413F77">
              <w:rPr>
                <w:szCs w:val="28"/>
              </w:rPr>
              <w:t>Amortized deductions</w:t>
            </w:r>
          </w:p>
        </w:tc>
        <w:tc>
          <w:tcPr>
            <w:tcW w:w="1843" w:type="dxa"/>
          </w:tcPr>
          <w:p w:rsidR="00D05ED5" w:rsidRPr="00413F77" w:rsidRDefault="00D05ED5" w:rsidP="00B87760">
            <w:pPr>
              <w:pStyle w:val="Markedstd"/>
              <w:numPr>
                <w:ilvl w:val="0"/>
                <w:numId w:val="0"/>
              </w:numPr>
              <w:spacing w:line="240" w:lineRule="auto"/>
              <w:jc w:val="center"/>
              <w:rPr>
                <w:szCs w:val="28"/>
              </w:rPr>
            </w:pPr>
            <w:r w:rsidRPr="00413F77">
              <w:rPr>
                <w:szCs w:val="28"/>
              </w:rPr>
              <w:t>2581</w:t>
            </w:r>
          </w:p>
        </w:tc>
        <w:tc>
          <w:tcPr>
            <w:tcW w:w="1837" w:type="dxa"/>
          </w:tcPr>
          <w:p w:rsidR="00D05ED5" w:rsidRPr="00413F77" w:rsidRDefault="00D05ED5" w:rsidP="00B87760">
            <w:pPr>
              <w:pStyle w:val="Markedstd"/>
              <w:numPr>
                <w:ilvl w:val="0"/>
                <w:numId w:val="0"/>
              </w:numPr>
              <w:spacing w:line="240" w:lineRule="auto"/>
              <w:jc w:val="center"/>
              <w:rPr>
                <w:szCs w:val="28"/>
              </w:rPr>
            </w:pPr>
            <w:r w:rsidRPr="00413F77">
              <w:rPr>
                <w:szCs w:val="28"/>
              </w:rPr>
              <w:t>2868</w:t>
            </w:r>
          </w:p>
        </w:tc>
      </w:tr>
      <w:tr w:rsidR="00D05ED5" w:rsidRPr="00413F77" w:rsidTr="00B87760">
        <w:tc>
          <w:tcPr>
            <w:tcW w:w="5103" w:type="dxa"/>
          </w:tcPr>
          <w:p w:rsidR="00D05ED5" w:rsidRPr="00413F77" w:rsidRDefault="00D05ED5" w:rsidP="00B87760">
            <w:pPr>
              <w:pStyle w:val="Markedstd"/>
              <w:numPr>
                <w:ilvl w:val="0"/>
                <w:numId w:val="0"/>
              </w:numPr>
              <w:spacing w:line="240" w:lineRule="auto"/>
              <w:jc w:val="left"/>
              <w:rPr>
                <w:szCs w:val="28"/>
              </w:rPr>
            </w:pPr>
            <w:r w:rsidRPr="00413F77">
              <w:rPr>
                <w:szCs w:val="28"/>
              </w:rPr>
              <w:t>Electricity costs</w:t>
            </w:r>
          </w:p>
        </w:tc>
        <w:tc>
          <w:tcPr>
            <w:tcW w:w="1843" w:type="dxa"/>
          </w:tcPr>
          <w:p w:rsidR="00D05ED5" w:rsidRPr="00413F77" w:rsidRDefault="00D05ED5" w:rsidP="00B87760">
            <w:pPr>
              <w:pStyle w:val="Markedstd"/>
              <w:numPr>
                <w:ilvl w:val="0"/>
                <w:numId w:val="0"/>
              </w:numPr>
              <w:spacing w:line="240" w:lineRule="auto"/>
              <w:jc w:val="center"/>
              <w:rPr>
                <w:szCs w:val="28"/>
              </w:rPr>
            </w:pPr>
            <w:r w:rsidRPr="00413F77">
              <w:rPr>
                <w:szCs w:val="28"/>
              </w:rPr>
              <w:t>912</w:t>
            </w:r>
          </w:p>
        </w:tc>
        <w:tc>
          <w:tcPr>
            <w:tcW w:w="1837" w:type="dxa"/>
          </w:tcPr>
          <w:p w:rsidR="00D05ED5" w:rsidRPr="00413F77" w:rsidRDefault="00D05ED5" w:rsidP="00B87760">
            <w:pPr>
              <w:pStyle w:val="Markedstd"/>
              <w:numPr>
                <w:ilvl w:val="0"/>
                <w:numId w:val="0"/>
              </w:numPr>
              <w:spacing w:line="240" w:lineRule="auto"/>
              <w:jc w:val="center"/>
              <w:rPr>
                <w:szCs w:val="28"/>
              </w:rPr>
            </w:pPr>
            <w:r w:rsidRPr="00413F77">
              <w:rPr>
                <w:szCs w:val="28"/>
              </w:rPr>
              <w:t>1013</w:t>
            </w:r>
          </w:p>
        </w:tc>
      </w:tr>
      <w:tr w:rsidR="00D05ED5" w:rsidRPr="00413F77" w:rsidTr="00B87760">
        <w:tc>
          <w:tcPr>
            <w:tcW w:w="5103" w:type="dxa"/>
          </w:tcPr>
          <w:p w:rsidR="00D05ED5" w:rsidRPr="00413F77" w:rsidRDefault="00D05ED5" w:rsidP="00B87760">
            <w:pPr>
              <w:pStyle w:val="Markedstd"/>
              <w:numPr>
                <w:ilvl w:val="0"/>
                <w:numId w:val="0"/>
              </w:numPr>
              <w:spacing w:line="240" w:lineRule="auto"/>
              <w:jc w:val="left"/>
              <w:rPr>
                <w:szCs w:val="28"/>
              </w:rPr>
            </w:pPr>
            <w:r w:rsidRPr="00413F77">
              <w:rPr>
                <w:szCs w:val="28"/>
              </w:rPr>
              <w:t>Current repair costs</w:t>
            </w:r>
          </w:p>
        </w:tc>
        <w:tc>
          <w:tcPr>
            <w:tcW w:w="1843" w:type="dxa"/>
          </w:tcPr>
          <w:p w:rsidR="00D05ED5" w:rsidRPr="00413F77" w:rsidRDefault="00D05ED5" w:rsidP="00B87760">
            <w:pPr>
              <w:pStyle w:val="Markedstd"/>
              <w:numPr>
                <w:ilvl w:val="0"/>
                <w:numId w:val="0"/>
              </w:numPr>
              <w:spacing w:line="240" w:lineRule="auto"/>
              <w:jc w:val="center"/>
              <w:rPr>
                <w:szCs w:val="28"/>
              </w:rPr>
            </w:pPr>
            <w:r w:rsidRPr="00413F77">
              <w:rPr>
                <w:szCs w:val="28"/>
              </w:rPr>
              <w:t>645</w:t>
            </w:r>
          </w:p>
        </w:tc>
        <w:tc>
          <w:tcPr>
            <w:tcW w:w="1837" w:type="dxa"/>
          </w:tcPr>
          <w:p w:rsidR="00D05ED5" w:rsidRPr="00413F77" w:rsidRDefault="00D05ED5" w:rsidP="00B87760">
            <w:pPr>
              <w:pStyle w:val="Markedstd"/>
              <w:numPr>
                <w:ilvl w:val="0"/>
                <w:numId w:val="0"/>
              </w:numPr>
              <w:spacing w:line="240" w:lineRule="auto"/>
              <w:jc w:val="center"/>
              <w:rPr>
                <w:szCs w:val="28"/>
              </w:rPr>
            </w:pPr>
            <w:r w:rsidRPr="00413F77">
              <w:rPr>
                <w:szCs w:val="28"/>
              </w:rPr>
              <w:t>717</w:t>
            </w:r>
          </w:p>
        </w:tc>
      </w:tr>
      <w:tr w:rsidR="00D05ED5" w:rsidRPr="00413F77" w:rsidTr="00B87760">
        <w:tc>
          <w:tcPr>
            <w:tcW w:w="5103" w:type="dxa"/>
          </w:tcPr>
          <w:p w:rsidR="00D05ED5" w:rsidRPr="00413F77" w:rsidRDefault="00D05ED5" w:rsidP="00B87760">
            <w:pPr>
              <w:pStyle w:val="Markedstd"/>
              <w:numPr>
                <w:ilvl w:val="0"/>
                <w:numId w:val="0"/>
              </w:numPr>
              <w:spacing w:line="240" w:lineRule="auto"/>
              <w:jc w:val="left"/>
              <w:rPr>
                <w:szCs w:val="28"/>
              </w:rPr>
            </w:pPr>
            <w:r w:rsidRPr="00413F77">
              <w:rPr>
                <w:szCs w:val="28"/>
              </w:rPr>
              <w:t>Material costs</w:t>
            </w:r>
          </w:p>
        </w:tc>
        <w:tc>
          <w:tcPr>
            <w:tcW w:w="1843" w:type="dxa"/>
          </w:tcPr>
          <w:p w:rsidR="00D05ED5" w:rsidRPr="00413F77" w:rsidRDefault="00D05ED5" w:rsidP="00B87760">
            <w:pPr>
              <w:pStyle w:val="Markedstd"/>
              <w:numPr>
                <w:ilvl w:val="0"/>
                <w:numId w:val="0"/>
              </w:numPr>
              <w:spacing w:line="240" w:lineRule="auto"/>
              <w:jc w:val="center"/>
              <w:rPr>
                <w:szCs w:val="28"/>
              </w:rPr>
            </w:pPr>
            <w:r w:rsidRPr="00413F77">
              <w:rPr>
                <w:szCs w:val="28"/>
              </w:rPr>
              <w:t>300</w:t>
            </w:r>
          </w:p>
        </w:tc>
        <w:tc>
          <w:tcPr>
            <w:tcW w:w="1837" w:type="dxa"/>
          </w:tcPr>
          <w:p w:rsidR="00D05ED5" w:rsidRPr="00413F77" w:rsidRDefault="00D05ED5" w:rsidP="00B87760">
            <w:pPr>
              <w:pStyle w:val="Markedstd"/>
              <w:numPr>
                <w:ilvl w:val="0"/>
                <w:numId w:val="0"/>
              </w:numPr>
              <w:spacing w:line="240" w:lineRule="auto"/>
              <w:jc w:val="center"/>
              <w:rPr>
                <w:szCs w:val="28"/>
              </w:rPr>
            </w:pPr>
            <w:r w:rsidRPr="00413F77">
              <w:rPr>
                <w:szCs w:val="28"/>
              </w:rPr>
              <w:t>300</w:t>
            </w:r>
          </w:p>
        </w:tc>
      </w:tr>
      <w:tr w:rsidR="00D05ED5" w:rsidRPr="00413F77" w:rsidTr="00B87760">
        <w:tc>
          <w:tcPr>
            <w:tcW w:w="5103" w:type="dxa"/>
          </w:tcPr>
          <w:p w:rsidR="00D05ED5" w:rsidRPr="00413F77" w:rsidRDefault="00D05ED5" w:rsidP="00B87760">
            <w:pPr>
              <w:pStyle w:val="Markedstd"/>
              <w:numPr>
                <w:ilvl w:val="0"/>
                <w:numId w:val="0"/>
              </w:numPr>
              <w:spacing w:line="240" w:lineRule="auto"/>
              <w:jc w:val="left"/>
              <w:rPr>
                <w:szCs w:val="28"/>
              </w:rPr>
            </w:pPr>
            <w:r w:rsidRPr="00413F77">
              <w:rPr>
                <w:szCs w:val="28"/>
              </w:rPr>
              <w:t>Overhead</w:t>
            </w:r>
          </w:p>
        </w:tc>
        <w:tc>
          <w:tcPr>
            <w:tcW w:w="1843" w:type="dxa"/>
          </w:tcPr>
          <w:p w:rsidR="00D05ED5" w:rsidRPr="00413F77" w:rsidRDefault="00D05ED5" w:rsidP="00B87760">
            <w:pPr>
              <w:pStyle w:val="Markedstd"/>
              <w:numPr>
                <w:ilvl w:val="0"/>
                <w:numId w:val="0"/>
              </w:numPr>
              <w:spacing w:line="240" w:lineRule="auto"/>
              <w:jc w:val="center"/>
              <w:rPr>
                <w:szCs w:val="28"/>
              </w:rPr>
            </w:pPr>
            <w:r w:rsidRPr="00413F77">
              <w:rPr>
                <w:szCs w:val="28"/>
              </w:rPr>
              <w:t>23921</w:t>
            </w:r>
          </w:p>
        </w:tc>
        <w:tc>
          <w:tcPr>
            <w:tcW w:w="1837" w:type="dxa"/>
          </w:tcPr>
          <w:p w:rsidR="00D05ED5" w:rsidRPr="00413F77" w:rsidRDefault="00D05ED5" w:rsidP="00B87760">
            <w:pPr>
              <w:pStyle w:val="Markedstd"/>
              <w:numPr>
                <w:ilvl w:val="0"/>
                <w:numId w:val="0"/>
              </w:numPr>
              <w:spacing w:line="240" w:lineRule="auto"/>
              <w:jc w:val="center"/>
              <w:rPr>
                <w:szCs w:val="28"/>
              </w:rPr>
            </w:pPr>
            <w:r w:rsidRPr="00413F77">
              <w:rPr>
                <w:szCs w:val="28"/>
              </w:rPr>
              <w:t>44704</w:t>
            </w:r>
          </w:p>
        </w:tc>
      </w:tr>
      <w:tr w:rsidR="00D05ED5" w:rsidRPr="00413F77" w:rsidTr="00B87760">
        <w:tc>
          <w:tcPr>
            <w:tcW w:w="5103" w:type="dxa"/>
          </w:tcPr>
          <w:p w:rsidR="00D05ED5" w:rsidRPr="00413F77" w:rsidRDefault="00D05ED5" w:rsidP="00B87760">
            <w:pPr>
              <w:pStyle w:val="Markedstd"/>
              <w:numPr>
                <w:ilvl w:val="0"/>
                <w:numId w:val="0"/>
              </w:numPr>
              <w:spacing w:line="240" w:lineRule="auto"/>
              <w:jc w:val="left"/>
              <w:rPr>
                <w:szCs w:val="28"/>
              </w:rPr>
            </w:pPr>
            <w:r w:rsidRPr="00413F77">
              <w:rPr>
                <w:szCs w:val="28"/>
              </w:rPr>
              <w:t>Total expenses</w:t>
            </w:r>
          </w:p>
        </w:tc>
        <w:tc>
          <w:tcPr>
            <w:tcW w:w="1843" w:type="dxa"/>
          </w:tcPr>
          <w:p w:rsidR="00D05ED5" w:rsidRPr="00413F77" w:rsidRDefault="00D05ED5" w:rsidP="00B87760">
            <w:pPr>
              <w:pStyle w:val="Markedstd"/>
              <w:numPr>
                <w:ilvl w:val="0"/>
                <w:numId w:val="0"/>
              </w:numPr>
              <w:spacing w:line="240" w:lineRule="auto"/>
              <w:jc w:val="center"/>
              <w:rPr>
                <w:szCs w:val="28"/>
              </w:rPr>
            </w:pPr>
            <w:r w:rsidRPr="00413F77">
              <w:rPr>
                <w:szCs w:val="28"/>
              </w:rPr>
              <w:t>143527</w:t>
            </w:r>
          </w:p>
        </w:tc>
        <w:tc>
          <w:tcPr>
            <w:tcW w:w="1837" w:type="dxa"/>
          </w:tcPr>
          <w:p w:rsidR="00D05ED5" w:rsidRPr="00413F77" w:rsidRDefault="00D05ED5" w:rsidP="00B87760">
            <w:pPr>
              <w:pStyle w:val="Markedstd"/>
              <w:numPr>
                <w:ilvl w:val="0"/>
                <w:numId w:val="0"/>
              </w:numPr>
              <w:spacing w:line="240" w:lineRule="auto"/>
              <w:jc w:val="center"/>
              <w:rPr>
                <w:szCs w:val="28"/>
              </w:rPr>
            </w:pPr>
            <w:r w:rsidRPr="00413F77">
              <w:rPr>
                <w:szCs w:val="28"/>
              </w:rPr>
              <w:t>268226</w:t>
            </w:r>
          </w:p>
        </w:tc>
      </w:tr>
    </w:tbl>
    <w:p w:rsidR="00D05ED5" w:rsidRDefault="00D05ED5" w:rsidP="00D05ED5">
      <w:bookmarkStart w:id="82" w:name="_Toc167565699"/>
    </w:p>
    <w:p w:rsidR="00D05ED5" w:rsidRPr="00413F77" w:rsidRDefault="00D05ED5" w:rsidP="00D05ED5">
      <w:pPr>
        <w:pStyle w:val="20"/>
      </w:pPr>
      <w:bookmarkStart w:id="83" w:name="_Toc169612946"/>
      <w:r w:rsidRPr="00413F77">
        <w:t>5.8 Calculation of the economic effect of software development</w:t>
      </w:r>
      <w:bookmarkEnd w:id="82"/>
      <w:bookmarkEnd w:id="83"/>
    </w:p>
    <w:p w:rsidR="00D05ED5" w:rsidRPr="00413F77" w:rsidRDefault="00D05ED5" w:rsidP="00D05ED5">
      <w:pPr>
        <w:pStyle w:val="Markedstd"/>
        <w:numPr>
          <w:ilvl w:val="0"/>
          <w:numId w:val="0"/>
        </w:numPr>
        <w:ind w:firstLine="709"/>
        <w:rPr>
          <w:szCs w:val="28"/>
        </w:rPr>
      </w:pPr>
      <w:r w:rsidRPr="00413F77">
        <w:rPr>
          <w:szCs w:val="28"/>
        </w:rPr>
        <w:t>The annual economic effect of using the developed software is determined by the difference between the reduced costs of developing and operating the software per year and the costs of purchasing and operating its analogue.</w:t>
      </w:r>
    </w:p>
    <w:p w:rsidR="00D05ED5" w:rsidRPr="00413F77" w:rsidRDefault="00D05ED5" w:rsidP="00D05ED5">
      <w:pPr>
        <w:pStyle w:val="Markedstd"/>
        <w:numPr>
          <w:ilvl w:val="0"/>
          <w:numId w:val="0"/>
        </w:numPr>
        <w:ind w:firstLine="709"/>
        <w:rPr>
          <w:szCs w:val="28"/>
        </w:rPr>
      </w:pPr>
      <w:r w:rsidRPr="00413F77">
        <w:rPr>
          <w:szCs w:val="28"/>
        </w:rPr>
        <w:t>The normative coefficient of economic efficiency is 0.33</w:t>
      </w:r>
    </w:p>
    <w:p w:rsidR="00D05ED5" w:rsidRPr="00413F77" w:rsidRDefault="00D05ED5" w:rsidP="00D05ED5">
      <w:pPr>
        <w:pStyle w:val="Markedstd"/>
        <w:numPr>
          <w:ilvl w:val="0"/>
          <w:numId w:val="0"/>
        </w:numPr>
        <w:ind w:firstLine="709"/>
        <w:rPr>
          <w:szCs w:val="28"/>
        </w:rPr>
      </w:pPr>
      <w:r w:rsidRPr="00413F77">
        <w:rPr>
          <w:szCs w:val="28"/>
        </w:rPr>
        <w:t>The given costs for performing a unit of work using the developed software and analogue are:</w:t>
      </w:r>
    </w:p>
    <w:p w:rsidR="00D05ED5" w:rsidRPr="00413F77" w:rsidRDefault="00D05ED5" w:rsidP="00D05ED5">
      <w:pPr>
        <w:pStyle w:val="Markedstd"/>
        <w:numPr>
          <w:ilvl w:val="0"/>
          <w:numId w:val="0"/>
        </w:numPr>
        <w:ind w:firstLine="709"/>
        <w:rPr>
          <w:szCs w:val="28"/>
        </w:rPr>
      </w:pPr>
    </w:p>
    <w:p w:rsidR="00D05ED5" w:rsidRPr="00413F77" w:rsidRDefault="00D05ED5" w:rsidP="00D05ED5">
      <w:pPr>
        <w:ind w:firstLine="708"/>
        <w:rPr>
          <w:szCs w:val="28"/>
        </w:rPr>
      </w:pPr>
      <m:oMath>
        <m:r>
          <m:rPr>
            <m:sty m:val="p"/>
          </m:rPr>
          <w:rPr>
            <w:rFonts w:ascii="Cambria Math" w:hAnsi="Cambria Math"/>
            <w:szCs w:val="28"/>
          </w:rPr>
          <m:t xml:space="preserve">Витрати на од. роб. </m:t>
        </m:r>
        <m:r>
          <w:rPr>
            <w:rFonts w:ascii="Cambria Math" w:hAnsi="Cambria Math"/>
            <w:szCs w:val="28"/>
          </w:rPr>
          <m:t>=143527+0.33*54763=161598 грн</m:t>
        </m:r>
      </m:oMath>
      <w:r>
        <w:rPr>
          <w:szCs w:val="28"/>
        </w:rPr>
        <w:t>.</w:t>
      </w:r>
    </w:p>
    <w:p w:rsidR="00D05ED5" w:rsidRPr="00413F77" w:rsidRDefault="00D05ED5" w:rsidP="00D05ED5">
      <w:pPr>
        <w:ind w:firstLine="708"/>
        <w:rPr>
          <w:szCs w:val="28"/>
        </w:rPr>
      </w:pPr>
      <m:oMath>
        <m:r>
          <m:rPr>
            <m:sty m:val="p"/>
          </m:rPr>
          <w:rPr>
            <w:rFonts w:ascii="Cambria Math" w:hAnsi="Cambria Math"/>
            <w:szCs w:val="28"/>
          </w:rPr>
          <m:t xml:space="preserve">Витрати на од. роб. </m:t>
        </m:r>
        <m:r>
          <w:rPr>
            <w:rFonts w:ascii="Cambria Math" w:hAnsi="Cambria Math"/>
            <w:szCs w:val="28"/>
          </w:rPr>
          <m:t>=268226+0.33*60900=288323 грн</m:t>
        </m:r>
      </m:oMath>
      <w:r>
        <w:rPr>
          <w:szCs w:val="28"/>
        </w:rPr>
        <w:t>.</w:t>
      </w:r>
    </w:p>
    <w:p w:rsidR="00D05ED5" w:rsidRPr="00413F77" w:rsidRDefault="00D05ED5" w:rsidP="00D05ED5">
      <w:pPr>
        <w:ind w:firstLine="708"/>
        <w:rPr>
          <w:szCs w:val="28"/>
        </w:rPr>
      </w:pPr>
    </w:p>
    <w:p w:rsidR="00D05ED5" w:rsidRPr="00413F77" w:rsidRDefault="00D05ED5" w:rsidP="00D05ED5">
      <w:pPr>
        <w:pStyle w:val="Markedstd"/>
        <w:numPr>
          <w:ilvl w:val="0"/>
          <w:numId w:val="0"/>
        </w:numPr>
        <w:ind w:firstLine="709"/>
        <w:rPr>
          <w:szCs w:val="28"/>
        </w:rPr>
      </w:pPr>
      <w:r w:rsidRPr="00413F77">
        <w:rPr>
          <w:szCs w:val="28"/>
        </w:rPr>
        <w:t>Then the economic effect of using the developed software will be:</w:t>
      </w:r>
    </w:p>
    <w:p w:rsidR="00D05ED5" w:rsidRPr="00413F77" w:rsidRDefault="00D05ED5" w:rsidP="00D05ED5">
      <w:pPr>
        <w:pStyle w:val="Markedstd"/>
        <w:numPr>
          <w:ilvl w:val="0"/>
          <w:numId w:val="0"/>
        </w:numPr>
        <w:ind w:firstLine="709"/>
        <w:rPr>
          <w:szCs w:val="28"/>
        </w:rPr>
      </w:pPr>
    </w:p>
    <w:p w:rsidR="00D05ED5" w:rsidRDefault="00D05ED5" w:rsidP="00D05ED5">
      <w:pPr>
        <w:ind w:firstLine="708"/>
        <w:rPr>
          <w:szCs w:val="28"/>
        </w:rPr>
      </w:pPr>
      <m:oMath>
        <m:r>
          <m:rPr>
            <m:sty m:val="p"/>
          </m:rPr>
          <w:rPr>
            <w:rFonts w:ascii="Cambria Math" w:hAnsi="Cambria Math"/>
            <w:szCs w:val="28"/>
          </w:rPr>
          <m:t>Економ.еф.</m:t>
        </m:r>
        <m:r>
          <w:rPr>
            <w:rFonts w:ascii="Cambria Math" w:hAnsi="Cambria Math"/>
            <w:szCs w:val="28"/>
          </w:rPr>
          <m:t>=</m:t>
        </m:r>
        <m:d>
          <m:dPr>
            <m:ctrlPr>
              <w:rPr>
                <w:rFonts w:ascii="Cambria Math" w:hAnsi="Cambria Math"/>
                <w:i/>
                <w:szCs w:val="28"/>
              </w:rPr>
            </m:ctrlPr>
          </m:dPr>
          <m:e>
            <m:r>
              <w:rPr>
                <w:rFonts w:ascii="Cambria Math" w:hAnsi="Cambria Math"/>
                <w:szCs w:val="28"/>
              </w:rPr>
              <m:t>288323*1.6-161598</m:t>
            </m:r>
          </m:e>
        </m:d>
        <m:r>
          <w:rPr>
            <w:rFonts w:ascii="Cambria Math" w:hAnsi="Cambria Math"/>
            <w:szCs w:val="28"/>
          </w:rPr>
          <m:t>*1=299719 грн</m:t>
        </m:r>
      </m:oMath>
      <w:r>
        <w:rPr>
          <w:szCs w:val="28"/>
        </w:rPr>
        <w:t>.</w:t>
      </w:r>
    </w:p>
    <w:p w:rsidR="00D05ED5" w:rsidRPr="00413F77" w:rsidRDefault="00D05ED5" w:rsidP="00D05ED5">
      <w:pPr>
        <w:ind w:firstLine="708"/>
        <w:rPr>
          <w:szCs w:val="28"/>
        </w:rPr>
      </w:pPr>
    </w:p>
    <w:p w:rsidR="00D05ED5" w:rsidRPr="00413F77" w:rsidRDefault="00D05ED5" w:rsidP="00D05ED5">
      <w:pPr>
        <w:pStyle w:val="Markedstd"/>
        <w:numPr>
          <w:ilvl w:val="0"/>
          <w:numId w:val="0"/>
        </w:numPr>
        <w:ind w:firstLine="709"/>
        <w:rPr>
          <w:szCs w:val="28"/>
        </w:rPr>
      </w:pPr>
      <w:r w:rsidRPr="00413F77">
        <w:rPr>
          <w:szCs w:val="28"/>
        </w:rPr>
        <w:t>Summary calculations of the economic effect are presented in Table 5.10.</w:t>
      </w:r>
    </w:p>
    <w:p w:rsidR="00D05ED5" w:rsidRDefault="00D05ED5" w:rsidP="00D05ED5">
      <w:pPr>
        <w:pStyle w:val="Markedstd"/>
        <w:numPr>
          <w:ilvl w:val="0"/>
          <w:numId w:val="0"/>
        </w:numPr>
        <w:ind w:firstLine="709"/>
        <w:rPr>
          <w:szCs w:val="28"/>
        </w:rPr>
      </w:pPr>
    </w:p>
    <w:p w:rsidR="00D05ED5" w:rsidRPr="00413F77" w:rsidRDefault="00D05ED5" w:rsidP="00D05ED5">
      <w:pPr>
        <w:pStyle w:val="Markedstd"/>
        <w:numPr>
          <w:ilvl w:val="0"/>
          <w:numId w:val="0"/>
        </w:numPr>
        <w:ind w:firstLine="709"/>
        <w:rPr>
          <w:szCs w:val="28"/>
        </w:rPr>
      </w:pPr>
    </w:p>
    <w:p w:rsidR="00D05ED5" w:rsidRPr="00413F77" w:rsidRDefault="00D05ED5" w:rsidP="008C2FC6">
      <w:pPr>
        <w:pStyle w:val="Tablenumber"/>
      </w:pPr>
      <w:r w:rsidRPr="00413F77">
        <w:lastRenderedPageBreak/>
        <w:t>Table 5.10 – Annual operating costs of a software product</w:t>
      </w:r>
    </w:p>
    <w:tbl>
      <w:tblPr>
        <w:tblStyle w:val="af"/>
        <w:tblW w:w="0" w:type="auto"/>
        <w:tblLook w:val="04A0" w:firstRow="1" w:lastRow="0" w:firstColumn="1" w:lastColumn="0" w:noHBand="0" w:noVBand="1"/>
      </w:tblPr>
      <w:tblGrid>
        <w:gridCol w:w="5382"/>
        <w:gridCol w:w="2126"/>
        <w:gridCol w:w="1837"/>
      </w:tblGrid>
      <w:tr w:rsidR="00D05ED5" w:rsidRPr="00413F77" w:rsidTr="00B87760">
        <w:tc>
          <w:tcPr>
            <w:tcW w:w="5382" w:type="dxa"/>
            <w:vMerge w:val="restart"/>
          </w:tcPr>
          <w:p w:rsidR="00D05ED5" w:rsidRPr="00413F77" w:rsidRDefault="00D05ED5" w:rsidP="00B87760">
            <w:pPr>
              <w:pStyle w:val="Markedstd"/>
              <w:numPr>
                <w:ilvl w:val="0"/>
                <w:numId w:val="0"/>
              </w:numPr>
              <w:spacing w:line="240" w:lineRule="auto"/>
              <w:jc w:val="center"/>
              <w:rPr>
                <w:szCs w:val="28"/>
              </w:rPr>
            </w:pPr>
            <w:r w:rsidRPr="00413F77">
              <w:rPr>
                <w:szCs w:val="28"/>
              </w:rPr>
              <w:t>Characteristic</w:t>
            </w:r>
          </w:p>
        </w:tc>
        <w:tc>
          <w:tcPr>
            <w:tcW w:w="3963" w:type="dxa"/>
            <w:gridSpan w:val="2"/>
          </w:tcPr>
          <w:p w:rsidR="00D05ED5" w:rsidRPr="00413F77" w:rsidRDefault="00D05ED5" w:rsidP="00B87760">
            <w:pPr>
              <w:pStyle w:val="Markedstd"/>
              <w:numPr>
                <w:ilvl w:val="0"/>
                <w:numId w:val="0"/>
              </w:numPr>
              <w:spacing w:line="240" w:lineRule="auto"/>
              <w:jc w:val="center"/>
              <w:rPr>
                <w:szCs w:val="28"/>
              </w:rPr>
            </w:pPr>
            <w:r w:rsidRPr="00413F77">
              <w:rPr>
                <w:szCs w:val="28"/>
              </w:rPr>
              <w:t>Value for</w:t>
            </w:r>
          </w:p>
        </w:tc>
      </w:tr>
      <w:tr w:rsidR="00D05ED5" w:rsidRPr="00413F77" w:rsidTr="00B87760">
        <w:tc>
          <w:tcPr>
            <w:tcW w:w="5382" w:type="dxa"/>
            <w:vMerge/>
          </w:tcPr>
          <w:p w:rsidR="00D05ED5" w:rsidRPr="00413F77" w:rsidRDefault="00D05ED5" w:rsidP="00B87760">
            <w:pPr>
              <w:pStyle w:val="Markedstd"/>
              <w:numPr>
                <w:ilvl w:val="0"/>
                <w:numId w:val="0"/>
              </w:numPr>
              <w:spacing w:line="240" w:lineRule="auto"/>
              <w:jc w:val="center"/>
              <w:rPr>
                <w:szCs w:val="28"/>
              </w:rPr>
            </w:pPr>
          </w:p>
        </w:tc>
        <w:tc>
          <w:tcPr>
            <w:tcW w:w="2126" w:type="dxa"/>
          </w:tcPr>
          <w:p w:rsidR="00D05ED5" w:rsidRPr="00413F77" w:rsidRDefault="00D05ED5" w:rsidP="00B87760">
            <w:pPr>
              <w:pStyle w:val="Markedstd"/>
              <w:numPr>
                <w:ilvl w:val="0"/>
                <w:numId w:val="0"/>
              </w:numPr>
              <w:spacing w:line="240" w:lineRule="auto"/>
              <w:jc w:val="center"/>
              <w:rPr>
                <w:szCs w:val="28"/>
              </w:rPr>
            </w:pPr>
            <w:r>
              <w:rPr>
                <w:szCs w:val="28"/>
              </w:rPr>
              <w:t>Software</w:t>
            </w:r>
          </w:p>
        </w:tc>
        <w:tc>
          <w:tcPr>
            <w:tcW w:w="1837" w:type="dxa"/>
          </w:tcPr>
          <w:p w:rsidR="00D05ED5" w:rsidRPr="00413F77" w:rsidRDefault="00D05ED5" w:rsidP="00B87760">
            <w:pPr>
              <w:pStyle w:val="Markedstd"/>
              <w:numPr>
                <w:ilvl w:val="0"/>
                <w:numId w:val="0"/>
              </w:numPr>
              <w:spacing w:line="240" w:lineRule="auto"/>
              <w:jc w:val="center"/>
              <w:rPr>
                <w:szCs w:val="28"/>
              </w:rPr>
            </w:pPr>
            <w:r>
              <w:rPr>
                <w:szCs w:val="28"/>
              </w:rPr>
              <w:t>analogue</w:t>
            </w:r>
          </w:p>
        </w:tc>
      </w:tr>
      <w:tr w:rsidR="00D05ED5" w:rsidRPr="00413F77" w:rsidTr="00B87760">
        <w:tc>
          <w:tcPr>
            <w:tcW w:w="5382" w:type="dxa"/>
          </w:tcPr>
          <w:p w:rsidR="00D05ED5" w:rsidRPr="00413F77" w:rsidRDefault="00D05ED5" w:rsidP="00B87760">
            <w:pPr>
              <w:pStyle w:val="Markedstd"/>
              <w:numPr>
                <w:ilvl w:val="0"/>
                <w:numId w:val="0"/>
              </w:numPr>
              <w:spacing w:line="240" w:lineRule="auto"/>
              <w:jc w:val="left"/>
              <w:rPr>
                <w:szCs w:val="28"/>
              </w:rPr>
            </w:pPr>
            <w:r w:rsidRPr="00413F77">
              <w:rPr>
                <w:szCs w:val="28"/>
              </w:rPr>
              <w:t>Cost of work (current operating costs of the software product), UAH.</w:t>
            </w:r>
          </w:p>
        </w:tc>
        <w:tc>
          <w:tcPr>
            <w:tcW w:w="2126" w:type="dxa"/>
          </w:tcPr>
          <w:p w:rsidR="00D05ED5" w:rsidRPr="00413F77" w:rsidRDefault="00D05ED5" w:rsidP="00B87760">
            <w:pPr>
              <w:pStyle w:val="Markedstd"/>
              <w:numPr>
                <w:ilvl w:val="0"/>
                <w:numId w:val="0"/>
              </w:numPr>
              <w:spacing w:line="240" w:lineRule="auto"/>
              <w:jc w:val="center"/>
              <w:rPr>
                <w:szCs w:val="28"/>
              </w:rPr>
            </w:pPr>
            <w:r w:rsidRPr="00413F77">
              <w:rPr>
                <w:szCs w:val="28"/>
              </w:rPr>
              <w:t>143527</w:t>
            </w:r>
          </w:p>
        </w:tc>
        <w:tc>
          <w:tcPr>
            <w:tcW w:w="1837" w:type="dxa"/>
          </w:tcPr>
          <w:p w:rsidR="00D05ED5" w:rsidRPr="00413F77" w:rsidRDefault="00D05ED5" w:rsidP="00B87760">
            <w:pPr>
              <w:pStyle w:val="Markedstd"/>
              <w:numPr>
                <w:ilvl w:val="0"/>
                <w:numId w:val="0"/>
              </w:numPr>
              <w:spacing w:line="240" w:lineRule="auto"/>
              <w:jc w:val="center"/>
              <w:rPr>
                <w:szCs w:val="28"/>
              </w:rPr>
            </w:pPr>
            <w:r w:rsidRPr="00413F77">
              <w:rPr>
                <w:szCs w:val="28"/>
              </w:rPr>
              <w:t>268226</w:t>
            </w:r>
          </w:p>
        </w:tc>
      </w:tr>
      <w:tr w:rsidR="00D05ED5" w:rsidRPr="00413F77" w:rsidTr="00B87760">
        <w:tc>
          <w:tcPr>
            <w:tcW w:w="5382" w:type="dxa"/>
          </w:tcPr>
          <w:p w:rsidR="00D05ED5" w:rsidRPr="00413F77" w:rsidRDefault="00D05ED5" w:rsidP="00B87760">
            <w:pPr>
              <w:pStyle w:val="Markedstd"/>
              <w:numPr>
                <w:ilvl w:val="0"/>
                <w:numId w:val="0"/>
              </w:numPr>
              <w:spacing w:line="240" w:lineRule="auto"/>
              <w:jc w:val="left"/>
              <w:rPr>
                <w:szCs w:val="28"/>
              </w:rPr>
            </w:pPr>
            <w:r w:rsidRPr="00413F77">
              <w:rPr>
                <w:szCs w:val="28"/>
              </w:rPr>
              <w:t>Total costs associated with software implementation, UAH.</w:t>
            </w:r>
          </w:p>
        </w:tc>
        <w:tc>
          <w:tcPr>
            <w:tcW w:w="2126" w:type="dxa"/>
          </w:tcPr>
          <w:p w:rsidR="00D05ED5" w:rsidRPr="00413F77" w:rsidRDefault="00D05ED5" w:rsidP="00B87760">
            <w:pPr>
              <w:pStyle w:val="Markedstd"/>
              <w:numPr>
                <w:ilvl w:val="0"/>
                <w:numId w:val="0"/>
              </w:numPr>
              <w:spacing w:line="240" w:lineRule="auto"/>
              <w:jc w:val="center"/>
              <w:rPr>
                <w:szCs w:val="28"/>
              </w:rPr>
            </w:pPr>
            <w:r w:rsidRPr="00413F77">
              <w:rPr>
                <w:szCs w:val="28"/>
              </w:rPr>
              <w:t>54763</w:t>
            </w:r>
          </w:p>
        </w:tc>
        <w:tc>
          <w:tcPr>
            <w:tcW w:w="1837" w:type="dxa"/>
          </w:tcPr>
          <w:p w:rsidR="00D05ED5" w:rsidRPr="00413F77" w:rsidRDefault="00D05ED5" w:rsidP="00B87760">
            <w:pPr>
              <w:pStyle w:val="Markedstd"/>
              <w:numPr>
                <w:ilvl w:val="0"/>
                <w:numId w:val="0"/>
              </w:numPr>
              <w:spacing w:line="240" w:lineRule="auto"/>
              <w:jc w:val="center"/>
              <w:rPr>
                <w:szCs w:val="28"/>
              </w:rPr>
            </w:pPr>
            <w:r w:rsidRPr="00413F77">
              <w:rPr>
                <w:szCs w:val="28"/>
              </w:rPr>
              <w:t>60900</w:t>
            </w:r>
          </w:p>
        </w:tc>
      </w:tr>
      <w:tr w:rsidR="00D05ED5" w:rsidRPr="00413F77" w:rsidTr="00B87760">
        <w:tc>
          <w:tcPr>
            <w:tcW w:w="5382" w:type="dxa"/>
          </w:tcPr>
          <w:p w:rsidR="00D05ED5" w:rsidRPr="00413F77" w:rsidRDefault="00D05ED5" w:rsidP="00B87760">
            <w:pPr>
              <w:pStyle w:val="Markedstd"/>
              <w:numPr>
                <w:ilvl w:val="0"/>
                <w:numId w:val="0"/>
              </w:numPr>
              <w:spacing w:line="240" w:lineRule="auto"/>
              <w:jc w:val="left"/>
              <w:rPr>
                <w:szCs w:val="28"/>
              </w:rPr>
            </w:pPr>
            <w:r w:rsidRPr="00413F77">
              <w:rPr>
                <w:szCs w:val="28"/>
              </w:rPr>
              <w:t>The costs per unit of work are given, UAH.</w:t>
            </w:r>
          </w:p>
        </w:tc>
        <w:tc>
          <w:tcPr>
            <w:tcW w:w="2126" w:type="dxa"/>
          </w:tcPr>
          <w:p w:rsidR="00D05ED5" w:rsidRPr="00413F77" w:rsidRDefault="00D05ED5" w:rsidP="00B87760">
            <w:pPr>
              <w:pStyle w:val="Markedstd"/>
              <w:numPr>
                <w:ilvl w:val="0"/>
                <w:numId w:val="0"/>
              </w:numPr>
              <w:spacing w:line="240" w:lineRule="auto"/>
              <w:jc w:val="center"/>
              <w:rPr>
                <w:szCs w:val="28"/>
              </w:rPr>
            </w:pPr>
            <w:r w:rsidRPr="00413F77">
              <w:rPr>
                <w:szCs w:val="28"/>
              </w:rPr>
              <w:t>161598</w:t>
            </w:r>
          </w:p>
        </w:tc>
        <w:tc>
          <w:tcPr>
            <w:tcW w:w="1837" w:type="dxa"/>
          </w:tcPr>
          <w:p w:rsidR="00D05ED5" w:rsidRPr="00413F77" w:rsidRDefault="00D05ED5" w:rsidP="00B87760">
            <w:pPr>
              <w:pStyle w:val="Markedstd"/>
              <w:numPr>
                <w:ilvl w:val="0"/>
                <w:numId w:val="0"/>
              </w:numPr>
              <w:spacing w:line="240" w:lineRule="auto"/>
              <w:jc w:val="center"/>
              <w:rPr>
                <w:szCs w:val="28"/>
              </w:rPr>
            </w:pPr>
            <w:r w:rsidRPr="00413F77">
              <w:rPr>
                <w:szCs w:val="28"/>
              </w:rPr>
              <w:t>288323</w:t>
            </w:r>
          </w:p>
        </w:tc>
      </w:tr>
      <w:tr w:rsidR="00D05ED5" w:rsidRPr="00413F77" w:rsidTr="00B87760">
        <w:tc>
          <w:tcPr>
            <w:tcW w:w="5382" w:type="dxa"/>
          </w:tcPr>
          <w:p w:rsidR="00D05ED5" w:rsidRPr="00413F77" w:rsidRDefault="00D05ED5" w:rsidP="00B87760">
            <w:pPr>
              <w:pStyle w:val="Markedstd"/>
              <w:numPr>
                <w:ilvl w:val="0"/>
                <w:numId w:val="0"/>
              </w:numPr>
              <w:spacing w:line="240" w:lineRule="auto"/>
              <w:jc w:val="left"/>
              <w:rPr>
                <w:szCs w:val="28"/>
              </w:rPr>
            </w:pPr>
            <w:r w:rsidRPr="00413F77">
              <w:rPr>
                <w:szCs w:val="28"/>
              </w:rPr>
              <w:t>Economic effect from using the software product, UAH.</w:t>
            </w:r>
          </w:p>
        </w:tc>
        <w:tc>
          <w:tcPr>
            <w:tcW w:w="3963" w:type="dxa"/>
            <w:gridSpan w:val="2"/>
          </w:tcPr>
          <w:p w:rsidR="00D05ED5" w:rsidRPr="00413F77" w:rsidRDefault="00D05ED5" w:rsidP="00B87760">
            <w:pPr>
              <w:pStyle w:val="Markedstd"/>
              <w:numPr>
                <w:ilvl w:val="0"/>
                <w:numId w:val="0"/>
              </w:numPr>
              <w:spacing w:line="240" w:lineRule="auto"/>
              <w:jc w:val="center"/>
              <w:rPr>
                <w:szCs w:val="28"/>
              </w:rPr>
            </w:pPr>
            <w:r w:rsidRPr="00413F77">
              <w:rPr>
                <w:szCs w:val="28"/>
              </w:rPr>
              <w:t>299719</w:t>
            </w:r>
          </w:p>
        </w:tc>
      </w:tr>
    </w:tbl>
    <w:p w:rsidR="00D05ED5" w:rsidRPr="00413F77" w:rsidRDefault="00D05ED5" w:rsidP="00D05ED5">
      <w:pPr>
        <w:pStyle w:val="Markedstd"/>
        <w:numPr>
          <w:ilvl w:val="0"/>
          <w:numId w:val="0"/>
        </w:numPr>
        <w:rPr>
          <w:szCs w:val="28"/>
        </w:rPr>
      </w:pPr>
    </w:p>
    <w:p w:rsidR="00D05ED5" w:rsidRPr="00413F77" w:rsidRDefault="00D05ED5" w:rsidP="00D05ED5">
      <w:pPr>
        <w:pStyle w:val="Markedstd"/>
        <w:numPr>
          <w:ilvl w:val="0"/>
          <w:numId w:val="0"/>
        </w:numPr>
        <w:ind w:firstLine="709"/>
        <w:rPr>
          <w:szCs w:val="28"/>
        </w:rPr>
      </w:pPr>
      <w:r w:rsidRPr="00413F77">
        <w:rPr>
          <w:szCs w:val="28"/>
        </w:rPr>
        <w:t>After determining the annual economic effect, it is necessary to calculate the payback period for the costs of developing the software product.</w:t>
      </w:r>
    </w:p>
    <w:p w:rsidR="00D05ED5" w:rsidRPr="00413F77" w:rsidRDefault="00D05ED5" w:rsidP="00D05ED5">
      <w:pPr>
        <w:pStyle w:val="Markedstd"/>
        <w:numPr>
          <w:ilvl w:val="0"/>
          <w:numId w:val="0"/>
        </w:numPr>
        <w:ind w:firstLine="709"/>
        <w:rPr>
          <w:szCs w:val="28"/>
        </w:rPr>
      </w:pPr>
      <w:r w:rsidRPr="00413F77">
        <w:rPr>
          <w:szCs w:val="28"/>
        </w:rPr>
        <w:t>The payback period for the software will be:</w:t>
      </w:r>
    </w:p>
    <w:p w:rsidR="00D05ED5" w:rsidRPr="00413F77" w:rsidRDefault="00D05ED5" w:rsidP="00D05ED5">
      <w:pPr>
        <w:pStyle w:val="Markedstd"/>
        <w:numPr>
          <w:ilvl w:val="0"/>
          <w:numId w:val="0"/>
        </w:numPr>
        <w:ind w:firstLine="709"/>
        <w:rPr>
          <w:szCs w:val="28"/>
        </w:rPr>
      </w:pPr>
    </w:p>
    <w:p w:rsidR="00D05ED5" w:rsidRPr="00413F77" w:rsidRDefault="00D05ED5" w:rsidP="00D05ED5">
      <w:pPr>
        <w:ind w:firstLine="0"/>
        <w:jc w:val="center"/>
        <w:rPr>
          <w:szCs w:val="28"/>
        </w:rPr>
      </w:pPr>
      <m:oMath>
        <m:r>
          <m:rPr>
            <m:sty m:val="p"/>
          </m:rPr>
          <w:rPr>
            <w:rFonts w:ascii="Cambria Math" w:hAnsi="Cambria Math"/>
            <w:szCs w:val="28"/>
          </w:rPr>
          <m:t>Термін окупності</m:t>
        </m:r>
        <m:r>
          <w:rPr>
            <w:rFonts w:ascii="Cambria Math" w:hAnsi="Cambria Math"/>
            <w:szCs w:val="28"/>
          </w:rPr>
          <m:t xml:space="preserve">= </m:t>
        </m:r>
        <m:f>
          <m:fPr>
            <m:ctrlPr>
              <w:rPr>
                <w:rFonts w:ascii="Cambria Math" w:hAnsi="Cambria Math"/>
                <w:i/>
                <w:szCs w:val="28"/>
              </w:rPr>
            </m:ctrlPr>
          </m:fPr>
          <m:num>
            <m:r>
              <m:rPr>
                <m:sty m:val="p"/>
              </m:rPr>
              <w:rPr>
                <w:rFonts w:ascii="Cambria Math" w:hAnsi="Cambria Math"/>
                <w:szCs w:val="28"/>
              </w:rPr>
              <m:t>54763</m:t>
            </m:r>
          </m:num>
          <m:den>
            <m:r>
              <m:rPr>
                <m:sty m:val="p"/>
              </m:rPr>
              <w:rPr>
                <w:rFonts w:ascii="Cambria Math" w:hAnsi="Cambria Math"/>
                <w:szCs w:val="28"/>
              </w:rPr>
              <m:t>299719</m:t>
            </m:r>
          </m:den>
        </m:f>
        <m:r>
          <w:rPr>
            <w:rFonts w:ascii="Cambria Math" w:hAnsi="Cambria Math"/>
            <w:szCs w:val="28"/>
          </w:rPr>
          <m:t xml:space="preserve"> =0.18 року</m:t>
        </m:r>
      </m:oMath>
      <w:r w:rsidRPr="00413F77">
        <w:rPr>
          <w:szCs w:val="28"/>
        </w:rPr>
        <w:t>.</w:t>
      </w:r>
    </w:p>
    <w:p w:rsidR="00D05ED5" w:rsidRPr="00413F77" w:rsidRDefault="00D05ED5" w:rsidP="00D05ED5">
      <w:pPr>
        <w:ind w:firstLine="708"/>
        <w:rPr>
          <w:szCs w:val="28"/>
        </w:rPr>
      </w:pPr>
    </w:p>
    <w:p w:rsidR="00D05ED5" w:rsidRPr="00413F77" w:rsidRDefault="00D05ED5" w:rsidP="00D05ED5">
      <w:pPr>
        <w:pStyle w:val="Markedstd"/>
        <w:numPr>
          <w:ilvl w:val="0"/>
          <w:numId w:val="0"/>
        </w:numPr>
        <w:ind w:firstLine="708"/>
        <w:rPr>
          <w:szCs w:val="28"/>
        </w:rPr>
      </w:pPr>
      <w:r w:rsidRPr="00413F77">
        <w:rPr>
          <w:szCs w:val="28"/>
        </w:rPr>
        <w:t>The calculated coefficient of economic efficiency of the development is:</w:t>
      </w:r>
    </w:p>
    <w:p w:rsidR="00D05ED5" w:rsidRPr="00413F77" w:rsidRDefault="00D05ED5" w:rsidP="00D05ED5">
      <w:pPr>
        <w:ind w:firstLine="0"/>
        <w:jc w:val="center"/>
        <w:rPr>
          <w:szCs w:val="28"/>
        </w:rPr>
      </w:pPr>
      <m:oMath>
        <m:r>
          <m:rPr>
            <m:sty m:val="p"/>
          </m:rPr>
          <w:rPr>
            <w:rFonts w:ascii="Cambria Math" w:hAnsi="Cambria Math"/>
            <w:szCs w:val="28"/>
          </w:rPr>
          <m:t>Еефект</m:t>
        </m:r>
        <m:r>
          <w:rPr>
            <w:rFonts w:ascii="Cambria Math" w:hAnsi="Cambria Math"/>
            <w:szCs w:val="28"/>
          </w:rPr>
          <m:t xml:space="preserve">= </m:t>
        </m:r>
        <m:f>
          <m:fPr>
            <m:ctrlPr>
              <w:rPr>
                <w:rFonts w:ascii="Cambria Math" w:hAnsi="Cambria Math"/>
                <w:i/>
                <w:szCs w:val="28"/>
              </w:rPr>
            </m:ctrlPr>
          </m:fPr>
          <m:num>
            <m:r>
              <m:rPr>
                <m:sty m:val="p"/>
              </m:rPr>
              <w:rPr>
                <w:rFonts w:ascii="Cambria Math" w:hAnsi="Cambria Math"/>
                <w:szCs w:val="28"/>
              </w:rPr>
              <m:t>1</m:t>
            </m:r>
          </m:num>
          <m:den>
            <m:r>
              <m:rPr>
                <m:sty m:val="p"/>
              </m:rPr>
              <w:rPr>
                <w:rFonts w:ascii="Cambria Math" w:hAnsi="Cambria Math"/>
                <w:szCs w:val="28"/>
              </w:rPr>
              <m:t>0.18</m:t>
            </m:r>
          </m:den>
        </m:f>
        <m:r>
          <w:rPr>
            <w:rFonts w:ascii="Cambria Math" w:hAnsi="Cambria Math"/>
            <w:szCs w:val="28"/>
          </w:rPr>
          <m:t xml:space="preserve"> =5.56</m:t>
        </m:r>
      </m:oMath>
      <w:r w:rsidRPr="00413F77">
        <w:rPr>
          <w:szCs w:val="28"/>
        </w:rPr>
        <w:t>.</w:t>
      </w:r>
    </w:p>
    <w:p w:rsidR="00D05ED5" w:rsidRPr="00413F77" w:rsidRDefault="00D05ED5" w:rsidP="00D05ED5">
      <w:pPr>
        <w:ind w:firstLine="708"/>
        <w:rPr>
          <w:szCs w:val="28"/>
        </w:rPr>
      </w:pPr>
    </w:p>
    <w:p w:rsidR="00D05ED5" w:rsidRPr="00413F77" w:rsidRDefault="00D05ED5" w:rsidP="00D05ED5">
      <w:pPr>
        <w:pStyle w:val="Markedstd"/>
        <w:numPr>
          <w:ilvl w:val="0"/>
          <w:numId w:val="0"/>
        </w:numPr>
        <w:ind w:firstLine="708"/>
        <w:rPr>
          <w:szCs w:val="28"/>
        </w:rPr>
      </w:pPr>
      <w:r w:rsidRPr="00413F77">
        <w:rPr>
          <w:szCs w:val="28"/>
        </w:rPr>
        <w:t>The actual coefficient of economic efficiency of software development is greater than the normative one (5.56&gt;0.33), therefore, software development and implementation is effectively feasible.</w:t>
      </w:r>
    </w:p>
    <w:p w:rsidR="00D05ED5" w:rsidRPr="00413F77" w:rsidRDefault="00D05ED5" w:rsidP="00D05ED5">
      <w:pPr>
        <w:pStyle w:val="Markedstd"/>
        <w:numPr>
          <w:ilvl w:val="0"/>
          <w:numId w:val="0"/>
        </w:numPr>
        <w:ind w:firstLine="709"/>
        <w:rPr>
          <w:szCs w:val="28"/>
        </w:rPr>
      </w:pPr>
      <w:r w:rsidRPr="00413F77">
        <w:rPr>
          <w:szCs w:val="28"/>
        </w:rPr>
        <w:t>Thus, the technical feasibility and economic efficiency of the developed software have been proven.</w:t>
      </w:r>
    </w:p>
    <w:p w:rsidR="00D05ED5" w:rsidRPr="007F4399" w:rsidRDefault="00D05ED5" w:rsidP="007F4399"/>
    <w:p w:rsidR="00316F27" w:rsidRPr="00C316AD" w:rsidRDefault="00316F27" w:rsidP="00316F27">
      <w:pPr>
        <w:pStyle w:val="1"/>
      </w:pPr>
      <w:bookmarkStart w:id="84" w:name="_Toc167491290"/>
      <w:bookmarkStart w:id="85" w:name="_Toc169612947"/>
      <w:r w:rsidRPr="00C316AD">
        <w:lastRenderedPageBreak/>
        <w:t>Conclusions</w:t>
      </w:r>
      <w:bookmarkEnd w:id="84"/>
      <w:bookmarkEnd w:id="85"/>
    </w:p>
    <w:p w:rsidR="007A56B8" w:rsidRPr="007A56B8" w:rsidRDefault="007A56B8" w:rsidP="00A13DA5">
      <w:pPr>
        <w:rPr>
          <w:lang w:val="en-US" w:eastAsia="en-US"/>
        </w:rPr>
      </w:pPr>
      <w:r w:rsidRPr="007A56B8">
        <w:rPr>
          <w:lang w:val="en-US" w:eastAsia="en-US"/>
        </w:rPr>
        <w:t>As a result of the thesis, a new algorithm for distributing the educational load was proposed, in which a stage of calculating indicators appeared that can be analyzed in order to assess the completeness, correctness and quality of the resulting distribution option. To automate the business process, the SLDOCS web application was added with the SLSTATS component, which provides calculation and display of certain statistics. When creating a new software component, the following tasks were performed:</w:t>
      </w:r>
    </w:p>
    <w:p w:rsidR="007A56B8" w:rsidRPr="00A13DA5" w:rsidRDefault="007A56B8" w:rsidP="00F008D6">
      <w:pPr>
        <w:pStyle w:val="Numeric10"/>
        <w:numPr>
          <w:ilvl w:val="0"/>
          <w:numId w:val="13"/>
        </w:numPr>
        <w:rPr>
          <w:lang w:val="en-US" w:eastAsia="en-US"/>
        </w:rPr>
      </w:pPr>
      <w:r w:rsidRPr="00A13DA5">
        <w:rPr>
          <w:lang w:val="en-US" w:eastAsia="en-US"/>
        </w:rPr>
        <w:t>based on communication with workload planners and personal participation in the preparation of the workload plan, a BPMN diagram of the improved business process of creating a workload plan with assessment was created;</w:t>
      </w:r>
    </w:p>
    <w:p w:rsidR="007A56B8" w:rsidRPr="00A13DA5" w:rsidRDefault="007A56B8" w:rsidP="00F008D6">
      <w:pPr>
        <w:pStyle w:val="Numeric10"/>
        <w:numPr>
          <w:ilvl w:val="0"/>
          <w:numId w:val="13"/>
        </w:numPr>
        <w:rPr>
          <w:lang w:val="en-US" w:eastAsia="en-US"/>
        </w:rPr>
      </w:pPr>
      <w:r w:rsidRPr="00A13DA5">
        <w:rPr>
          <w:lang w:val="en-US" w:eastAsia="en-US"/>
        </w:rPr>
        <w:t>requirements for the software component are defined;</w:t>
      </w:r>
    </w:p>
    <w:p w:rsidR="007A56B8" w:rsidRPr="00A13DA5" w:rsidRDefault="007A56B8" w:rsidP="00F008D6">
      <w:pPr>
        <w:pStyle w:val="Numeric10"/>
        <w:numPr>
          <w:ilvl w:val="0"/>
          <w:numId w:val="13"/>
        </w:numPr>
        <w:rPr>
          <w:lang w:val="en-US" w:eastAsia="en-US"/>
        </w:rPr>
      </w:pPr>
      <w:r w:rsidRPr="00A13DA5">
        <w:rPr>
          <w:lang w:val="en-US" w:eastAsia="en-US"/>
        </w:rPr>
        <w:t>software design, implementation and testing completed;</w:t>
      </w:r>
    </w:p>
    <w:p w:rsidR="00A13DA5" w:rsidRPr="00A13DA5" w:rsidRDefault="007A56B8" w:rsidP="00F008D6">
      <w:pPr>
        <w:pStyle w:val="Numeric10"/>
        <w:numPr>
          <w:ilvl w:val="0"/>
          <w:numId w:val="13"/>
        </w:numPr>
        <w:rPr>
          <w:lang w:val="en-US" w:eastAsia="en-US"/>
        </w:rPr>
      </w:pPr>
      <w:r w:rsidRPr="00A13DA5">
        <w:rPr>
          <w:lang w:val="en-US" w:eastAsia="en-US"/>
        </w:rPr>
        <w:t>Studies were conducted on the application of the created software solution for assessing the distribution of the educational load.</w:t>
      </w:r>
    </w:p>
    <w:p w:rsidR="007A56B8" w:rsidRPr="007A56B8" w:rsidRDefault="007A56B8" w:rsidP="00A13DA5">
      <w:pPr>
        <w:rPr>
          <w:lang w:val="en-US" w:eastAsia="en-US"/>
        </w:rPr>
      </w:pPr>
      <w:r w:rsidRPr="007A56B8">
        <w:rPr>
          <w:lang w:val="en-US" w:eastAsia="en-US"/>
        </w:rPr>
        <w:t>Based on the results of the work, the following theses are proposed for discussion.</w:t>
      </w:r>
    </w:p>
    <w:p w:rsidR="007A56B8" w:rsidRPr="009B2B8B" w:rsidRDefault="007A56B8" w:rsidP="00F008D6">
      <w:pPr>
        <w:pStyle w:val="Numeric1"/>
        <w:numPr>
          <w:ilvl w:val="0"/>
          <w:numId w:val="15"/>
        </w:numPr>
      </w:pPr>
      <w:r w:rsidRPr="009B2B8B">
        <w:rPr>
          <w:lang w:val="en-US"/>
        </w:rPr>
        <w:t>Automatic determination of certain indicators of the study load plan when planning the department's activities helps ensure compliance with accreditation and licensing requirements. This is due to the fact that managers will be able to quickly receive indicators of the quality of the distribution and timely intervene in the planning processes, ensuring the appropriate indicators.</w:t>
      </w:r>
    </w:p>
    <w:p w:rsidR="007A56B8" w:rsidRPr="009B2B8B" w:rsidRDefault="007A56B8" w:rsidP="00F008D6">
      <w:pPr>
        <w:pStyle w:val="Numeric1"/>
        <w:numPr>
          <w:ilvl w:val="0"/>
          <w:numId w:val="15"/>
        </w:numPr>
        <w:rPr>
          <w:lang w:val="en-US"/>
        </w:rPr>
      </w:pPr>
      <w:r w:rsidRPr="009B2B8B">
        <w:rPr>
          <w:lang w:val="en-US"/>
        </w:rPr>
        <w:t>Using the Spring framework is effective for creating information systems based on a multi-tier architecture.</w:t>
      </w:r>
    </w:p>
    <w:p w:rsidR="007A56B8" w:rsidRPr="009B2B8B" w:rsidRDefault="007566EC" w:rsidP="00F008D6">
      <w:pPr>
        <w:pStyle w:val="Numeric1"/>
        <w:numPr>
          <w:ilvl w:val="0"/>
          <w:numId w:val="15"/>
        </w:numPr>
        <w:rPr>
          <w:lang w:val="en-US"/>
        </w:rPr>
      </w:pPr>
      <w:r>
        <w:t>Using the MySQL 8 database format for data storage makes it possible to store all data for free.</w:t>
      </w:r>
    </w:p>
    <w:p w:rsidR="009B2B8B" w:rsidRPr="009B2B8B" w:rsidRDefault="007A56B8" w:rsidP="00F008D6">
      <w:pPr>
        <w:pStyle w:val="Numeric1"/>
        <w:numPr>
          <w:ilvl w:val="0"/>
          <w:numId w:val="15"/>
        </w:numPr>
        <w:rPr>
          <w:lang w:val="en-US"/>
        </w:rPr>
      </w:pPr>
      <w:r w:rsidRPr="009B2B8B">
        <w:rPr>
          <w:lang w:val="en-US"/>
        </w:rPr>
        <w:lastRenderedPageBreak/>
        <w:t>The developed software component is appropriate for use in the process of distributing the department's teaching workload.</w:t>
      </w:r>
    </w:p>
    <w:p w:rsidR="009B2B8B" w:rsidRDefault="007566EC" w:rsidP="00A13DA5">
      <w:pPr>
        <w:rPr>
          <w:lang w:val="en-US" w:eastAsia="en-US"/>
        </w:rPr>
      </w:pPr>
      <w:r>
        <w:rPr>
          <w:lang w:eastAsia="en-US"/>
        </w:rPr>
        <w:t>The skills acquired during the period of education were used to create the web application, which indicates the excellent construction of training plans at the department. The process of creating programs also showed the importance of high-quality development of both the requirements and the software project.</w:t>
      </w:r>
    </w:p>
    <w:p w:rsidR="00316F27" w:rsidRDefault="007A56B8" w:rsidP="007566EC">
      <w:pPr>
        <w:rPr>
          <w:lang w:val="en-US" w:eastAsia="en-US"/>
        </w:rPr>
      </w:pPr>
      <w:r w:rsidRPr="007A56B8">
        <w:rPr>
          <w:lang w:val="en-US" w:eastAsia="en-US"/>
        </w:rPr>
        <w:t>The totality of the presented results and conclusions allows us to state that all the tasks set for the thesis project were successfully completed, and the goal of the work should be considered largely achieved.</w:t>
      </w:r>
    </w:p>
    <w:p w:rsidR="00D05ED5" w:rsidRDefault="00D05ED5" w:rsidP="007566EC">
      <w:pPr>
        <w:rPr>
          <w:lang w:val="en-US" w:eastAsia="en-US"/>
        </w:rPr>
      </w:pPr>
    </w:p>
    <w:p w:rsidR="00D05ED5" w:rsidRPr="00FC1265" w:rsidRDefault="00D05ED5" w:rsidP="00D05ED5">
      <w:pPr>
        <w:pStyle w:val="1"/>
      </w:pPr>
      <w:bookmarkStart w:id="86" w:name="_Toc86583126"/>
      <w:bookmarkStart w:id="87" w:name="_Toc93810396"/>
      <w:bookmarkStart w:id="88" w:name="_Toc138244162"/>
      <w:bookmarkStart w:id="89" w:name="_Toc138251812"/>
      <w:bookmarkStart w:id="90" w:name="_Toc169612948"/>
      <w:r w:rsidRPr="00FC1265">
        <w:lastRenderedPageBreak/>
        <w:t>List of information sources</w:t>
      </w:r>
      <w:bookmarkEnd w:id="86"/>
      <w:bookmarkEnd w:id="87"/>
      <w:bookmarkEnd w:id="88"/>
      <w:bookmarkEnd w:id="89"/>
      <w:bookmarkEnd w:id="90"/>
    </w:p>
    <w:p w:rsidR="00D05ED5" w:rsidRPr="00FC1265" w:rsidRDefault="00D05ED5" w:rsidP="00D05ED5">
      <w:pPr>
        <w:pStyle w:val="a0"/>
        <w:numPr>
          <w:ilvl w:val="0"/>
          <w:numId w:val="45"/>
        </w:numPr>
        <w:rPr>
          <w:lang w:eastAsia="en-US"/>
        </w:rPr>
      </w:pPr>
      <w:r w:rsidRPr="00FC1265">
        <w:t>Law of Ukraine "On Higher Education" // https://zakon2.rada.gov.ua-/laws/show/1556-18, 04/23/2024.</w:t>
      </w:r>
    </w:p>
    <w:p w:rsidR="00D05ED5" w:rsidRPr="00FC1265" w:rsidRDefault="00D05ED5" w:rsidP="00D05ED5">
      <w:pPr>
        <w:pStyle w:val="a0"/>
        <w:numPr>
          <w:ilvl w:val="0"/>
          <w:numId w:val="45"/>
        </w:numPr>
      </w:pPr>
      <w:r w:rsidRPr="00FC1265">
        <w:t>Order of the Ministry of Education and Science of June 21, 2022 No. 686 "On approval of time standards for planning and accounting of educational work and lists of types of educational, methodological, innovative, scientific, organizational work and other pedagogical activities of pedagogical and scientific and pedagogical workers of institutions of professional pre-higher education."</w:t>
      </w:r>
    </w:p>
    <w:p w:rsidR="00D05ED5" w:rsidRPr="00FC1265" w:rsidRDefault="00D05ED5" w:rsidP="00D05ED5">
      <w:pPr>
        <w:pStyle w:val="a0"/>
        <w:numPr>
          <w:ilvl w:val="0"/>
          <w:numId w:val="45"/>
        </w:numPr>
      </w:pPr>
      <w:r w:rsidRPr="00FC1265">
        <w:t>Regulations on planning and accounting for the main types of work of scientific and pedagogical employees of NTU "KhPI"; approved by the Academic Council of NTU "KhPI" on September 23, 2022, protocol No. 6; put into effect by order of the rector on September 28, 2022 No. 264 OD. - Kharkiv, 2022. - 28 p.</w:t>
      </w:r>
    </w:p>
    <w:p w:rsidR="00D05ED5" w:rsidRPr="00FC1265" w:rsidRDefault="00D05ED5" w:rsidP="00D05ED5">
      <w:pPr>
        <w:pStyle w:val="a0"/>
        <w:numPr>
          <w:ilvl w:val="0"/>
          <w:numId w:val="45"/>
        </w:numPr>
      </w:pPr>
      <w:r w:rsidRPr="00FC1265">
        <w:t>Repiv V. Process approach to business process modeling – Kyiv: Dumka, 2019. – 522 p.</w:t>
      </w:r>
    </w:p>
    <w:p w:rsidR="00D05ED5" w:rsidRPr="00FC1265" w:rsidRDefault="00D05ED5" w:rsidP="00D05ED5">
      <w:pPr>
        <w:pStyle w:val="a0"/>
        <w:numPr>
          <w:ilvl w:val="0"/>
          <w:numId w:val="45"/>
        </w:numPr>
        <w:rPr>
          <w:rFonts w:eastAsiaTheme="minorEastAsia"/>
          <w:shd w:val="clear" w:color="auto" w:fill="FFFFFF"/>
        </w:rPr>
      </w:pPr>
      <w:r w:rsidRPr="00FC1265">
        <w:rPr>
          <w:rFonts w:eastAsiaTheme="minorEastAsia"/>
          <w:shd w:val="clear" w:color="auto" w:fill="FFFFFF"/>
        </w:rPr>
        <w:t>Dvukhglavov, D., Bezmenov, M., Shmatko, O., Dvukhglavova, A., Korkhovy, D., &amp; Cherkun, M. (2022). Formalization of the process of preparing the teaching load plan of the teachers of the department of the higher education institution / Bulletin of the National Technical University "KhPI". Series: System Analysis, Management and Information Technologies (1 (7)), 35–45. //</w:t>
      </w:r>
      <w:hyperlink r:id="rId32" w:history="1">
        <w:r w:rsidRPr="00FC1265">
          <w:rPr>
            <w:rFonts w:eastAsiaTheme="minorEastAsia"/>
            <w:shd w:val="clear" w:color="auto" w:fill="FFFFFF"/>
          </w:rPr>
          <w:t>https://doi.org/10.20998/2079-0023.2022.01.06</w:t>
        </w:r>
      </w:hyperlink>
      <w:r w:rsidRPr="00FC1265">
        <w:rPr>
          <w:rFonts w:eastAsiaTheme="minorEastAsia"/>
          <w:shd w:val="clear" w:color="auto" w:fill="FFFFFF"/>
        </w:rPr>
        <w:t>, 10.04.2024.</w:t>
      </w:r>
    </w:p>
    <w:p w:rsidR="00D05ED5" w:rsidRPr="00FC1265" w:rsidRDefault="00D05ED5" w:rsidP="00D05ED5">
      <w:pPr>
        <w:pStyle w:val="a0"/>
        <w:numPr>
          <w:ilvl w:val="0"/>
          <w:numId w:val="45"/>
        </w:numPr>
      </w:pPr>
      <w:r w:rsidRPr="00FC1265">
        <w:t>Korkhovy D.S. Design, development and research of a software solution for forming extracts from the study load plan of scientific and pedagogical employees of the department: master's thesis. – Kh.: NTU "KhPI", 2023. – 100 p.</w:t>
      </w:r>
    </w:p>
    <w:p w:rsidR="00D05ED5" w:rsidRPr="00D05ED5" w:rsidRDefault="00D05ED5" w:rsidP="00D05ED5">
      <w:pPr>
        <w:pStyle w:val="a0"/>
        <w:numPr>
          <w:ilvl w:val="0"/>
          <w:numId w:val="45"/>
        </w:numPr>
      </w:pPr>
      <w:r w:rsidRPr="00D05ED5">
        <w:rPr>
          <w:lang w:val="en-US"/>
        </w:rPr>
        <w:t>Official site of the Spring // https://spring.io/, 19.05.2024.</w:t>
      </w:r>
    </w:p>
    <w:p w:rsidR="00D05ED5" w:rsidRPr="00D05ED5" w:rsidRDefault="00D05ED5" w:rsidP="00D05ED5">
      <w:pPr>
        <w:pStyle w:val="a0"/>
        <w:numPr>
          <w:ilvl w:val="0"/>
          <w:numId w:val="45"/>
        </w:numPr>
      </w:pPr>
      <w:r w:rsidRPr="00D05ED5">
        <w:rPr>
          <w:lang w:val="en-US"/>
        </w:rPr>
        <w:t>Official website of the</w:t>
      </w:r>
      <w:hyperlink r:id="rId33" w:history="1">
        <w:r w:rsidRPr="00D05ED5">
          <w:rPr>
            <w:rStyle w:val="aa"/>
            <w:color w:val="auto"/>
            <w:u w:val="none"/>
          </w:rPr>
          <w:t>Thymeleaf</w:t>
        </w:r>
      </w:hyperlink>
      <w:r w:rsidRPr="00D05ED5">
        <w:rPr>
          <w:lang w:val="en-US"/>
        </w:rPr>
        <w:t>//</w:t>
      </w:r>
      <w:hyperlink r:id="rId34" w:history="1">
        <w:r w:rsidRPr="00D05ED5">
          <w:rPr>
            <w:rStyle w:val="aa"/>
            <w:color w:val="auto"/>
            <w:u w:val="none"/>
            <w:lang w:val="en-US"/>
          </w:rPr>
          <w:t>https://www.thymeleaf.org/</w:t>
        </w:r>
      </w:hyperlink>
      <w:r>
        <w:rPr>
          <w:lang w:val="en-US"/>
        </w:rPr>
        <w:t>, 05/19/2024.</w:t>
      </w:r>
    </w:p>
    <w:p w:rsidR="00D05ED5" w:rsidRPr="00D05ED5" w:rsidRDefault="00944B2F" w:rsidP="00D05ED5">
      <w:pPr>
        <w:pStyle w:val="a0"/>
        <w:numPr>
          <w:ilvl w:val="0"/>
          <w:numId w:val="45"/>
        </w:numPr>
      </w:pPr>
      <w:hyperlink r:id="rId35" w:history="1">
        <w:r w:rsidR="00D05ED5" w:rsidRPr="00D05ED5">
          <w:rPr>
            <w:rStyle w:val="aa"/>
            <w:color w:val="auto"/>
            <w:u w:val="none"/>
          </w:rPr>
          <w:t>BPMN Specification - Business Process Model and Notation</w:t>
        </w:r>
      </w:hyperlink>
      <w:r w:rsidR="00D05ED5" w:rsidRPr="00D05ED5">
        <w:rPr>
          <w:lang w:val="en-US"/>
        </w:rPr>
        <w:t>// https://www.bpmn.org/, 31.03.2024.</w:t>
      </w:r>
    </w:p>
    <w:p w:rsidR="00D05ED5" w:rsidRPr="00D05ED5" w:rsidRDefault="00944B2F" w:rsidP="00D05ED5">
      <w:pPr>
        <w:pStyle w:val="a0"/>
        <w:numPr>
          <w:ilvl w:val="0"/>
          <w:numId w:val="45"/>
        </w:numPr>
      </w:pPr>
      <w:hyperlink r:id="rId36" w:history="1">
        <w:r w:rsidR="00D05ED5" w:rsidRPr="00D05ED5">
          <w:rPr>
            <w:rStyle w:val="aa"/>
            <w:color w:val="auto"/>
            <w:u w:val="none"/>
          </w:rPr>
          <w:t>UML modeling tools for Business, Software, Systems and Architecture (sparxsystems.com)</w:t>
        </w:r>
      </w:hyperlink>
      <w:r w:rsidR="00D05ED5" w:rsidRPr="00D05ED5">
        <w:rPr>
          <w:lang w:val="en-US"/>
        </w:rPr>
        <w:t>//</w:t>
      </w:r>
      <w:hyperlink r:id="rId37" w:history="1">
        <w:r w:rsidR="00D05ED5" w:rsidRPr="00D05ED5">
          <w:rPr>
            <w:rStyle w:val="aa"/>
            <w:color w:val="auto"/>
            <w:u w:val="none"/>
            <w:lang w:val="en-US"/>
          </w:rPr>
          <w:t>https://sparxsystems.com/</w:t>
        </w:r>
      </w:hyperlink>
      <w:r w:rsidR="00D05ED5" w:rsidRPr="00D05ED5">
        <w:rPr>
          <w:lang w:val="en-US"/>
        </w:rPr>
        <w:t>, 31.03.2024.</w:t>
      </w:r>
    </w:p>
    <w:p w:rsidR="00D05ED5" w:rsidRPr="00D05ED5" w:rsidRDefault="00D05ED5" w:rsidP="00D05ED5">
      <w:pPr>
        <w:pStyle w:val="a0"/>
        <w:numPr>
          <w:ilvl w:val="0"/>
          <w:numId w:val="45"/>
        </w:numPr>
        <w:rPr>
          <w:lang w:eastAsia="en-US"/>
        </w:rPr>
      </w:pPr>
      <w:r w:rsidRPr="00D05ED5">
        <w:t>Embley D, Thalheim B. Handbook of Conceptual Modeling: Theory, Practice, and Research Challenges. Berlin, Springer, 2017. – 597 p.</w:t>
      </w:r>
    </w:p>
    <w:p w:rsidR="00D05ED5" w:rsidRPr="00D05ED5" w:rsidRDefault="00D05ED5" w:rsidP="00D05ED5">
      <w:pPr>
        <w:pStyle w:val="a0"/>
        <w:numPr>
          <w:ilvl w:val="0"/>
          <w:numId w:val="45"/>
        </w:numPr>
        <w:rPr>
          <w:lang w:eastAsia="en-US"/>
        </w:rPr>
      </w:pPr>
      <w:r w:rsidRPr="00D05ED5">
        <w:t>What is an ORM? How Does It Work? How Should We Use One? | Baeldung on Computer Science //</w:t>
      </w:r>
      <w:hyperlink r:id="rId38" w:history="1">
        <w:r w:rsidRPr="00D05ED5">
          <w:rPr>
            <w:rStyle w:val="aa"/>
            <w:color w:val="auto"/>
            <w:u w:val="none"/>
            <w:lang w:val="en-US"/>
          </w:rPr>
          <w:t>https://www.baeldung.com/cs/object-relational-mapping</w:t>
        </w:r>
      </w:hyperlink>
      <w:r w:rsidRPr="00D05ED5">
        <w:rPr>
          <w:lang w:val="en-US"/>
        </w:rPr>
        <w:t>, 04/27/2024.</w:t>
      </w:r>
    </w:p>
    <w:p w:rsidR="00D05ED5" w:rsidRPr="00D05ED5" w:rsidRDefault="00D05ED5" w:rsidP="00D05ED5">
      <w:pPr>
        <w:pStyle w:val="a0"/>
        <w:numPr>
          <w:ilvl w:val="0"/>
          <w:numId w:val="45"/>
        </w:numPr>
        <w:rPr>
          <w:lang w:eastAsia="en-US"/>
        </w:rPr>
      </w:pPr>
      <w:r w:rsidRPr="00D05ED5">
        <w:t>MVC - MDN Web Docs Glossary: ​​Definitions of Web-related terms | MDN (mozilla.org) //</w:t>
      </w:r>
      <w:hyperlink r:id="rId39" w:history="1">
        <w:r w:rsidRPr="00D05ED5">
          <w:rPr>
            <w:rStyle w:val="aa"/>
            <w:color w:val="auto"/>
            <w:u w:val="none"/>
            <w:lang w:val="en-US"/>
          </w:rPr>
          <w:t>https://developer.mozilla.org/en-US/docs/Glossary/MVC</w:t>
        </w:r>
      </w:hyperlink>
      <w:r w:rsidRPr="00D05ED5">
        <w:rPr>
          <w:lang w:val="en-US"/>
        </w:rPr>
        <w:t>, 04/27/2024.</w:t>
      </w:r>
    </w:p>
    <w:p w:rsidR="00D05ED5" w:rsidRPr="00D05ED5" w:rsidRDefault="00D05ED5" w:rsidP="00D05ED5">
      <w:pPr>
        <w:pStyle w:val="a0"/>
        <w:numPr>
          <w:ilvl w:val="0"/>
          <w:numId w:val="45"/>
        </w:numPr>
        <w:rPr>
          <w:lang w:eastAsia="en-US"/>
        </w:rPr>
      </w:pPr>
      <w:r w:rsidRPr="00D05ED5">
        <w:t>Guide to JPA with Hibernate - Relationship Mapping (stackabuse.com) //https://stackabuse.com/a-guide-to-jpa-with-hibernate-relationship-mapping/ , 04/27/2024.</w:t>
      </w:r>
    </w:p>
    <w:p w:rsidR="00D05ED5" w:rsidRPr="00D05ED5" w:rsidRDefault="00944B2F" w:rsidP="00D05ED5">
      <w:pPr>
        <w:pStyle w:val="a0"/>
        <w:numPr>
          <w:ilvl w:val="0"/>
          <w:numId w:val="45"/>
        </w:numPr>
        <w:rPr>
          <w:lang w:eastAsia="en-US"/>
        </w:rPr>
      </w:pPr>
      <w:hyperlink r:id="rId40" w:history="1">
        <w:r w:rsidR="00D05ED5" w:rsidRPr="00D05ED5">
          <w:rPr>
            <w:rStyle w:val="aa"/>
            <w:color w:val="auto"/>
            <w:u w:val="none"/>
          </w:rPr>
          <w:t>Hibernate Tutorial (javaguides.net)</w:t>
        </w:r>
      </w:hyperlink>
      <w:r w:rsidR="00D05ED5" w:rsidRPr="00D05ED5">
        <w:rPr>
          <w:lang w:val="en-US"/>
        </w:rPr>
        <w:t xml:space="preserve"> </w:t>
      </w:r>
      <w:hyperlink r:id="rId41" w:history="1">
        <w:r w:rsidR="00D05ED5" w:rsidRPr="00D05ED5">
          <w:rPr>
            <w:rStyle w:val="aa"/>
            <w:color w:val="auto"/>
            <w:u w:val="none"/>
            <w:lang w:val="en-US"/>
          </w:rPr>
          <w:t>https://www.javaguides.net/p/hibernate-tutorial.html</w:t>
        </w:r>
      </w:hyperlink>
      <w:r w:rsidR="00D05ED5" w:rsidRPr="00D05ED5">
        <w:rPr>
          <w:lang w:val="en-US"/>
        </w:rPr>
        <w:t>, 05/31/2024.</w:t>
      </w:r>
    </w:p>
    <w:p w:rsidR="00D05ED5" w:rsidRPr="00D05ED5" w:rsidRDefault="00944B2F" w:rsidP="00D05ED5">
      <w:pPr>
        <w:pStyle w:val="a0"/>
        <w:numPr>
          <w:ilvl w:val="0"/>
          <w:numId w:val="45"/>
        </w:numPr>
        <w:rPr>
          <w:lang w:eastAsia="en-US"/>
        </w:rPr>
      </w:pPr>
      <w:hyperlink r:id="rId42" w:history="1">
        <w:r w:rsidR="00D05ED5" w:rsidRPr="00D05ED5">
          <w:rPr>
            <w:rStyle w:val="aa"/>
            <w:color w:val="auto"/>
            <w:u w:val="none"/>
          </w:rPr>
          <w:t>Database comparison //</w:t>
        </w:r>
      </w:hyperlink>
      <w:r w:rsidR="00D05ED5" w:rsidRPr="00D05ED5">
        <w:t xml:space="preserve"> </w:t>
      </w:r>
      <w:hyperlink r:id="rId43" w:history="1">
        <w:r w:rsidR="00D05ED5" w:rsidRPr="00D05ED5">
          <w:rPr>
            <w:rStyle w:val="aa"/>
            <w:color w:val="auto"/>
            <w:u w:val="none"/>
          </w:rPr>
          <w:t>http://ni.biz.ua/8/8_6/8_63622_sravnenie-subd.html</w:t>
        </w:r>
      </w:hyperlink>
      <w:r w:rsidR="00D05ED5" w:rsidRPr="00D05ED5">
        <w:t>, 08.03.2024.</w:t>
      </w:r>
    </w:p>
    <w:p w:rsidR="00D05ED5" w:rsidRPr="00D05ED5" w:rsidRDefault="00D05ED5" w:rsidP="00D05ED5">
      <w:pPr>
        <w:pStyle w:val="a0"/>
        <w:rPr>
          <w:lang w:eastAsia="en-US"/>
        </w:rPr>
      </w:pPr>
      <w:r w:rsidRPr="00D05ED5">
        <w:t>ISO/IEC/IEEE 29148. Systems and software engineering – Life cycle processes – Requirements engineering //</w:t>
      </w:r>
      <w:hyperlink r:id="rId44" w:history="1">
        <w:r w:rsidRPr="00D05ED5">
          <w:rPr>
            <w:rStyle w:val="aa"/>
            <w:color w:val="auto"/>
            <w:u w:val="none"/>
          </w:rPr>
          <w:t>https://webstore.iec.ch/preview/</w:t>
        </w:r>
      </w:hyperlink>
      <w:r w:rsidRPr="00D05ED5">
        <w:t>info_isoiecieee29148%7Bed2.0%7Den.pdf, 03/23/2024.</w:t>
      </w:r>
    </w:p>
    <w:p w:rsidR="00D05ED5" w:rsidRPr="00D05ED5" w:rsidRDefault="00D05ED5" w:rsidP="00D05ED5">
      <w:pPr>
        <w:pStyle w:val="a0"/>
        <w:rPr>
          <w:lang w:eastAsia="en-US"/>
        </w:rPr>
      </w:pPr>
      <w:r w:rsidRPr="00D05ED5">
        <w:t>Requirements engineering for software and systems / Phillip A. Laplante. - CRC Press, 2018. - 399 p.</w:t>
      </w:r>
    </w:p>
    <w:p w:rsidR="00D05ED5" w:rsidRPr="00D05ED5" w:rsidRDefault="00D05ED5" w:rsidP="00D05ED5">
      <w:pPr>
        <w:pStyle w:val="a0"/>
        <w:rPr>
          <w:lang w:eastAsia="en-US"/>
        </w:rPr>
      </w:pPr>
      <w:r w:rsidRPr="00D05ED5">
        <w:rPr>
          <w:lang w:eastAsia="en-US"/>
        </w:rPr>
        <w:t>Fowler M. UML Distilled. Ch. 4 //</w:t>
      </w:r>
      <w:hyperlink r:id="rId45" w:history="1">
        <w:r w:rsidRPr="00D05ED5">
          <w:rPr>
            <w:rStyle w:val="aa"/>
            <w:color w:val="auto"/>
            <w:u w:val="none"/>
            <w:lang w:eastAsia="en-US"/>
          </w:rPr>
          <w:t>https://www.pearsonhighered.com/assets/samplechapter/0/3/2/1/0321193687.pdf</w:t>
        </w:r>
      </w:hyperlink>
      <w:r w:rsidRPr="00D05ED5">
        <w:rPr>
          <w:lang w:eastAsia="en-US"/>
        </w:rPr>
        <w:t>, 06.02.2024.</w:t>
      </w:r>
    </w:p>
    <w:p w:rsidR="00D05ED5" w:rsidRPr="00D05ED5" w:rsidRDefault="00D05ED5" w:rsidP="00D05ED5">
      <w:pPr>
        <w:pStyle w:val="a0"/>
      </w:pPr>
      <w:r w:rsidRPr="00D05ED5">
        <w:t>ISO/IEC 25010:2011(en). Systems and software engineering — Systems and software Quality Requirements and Evaluation (SQuaRE) — System and software quality models.</w:t>
      </w:r>
    </w:p>
    <w:p w:rsidR="00D05ED5" w:rsidRPr="00D05ED5" w:rsidRDefault="00D05ED5" w:rsidP="00D05ED5">
      <w:pPr>
        <w:pStyle w:val="a0"/>
      </w:pPr>
      <w:r w:rsidRPr="00D05ED5">
        <w:lastRenderedPageBreak/>
        <w:t>Spring Boot/Cloud and WildFly Swarm comparison //</w:t>
      </w:r>
      <w:hyperlink r:id="rId46" w:anchor=":~:text=Spring%20Boot%20provides%20a%20single,Java%20are%20built%20with%20Maven" w:history="1">
        <w:r w:rsidRPr="00D05ED5">
          <w:t>https://blog.akquinet.de/2017/01/12/the-lightweightness-of-microservices-comparing-spring-boot-wildly-swarm-and-haskell-snap/#:~:text=Spring%20Boot%20provides%20a%20single,Java%20are%20built%20with%20Maven</w:t>
        </w:r>
      </w:hyperlink>
      <w:r w:rsidRPr="00D05ED5">
        <w:rPr>
          <w:lang w:val="en-US"/>
        </w:rPr>
        <w:t>, 04/23/2024.</w:t>
      </w:r>
    </w:p>
    <w:p w:rsidR="00D05ED5" w:rsidRPr="00D05ED5" w:rsidRDefault="00D05ED5" w:rsidP="00D05ED5">
      <w:pPr>
        <w:pStyle w:val="a0"/>
      </w:pPr>
      <w:r w:rsidRPr="00D05ED5">
        <w:rPr>
          <w:lang w:val="en-US"/>
        </w:rPr>
        <w:t>Site about Jakarta EE 9 //</w:t>
      </w:r>
      <w:hyperlink r:id="rId47" w:history="1">
        <w:r w:rsidRPr="00D05ED5">
          <w:rPr>
            <w:rStyle w:val="aa"/>
            <w:color w:val="auto"/>
            <w:u w:val="none"/>
            <w:lang w:val="en-US"/>
          </w:rPr>
          <w:t>https://jakarta.ee/release/9/</w:t>
        </w:r>
      </w:hyperlink>
      <w:r w:rsidRPr="00D05ED5">
        <w:rPr>
          <w:lang w:val="en-US"/>
        </w:rPr>
        <w:t>, 04/23/2024.</w:t>
      </w:r>
    </w:p>
    <w:p w:rsidR="00D05ED5" w:rsidRPr="00D05ED5" w:rsidRDefault="00944B2F" w:rsidP="00D05ED5">
      <w:pPr>
        <w:pStyle w:val="a0"/>
      </w:pPr>
      <w:hyperlink r:id="rId48" w:history="1">
        <w:r w:rsidR="00D05ED5" w:rsidRPr="00D05ED5">
          <w:t>Project Lombok</w:t>
        </w:r>
      </w:hyperlink>
      <w:r w:rsidR="00D05ED5" w:rsidRPr="00D05ED5">
        <w:t xml:space="preserve"> </w:t>
      </w:r>
      <w:hyperlink r:id="rId49" w:history="1">
        <w:r w:rsidR="00D05ED5" w:rsidRPr="00D05ED5">
          <w:t>https://projectlombok.org/</w:t>
        </w:r>
      </w:hyperlink>
      <w:r w:rsidR="00D05ED5" w:rsidRPr="00D05ED5">
        <w:t>, 03/23/24.</w:t>
      </w:r>
    </w:p>
    <w:p w:rsidR="00D05ED5" w:rsidRPr="00D05ED5" w:rsidRDefault="00944B2F" w:rsidP="00D05ED5">
      <w:pPr>
        <w:pStyle w:val="a0"/>
      </w:pPr>
      <w:hyperlink r:id="rId50" w:history="1">
        <w:r w:rsidR="00D05ED5" w:rsidRPr="00D05ED5">
          <w:rPr>
            <w:rStyle w:val="aa"/>
            <w:color w:val="auto"/>
            <w:u w:val="none"/>
          </w:rPr>
          <w:t>Spring Security</w:t>
        </w:r>
      </w:hyperlink>
      <w:r w:rsidR="00D05ED5" w:rsidRPr="00D05ED5">
        <w:rPr>
          <w:lang w:val="en-US"/>
        </w:rPr>
        <w:t>//</w:t>
      </w:r>
      <w:hyperlink r:id="rId51" w:history="1">
        <w:r w:rsidR="00D05ED5" w:rsidRPr="00D05ED5">
          <w:rPr>
            <w:rStyle w:val="aa"/>
            <w:color w:val="auto"/>
            <w:u w:val="none"/>
            <w:lang w:val="en-US"/>
          </w:rPr>
          <w:t>https://spring.io/projects/spring-security</w:t>
        </w:r>
      </w:hyperlink>
      <w:r w:rsidR="00D05ED5" w:rsidRPr="00D05ED5">
        <w:rPr>
          <w:lang w:val="en-US"/>
        </w:rPr>
        <w:t>, 03/23/24.</w:t>
      </w:r>
    </w:p>
    <w:p w:rsidR="00D05ED5" w:rsidRPr="00D05ED5" w:rsidRDefault="00D05ED5" w:rsidP="00D05ED5">
      <w:pPr>
        <w:pStyle w:val="a0"/>
      </w:pPr>
      <w:r w:rsidRPr="00D05ED5">
        <w:t>Apache POI // https://poi.apache.org, 02.02.2024.</w:t>
      </w:r>
    </w:p>
    <w:p w:rsidR="00D05ED5" w:rsidRPr="00D05ED5" w:rsidRDefault="00944B2F" w:rsidP="00D05ED5">
      <w:pPr>
        <w:pStyle w:val="a0"/>
      </w:pPr>
      <w:hyperlink r:id="rId52" w:history="1">
        <w:r w:rsidR="00D05ED5" w:rsidRPr="00D05ED5">
          <w:rPr>
            <w:rStyle w:val="aa"/>
            <w:color w:val="auto"/>
            <w:u w:val="none"/>
          </w:rPr>
          <w:t>Bootstrap · The most popular HTML, CSS, and JS library in the world. (getbootstrap.com)</w:t>
        </w:r>
      </w:hyperlink>
      <w:r w:rsidR="00D05ED5" w:rsidRPr="00D05ED5">
        <w:t>//https://getbootstrap.com/, 03/23/24.</w:t>
      </w:r>
    </w:p>
    <w:p w:rsidR="00D05ED5" w:rsidRPr="00D05ED5" w:rsidRDefault="00944B2F" w:rsidP="00D05ED5">
      <w:pPr>
        <w:pStyle w:val="a0"/>
      </w:pPr>
      <w:hyperlink r:id="rId53" w:history="1">
        <w:r w:rsidR="00D05ED5" w:rsidRPr="00D05ED5">
          <w:rPr>
            <w:rStyle w:val="aa"/>
            <w:color w:val="auto"/>
            <w:u w:val="none"/>
          </w:rPr>
          <w:t>Log4j – Apache Log4j™ 2</w:t>
        </w:r>
      </w:hyperlink>
      <w:r w:rsidR="00D05ED5" w:rsidRPr="00D05ED5">
        <w:rPr>
          <w:lang w:val="en-US"/>
        </w:rPr>
        <w:t>//</w:t>
      </w:r>
      <w:hyperlink r:id="rId54" w:history="1">
        <w:r w:rsidR="00D05ED5" w:rsidRPr="00D05ED5">
          <w:rPr>
            <w:rStyle w:val="aa"/>
            <w:color w:val="auto"/>
            <w:u w:val="none"/>
            <w:lang w:val="en-US"/>
          </w:rPr>
          <w:t>https://logging.apache.org/log4j/2.x/</w:t>
        </w:r>
      </w:hyperlink>
      <w:r w:rsidR="00D05ED5" w:rsidRPr="00D05ED5">
        <w:rPr>
          <w:lang w:val="en-US"/>
        </w:rPr>
        <w:t>, 03/23/2024.</w:t>
      </w:r>
    </w:p>
    <w:p w:rsidR="00D05ED5" w:rsidRPr="00D05ED5" w:rsidRDefault="00944B2F" w:rsidP="00D05ED5">
      <w:pPr>
        <w:pStyle w:val="a0"/>
      </w:pPr>
      <w:hyperlink r:id="rId55" w:history="1">
        <w:r w:rsidR="00D05ED5" w:rsidRPr="00D05ED5">
          <w:rPr>
            <w:rStyle w:val="aa"/>
            <w:color w:val="auto"/>
            <w:u w:val="none"/>
          </w:rPr>
          <w:t>Maven - Welcome to Apache Maven</w:t>
        </w:r>
      </w:hyperlink>
      <w:r w:rsidR="00D05ED5" w:rsidRPr="00D05ED5">
        <w:rPr>
          <w:lang w:val="en-US"/>
        </w:rPr>
        <w:t>//</w:t>
      </w:r>
      <w:hyperlink r:id="rId56" w:history="1">
        <w:r w:rsidR="00D05ED5" w:rsidRPr="00D05ED5">
          <w:rPr>
            <w:rStyle w:val="aa"/>
            <w:color w:val="auto"/>
            <w:u w:val="none"/>
            <w:lang w:val="en-US"/>
          </w:rPr>
          <w:t>https://maven.apache.org/</w:t>
        </w:r>
      </w:hyperlink>
      <w:r w:rsidR="00D05ED5" w:rsidRPr="00D05ED5">
        <w:rPr>
          <w:lang w:val="en-US"/>
        </w:rPr>
        <w:t>, 03/23/2024.</w:t>
      </w:r>
    </w:p>
    <w:p w:rsidR="00D05ED5" w:rsidRPr="00D05ED5" w:rsidRDefault="00D05ED5" w:rsidP="00D05ED5">
      <w:pPr>
        <w:pStyle w:val="a0"/>
      </w:pPr>
      <w:r w:rsidRPr="00D05ED5">
        <w:t>IntelliJ IDEA – the Leading Java and Kotlin IDE // https://www.jetbrains.com/idea/, 10.05.2024.</w:t>
      </w:r>
    </w:p>
    <w:p w:rsidR="00D05ED5" w:rsidRPr="00D05ED5" w:rsidRDefault="00D05ED5" w:rsidP="00D05ED5">
      <w:pPr>
        <w:pStyle w:val="a0"/>
      </w:pPr>
      <w:r w:rsidRPr="00D05ED5">
        <w:t>Beck K. Test-driven development: By example. Ch. 25 //</w:t>
      </w:r>
      <w:hyperlink r:id="rId57" w:history="1">
        <w:r w:rsidRPr="00D05ED5">
          <w:t>https://dokumen.pub/test-driven-development-by-example-0321146530-9780321146533-n-2465731.html</w:t>
        </w:r>
      </w:hyperlink>
      <w:r w:rsidRPr="00D05ED5">
        <w:t>, 06.05.2024.</w:t>
      </w:r>
    </w:p>
    <w:p w:rsidR="00D05ED5" w:rsidRPr="00D05ED5" w:rsidRDefault="00D05ED5" w:rsidP="00D05ED5">
      <w:pPr>
        <w:pStyle w:val="a0"/>
      </w:pPr>
      <w:r w:rsidRPr="00D05ED5">
        <w:t>The Perceived Business Benefit of Cloud Computing: An Exploratory Study //</w:t>
      </w:r>
      <w:hyperlink r:id="rId58" w:history="1">
        <w:r w:rsidRPr="00D05ED5">
          <w:rPr>
            <w:rStyle w:val="aa"/>
            <w:color w:val="auto"/>
            <w:u w:val="none"/>
          </w:rPr>
          <w:t>https://scholarworks.lib.csusb.edu/cgi/viewcontent.cgi?referer=&amp;httpsredir=1&amp; article=1297&amp; context=jitim</w:t>
        </w:r>
      </w:hyperlink>
      <w:r w:rsidRPr="00D05ED5">
        <w:t>b, 04/23/2024.</w:t>
      </w:r>
    </w:p>
    <w:p w:rsidR="00D05ED5" w:rsidRPr="00D05ED5" w:rsidRDefault="00D05ED5" w:rsidP="00D05ED5">
      <w:pPr>
        <w:pStyle w:val="a0"/>
      </w:pPr>
      <w:r w:rsidRPr="00D05ED5">
        <w:t>Apache Tomcat 9 // https://tomcat.apache.org/, 02.12.2024.</w:t>
      </w:r>
    </w:p>
    <w:p w:rsidR="00D05ED5" w:rsidRPr="00D05ED5" w:rsidRDefault="00D05ED5" w:rsidP="00D05ED5">
      <w:pPr>
        <w:pStyle w:val="a0"/>
      </w:pPr>
      <w:r w:rsidRPr="00D05ED5">
        <w:t xml:space="preserve">Methodological instructions for the implementation of the economic justification of the project for the development of software for the diploma thesis of the educational and qualification level "bachelor" for students of the specialties 121 - Software Engineering, 122 - Computer Science, 126 - Information Systems and Technologies in the Field of Knowledge 12 - Information Technologies. // Compiled </w:t>
      </w:r>
      <w:r w:rsidRPr="00D05ED5">
        <w:lastRenderedPageBreak/>
        <w:t>by Moskalenko V. V., Shmatko O. V., Fonta N. G. - Kharkiv: NTU "KhPI" - 2022 - 35 p.</w:t>
      </w:r>
    </w:p>
    <w:p w:rsidR="00D05ED5" w:rsidRPr="00D05ED5" w:rsidRDefault="00944B2F" w:rsidP="00D05ED5">
      <w:pPr>
        <w:pStyle w:val="a0"/>
      </w:pPr>
      <w:hyperlink r:id="rId59" w:history="1">
        <w:r w:rsidR="00D05ED5" w:rsidRPr="00D05ED5">
          <w:t>Web Dean's Office - ACS "VNZ" (osvita.net)</w:t>
        </w:r>
      </w:hyperlink>
      <w:r w:rsidR="00D05ED5" w:rsidRPr="00D05ED5">
        <w:t>// https://vuz.osvita.net/veb-dekanat-main/, 02.06.2024.</w:t>
      </w:r>
    </w:p>
    <w:p w:rsidR="00D05ED5" w:rsidRPr="007566EC" w:rsidRDefault="00D05ED5" w:rsidP="007566EC">
      <w:pPr>
        <w:rPr>
          <w:lang w:val="en-US" w:eastAsia="en-US"/>
        </w:rPr>
      </w:pPr>
    </w:p>
    <w:sectPr w:rsidR="00D05ED5" w:rsidRPr="007566EC" w:rsidSect="00316F27">
      <w:headerReference w:type="even" r:id="rId60"/>
      <w:headerReference w:type="default" r:id="rId61"/>
      <w:footerReference w:type="even" r:id="rId62"/>
      <w:footerReference w:type="default" r:id="rId63"/>
      <w:pgSz w:w="12240" w:h="15840"/>
      <w:pgMar w:top="1134" w:right="851"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4B2F" w:rsidRDefault="00944B2F">
      <w:r>
        <w:separator/>
      </w:r>
    </w:p>
  </w:endnote>
  <w:endnote w:type="continuationSeparator" w:id="0">
    <w:p w:rsidR="00944B2F" w:rsidRDefault="00944B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Mangal">
    <w:panose1 w:val="00000400000000000000"/>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CC"/>
    <w:family w:val="swiss"/>
    <w:pitch w:val="variable"/>
    <w:sig w:usb0="E0002AFF" w:usb1="C000247B" w:usb2="00000009" w:usb3="00000000" w:csb0="000001FF" w:csb1="00000000"/>
  </w:font>
  <w:font w:name="Roboto">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2FC6" w:rsidRDefault="008C2FC6" w:rsidP="00FE486E">
    <w:pPr>
      <w:pStyle w:val="af0"/>
      <w:framePr w:wrap="around" w:vAnchor="text" w:hAnchor="margin" w:xAlign="right" w:y="1"/>
      <w:rPr>
        <w:rStyle w:val="ae"/>
      </w:rPr>
    </w:pPr>
    <w:r>
      <w:rPr>
        <w:rStyle w:val="ae"/>
      </w:rPr>
      <w:fldChar w:fldCharType="begin"/>
    </w:r>
    <w:r>
      <w:rPr>
        <w:rStyle w:val="ae"/>
      </w:rPr>
      <w:instrText xml:space="preserve">PAGE  </w:instrText>
    </w:r>
    <w:r>
      <w:rPr>
        <w:rStyle w:val="ae"/>
      </w:rPr>
      <w:fldChar w:fldCharType="end"/>
    </w:r>
  </w:p>
  <w:p w:rsidR="008C2FC6" w:rsidRDefault="008C2FC6" w:rsidP="00DF2541">
    <w:pPr>
      <w:pStyle w:val="af0"/>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2FC6" w:rsidRDefault="008C2FC6" w:rsidP="00DF2541">
    <w:pPr>
      <w:pStyle w:val="af0"/>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4B2F" w:rsidRDefault="00944B2F">
      <w:r>
        <w:separator/>
      </w:r>
    </w:p>
  </w:footnote>
  <w:footnote w:type="continuationSeparator" w:id="0">
    <w:p w:rsidR="00944B2F" w:rsidRDefault="00944B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2FC6" w:rsidRDefault="008C2FC6" w:rsidP="009F5873">
    <w:pPr>
      <w:framePr w:wrap="around" w:vAnchor="text" w:hAnchor="margin" w:xAlign="right" w:y="1"/>
      <w:rPr>
        <w:rStyle w:val="ae"/>
      </w:rPr>
    </w:pPr>
    <w:r>
      <w:rPr>
        <w:rStyle w:val="ae"/>
      </w:rPr>
      <w:fldChar w:fldCharType="begin"/>
    </w:r>
    <w:r>
      <w:rPr>
        <w:rStyle w:val="ae"/>
      </w:rPr>
      <w:instrText xml:space="preserve">PAGE  </w:instrText>
    </w:r>
    <w:r>
      <w:rPr>
        <w:rStyle w:val="ae"/>
      </w:rPr>
      <w:fldChar w:fldCharType="end"/>
    </w:r>
  </w:p>
  <w:p w:rsidR="008C2FC6" w:rsidRDefault="008C2FC6" w:rsidP="00572AEF">
    <w:pP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2FC6" w:rsidRDefault="008C2FC6" w:rsidP="00EA21A4">
    <w:pPr>
      <w:framePr w:wrap="around" w:vAnchor="text" w:hAnchor="margin" w:xAlign="right" w:y="1"/>
      <w:rPr>
        <w:rStyle w:val="ae"/>
      </w:rPr>
    </w:pPr>
    <w:r>
      <w:rPr>
        <w:rStyle w:val="ae"/>
      </w:rPr>
      <w:fldChar w:fldCharType="begin"/>
    </w:r>
    <w:r>
      <w:rPr>
        <w:rStyle w:val="ae"/>
      </w:rPr>
      <w:instrText xml:space="preserve">PAGE  </w:instrText>
    </w:r>
    <w:r>
      <w:rPr>
        <w:rStyle w:val="ae"/>
      </w:rPr>
      <w:fldChar w:fldCharType="separate"/>
    </w:r>
    <w:r w:rsidR="004A3760">
      <w:rPr>
        <w:rStyle w:val="ae"/>
        <w:noProof/>
      </w:rPr>
      <w:t>2</w:t>
    </w:r>
    <w:r>
      <w:rPr>
        <w:rStyle w:val="ae"/>
      </w:rPr>
      <w:fldChar w:fldCharType="end"/>
    </w:r>
  </w:p>
  <w:p w:rsidR="008C2FC6" w:rsidRDefault="008C2FC6" w:rsidP="00F420F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A4E684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DB03BF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716F5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B4FEC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FBA9B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66BC4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DEADDE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4CC07C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AC4A88E"/>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36CA3C"/>
    <w:lvl w:ilvl="0">
      <w:start w:val="2"/>
      <w:numFmt w:val="bullet"/>
      <w:lvlText w:val="–"/>
      <w:lvlJc w:val="left"/>
      <w:pPr>
        <w:ind w:left="360" w:hanging="360"/>
      </w:pPr>
      <w:rPr>
        <w:rFonts w:ascii="Times New Roman" w:eastAsia="Calibri" w:hAnsi="Times New Roman" w:cs="Times New Roman" w:hint="default"/>
      </w:rPr>
    </w:lvl>
  </w:abstractNum>
  <w:abstractNum w:abstractNumId="10" w15:restartNumberingAfterBreak="0">
    <w:nsid w:val="041720E2"/>
    <w:multiLevelType w:val="hybridMultilevel"/>
    <w:tmpl w:val="40D811C0"/>
    <w:lvl w:ilvl="0" w:tplc="8688A3F2">
      <w:start w:val="1"/>
      <w:numFmt w:val="decimal"/>
      <w:lvlText w:val="%1)"/>
      <w:lvlJc w:val="left"/>
      <w:pPr>
        <w:tabs>
          <w:tab w:val="num" w:pos="709"/>
        </w:tabs>
        <w:ind w:left="0" w:firstLine="709"/>
      </w:pPr>
    </w:lvl>
    <w:lvl w:ilvl="1" w:tplc="04190019">
      <w:start w:val="1"/>
      <w:numFmt w:val="lowerLetter"/>
      <w:lvlText w:val="%2."/>
      <w:lvlJc w:val="left"/>
      <w:pPr>
        <w:tabs>
          <w:tab w:val="num" w:pos="1440"/>
        </w:tabs>
        <w:ind w:left="1440" w:hanging="360"/>
      </w:pPr>
    </w:lvl>
    <w:lvl w:ilvl="2" w:tplc="314CA26E">
      <w:start w:val="1"/>
      <w:numFmt w:val="decimal"/>
      <w:pStyle w:val="2"/>
      <w:lvlText w:val="%3)"/>
      <w:lvlJc w:val="left"/>
      <w:pPr>
        <w:tabs>
          <w:tab w:val="num" w:pos="709"/>
        </w:tabs>
        <w:ind w:left="0" w:firstLine="709"/>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1" w15:restartNumberingAfterBreak="0">
    <w:nsid w:val="11AE050F"/>
    <w:multiLevelType w:val="hybridMultilevel"/>
    <w:tmpl w:val="BC327D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37D5678"/>
    <w:multiLevelType w:val="hybridMultilevel"/>
    <w:tmpl w:val="17EAC2E2"/>
    <w:lvl w:ilvl="0" w:tplc="8888592A">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3" w15:restartNumberingAfterBreak="0">
    <w:nsid w:val="156A422D"/>
    <w:multiLevelType w:val="multilevel"/>
    <w:tmpl w:val="FE5EF4B6"/>
    <w:lvl w:ilvl="0">
      <w:start w:val="1"/>
      <w:numFmt w:val="decimal"/>
      <w:pStyle w:val="Numeric1"/>
      <w:suff w:val="space"/>
      <w:lvlText w:val="%1 "/>
      <w:lvlJc w:val="left"/>
      <w:pPr>
        <w:ind w:left="0" w:firstLine="709"/>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4" w15:restartNumberingAfterBreak="0">
    <w:nsid w:val="173E6449"/>
    <w:multiLevelType w:val="hybridMultilevel"/>
    <w:tmpl w:val="D62256D2"/>
    <w:lvl w:ilvl="0" w:tplc="C5AE17EA">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5" w15:restartNumberingAfterBreak="0">
    <w:nsid w:val="1CD95FB5"/>
    <w:multiLevelType w:val="multilevel"/>
    <w:tmpl w:val="929E207E"/>
    <w:lvl w:ilvl="0">
      <w:start w:val="1"/>
      <w:numFmt w:val="decimal"/>
      <w:pStyle w:val="a0"/>
      <w:suff w:val="space"/>
      <w:lvlText w:val="%1"/>
      <w:lvlJc w:val="left"/>
      <w:pPr>
        <w:ind w:left="0" w:firstLine="709"/>
      </w:pPr>
      <w:rPr>
        <w:rFonts w:hint="default"/>
        <w:sz w:val="28"/>
      </w:rPr>
    </w:lvl>
    <w:lvl w:ilvl="1">
      <w:start w:val="1"/>
      <w:numFmt w:val="bullet"/>
      <w:suff w:val="space"/>
      <w:lvlText w:val=""/>
      <w:lvlJc w:val="left"/>
      <w:pPr>
        <w:ind w:left="0" w:firstLine="1418"/>
      </w:pPr>
      <w:rPr>
        <w:rFonts w:ascii="Symbol" w:hAnsi="Symbol" w:hint="default"/>
        <w:color w:val="auto"/>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24102EDE"/>
    <w:multiLevelType w:val="hybridMultilevel"/>
    <w:tmpl w:val="6636AECC"/>
    <w:lvl w:ilvl="0" w:tplc="A00A22D8">
      <w:start w:val="1"/>
      <w:numFmt w:val="decimal"/>
      <w:pStyle w:val="a1"/>
      <w:lvlText w:val="%1"/>
      <w:lvlJc w:val="left"/>
      <w:pPr>
        <w:ind w:left="1400" w:hanging="360"/>
      </w:pPr>
      <w:rPr>
        <w:rFonts w:hint="default"/>
      </w:r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7" w15:restartNumberingAfterBreak="0">
    <w:nsid w:val="2A801DA1"/>
    <w:multiLevelType w:val="multilevel"/>
    <w:tmpl w:val="D9AC5A6C"/>
    <w:lvl w:ilvl="0">
      <w:start w:val="1"/>
      <w:numFmt w:val="decimal"/>
      <w:pStyle w:val="a2"/>
      <w:suff w:val="space"/>
      <w:lvlText w:val="%1)"/>
      <w:lvlJc w:val="left"/>
      <w:pPr>
        <w:ind w:left="0" w:firstLine="709"/>
      </w:pPr>
      <w:rPr>
        <w:rFonts w:hint="default"/>
      </w:rPr>
    </w:lvl>
    <w:lvl w:ilvl="1">
      <w:start w:val="1"/>
      <w:numFmt w:val="bullet"/>
      <w:suff w:val="space"/>
      <w:lvlText w:val=""/>
      <w:lvlJc w:val="left"/>
      <w:pPr>
        <w:ind w:left="0" w:firstLine="1418"/>
      </w:pPr>
      <w:rPr>
        <w:rFonts w:ascii="Symbol" w:hAnsi="Symbol" w:hint="default"/>
        <w:color w:val="auto"/>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15:restartNumberingAfterBreak="0">
    <w:nsid w:val="2BE520C7"/>
    <w:multiLevelType w:val="hybridMultilevel"/>
    <w:tmpl w:val="8E84FB84"/>
    <w:lvl w:ilvl="0" w:tplc="AE50CE78">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9" w15:restartNumberingAfterBreak="0">
    <w:nsid w:val="31443DEC"/>
    <w:multiLevelType w:val="multilevel"/>
    <w:tmpl w:val="82A0D7F4"/>
    <w:lvl w:ilvl="0">
      <w:start w:val="1"/>
      <w:numFmt w:val="decimal"/>
      <w:pStyle w:val="Numeric10"/>
      <w:suff w:val="space"/>
      <w:lvlText w:val="%1)"/>
      <w:lvlJc w:val="left"/>
      <w:pPr>
        <w:ind w:left="0" w:firstLine="709"/>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0" w15:restartNumberingAfterBreak="0">
    <w:nsid w:val="34BD0693"/>
    <w:multiLevelType w:val="hybridMultilevel"/>
    <w:tmpl w:val="C988DE0A"/>
    <w:lvl w:ilvl="0" w:tplc="132267A0">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1" w15:restartNumberingAfterBreak="0">
    <w:nsid w:val="38DB7040"/>
    <w:multiLevelType w:val="hybridMultilevel"/>
    <w:tmpl w:val="AD4EFC0A"/>
    <w:lvl w:ilvl="0" w:tplc="AC444E92">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2" w15:restartNumberingAfterBreak="0">
    <w:nsid w:val="46334B54"/>
    <w:multiLevelType w:val="hybridMultilevel"/>
    <w:tmpl w:val="6896B03A"/>
    <w:lvl w:ilvl="0" w:tplc="2DD6F11C">
      <w:start w:val="1"/>
      <w:numFmt w:val="lowerLetter"/>
      <w:pStyle w:val="Numerica"/>
      <w:suff w:val="space"/>
      <w:lvlText w:val="%1)"/>
      <w:lvlJc w:val="left"/>
      <w:pPr>
        <w:ind w:left="708" w:firstLine="709"/>
      </w:pPr>
      <w:rPr>
        <w:rFonts w:hint="default"/>
      </w:rPr>
    </w:lvl>
    <w:lvl w:ilvl="1" w:tplc="04220019" w:tentative="1">
      <w:start w:val="1"/>
      <w:numFmt w:val="lowerLetter"/>
      <w:lvlText w:val="%2."/>
      <w:lvlJc w:val="left"/>
      <w:pPr>
        <w:ind w:left="2857" w:hanging="360"/>
      </w:pPr>
    </w:lvl>
    <w:lvl w:ilvl="2" w:tplc="0422001B" w:tentative="1">
      <w:start w:val="1"/>
      <w:numFmt w:val="lowerRoman"/>
      <w:lvlText w:val="%3."/>
      <w:lvlJc w:val="right"/>
      <w:pPr>
        <w:ind w:left="3577" w:hanging="180"/>
      </w:pPr>
    </w:lvl>
    <w:lvl w:ilvl="3" w:tplc="0422000F" w:tentative="1">
      <w:start w:val="1"/>
      <w:numFmt w:val="decimal"/>
      <w:lvlText w:val="%4."/>
      <w:lvlJc w:val="left"/>
      <w:pPr>
        <w:ind w:left="4297" w:hanging="360"/>
      </w:pPr>
    </w:lvl>
    <w:lvl w:ilvl="4" w:tplc="04220019" w:tentative="1">
      <w:start w:val="1"/>
      <w:numFmt w:val="lowerLetter"/>
      <w:lvlText w:val="%5."/>
      <w:lvlJc w:val="left"/>
      <w:pPr>
        <w:ind w:left="5017" w:hanging="360"/>
      </w:pPr>
    </w:lvl>
    <w:lvl w:ilvl="5" w:tplc="0422001B" w:tentative="1">
      <w:start w:val="1"/>
      <w:numFmt w:val="lowerRoman"/>
      <w:lvlText w:val="%6."/>
      <w:lvlJc w:val="right"/>
      <w:pPr>
        <w:ind w:left="5737" w:hanging="180"/>
      </w:pPr>
    </w:lvl>
    <w:lvl w:ilvl="6" w:tplc="0422000F" w:tentative="1">
      <w:start w:val="1"/>
      <w:numFmt w:val="decimal"/>
      <w:lvlText w:val="%7."/>
      <w:lvlJc w:val="left"/>
      <w:pPr>
        <w:ind w:left="6457" w:hanging="360"/>
      </w:pPr>
    </w:lvl>
    <w:lvl w:ilvl="7" w:tplc="04220019" w:tentative="1">
      <w:start w:val="1"/>
      <w:numFmt w:val="lowerLetter"/>
      <w:lvlText w:val="%8."/>
      <w:lvlJc w:val="left"/>
      <w:pPr>
        <w:ind w:left="7177" w:hanging="360"/>
      </w:pPr>
    </w:lvl>
    <w:lvl w:ilvl="8" w:tplc="0422001B" w:tentative="1">
      <w:start w:val="1"/>
      <w:numFmt w:val="lowerRoman"/>
      <w:lvlText w:val="%9."/>
      <w:lvlJc w:val="right"/>
      <w:pPr>
        <w:ind w:left="7897" w:hanging="180"/>
      </w:pPr>
    </w:lvl>
  </w:abstractNum>
  <w:abstractNum w:abstractNumId="23" w15:restartNumberingAfterBreak="0">
    <w:nsid w:val="48AD612E"/>
    <w:multiLevelType w:val="hybridMultilevel"/>
    <w:tmpl w:val="FD6C9DDA"/>
    <w:lvl w:ilvl="0" w:tplc="F4E466E0">
      <w:start w:val="3"/>
      <w:numFmt w:val="bullet"/>
      <w:lvlText w:val="-"/>
      <w:lvlJc w:val="left"/>
      <w:pPr>
        <w:ind w:left="1069" w:hanging="360"/>
      </w:pPr>
      <w:rPr>
        <w:rFonts w:ascii="Times New Roman" w:eastAsia="Calibr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4" w15:restartNumberingAfterBreak="0">
    <w:nsid w:val="58B67788"/>
    <w:multiLevelType w:val="hybridMultilevel"/>
    <w:tmpl w:val="E2DA6BEC"/>
    <w:lvl w:ilvl="0" w:tplc="FB962D7A">
      <w:start w:val="2"/>
      <w:numFmt w:val="bullet"/>
      <w:pStyle w:val="a3"/>
      <w:lvlText w:val="–"/>
      <w:lvlJc w:val="left"/>
      <w:pPr>
        <w:ind w:left="0" w:firstLine="709"/>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DDC1423"/>
    <w:multiLevelType w:val="hybridMultilevel"/>
    <w:tmpl w:val="96B08D94"/>
    <w:lvl w:ilvl="0" w:tplc="F0FA32A0">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6" w15:restartNumberingAfterBreak="0">
    <w:nsid w:val="5FF511C0"/>
    <w:multiLevelType w:val="hybridMultilevel"/>
    <w:tmpl w:val="E04C7858"/>
    <w:lvl w:ilvl="0" w:tplc="60A2C4E4">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7" w15:restartNumberingAfterBreak="0">
    <w:nsid w:val="61025C8F"/>
    <w:multiLevelType w:val="hybridMultilevel"/>
    <w:tmpl w:val="273A348A"/>
    <w:lvl w:ilvl="0" w:tplc="2D46346A">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28" w15:restartNumberingAfterBreak="0">
    <w:nsid w:val="650372D7"/>
    <w:multiLevelType w:val="hybridMultilevel"/>
    <w:tmpl w:val="D91EEE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6127E59"/>
    <w:multiLevelType w:val="hybridMultilevel"/>
    <w:tmpl w:val="A56CCE96"/>
    <w:lvl w:ilvl="0" w:tplc="599066B4">
      <w:start w:val="2"/>
      <w:numFmt w:val="bullet"/>
      <w:lvlText w:val="–"/>
      <w:lvlJc w:val="left"/>
      <w:pPr>
        <w:ind w:left="1069" w:hanging="360"/>
      </w:pPr>
      <w:rPr>
        <w:rFonts w:ascii="Times New Roman" w:eastAsia="Calibri" w:hAnsi="Times New Roman"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7557A82"/>
    <w:multiLevelType w:val="hybridMultilevel"/>
    <w:tmpl w:val="BC327D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79809EE"/>
    <w:multiLevelType w:val="hybridMultilevel"/>
    <w:tmpl w:val="BC327D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EB441E7"/>
    <w:multiLevelType w:val="multilevel"/>
    <w:tmpl w:val="8AF8F372"/>
    <w:lvl w:ilvl="0">
      <w:start w:val="1"/>
      <w:numFmt w:val="bullet"/>
      <w:pStyle w:val="Markedstd"/>
      <w:suff w:val="space"/>
      <w:lvlText w:val=""/>
      <w:lvlJc w:val="left"/>
      <w:pPr>
        <w:ind w:left="0" w:firstLine="709"/>
      </w:pPr>
      <w:rPr>
        <w:rFonts w:ascii="Symbol" w:hAnsi="Symbol" w:hint="default"/>
      </w:rPr>
    </w:lvl>
    <w:lvl w:ilvl="1">
      <w:start w:val="1"/>
      <w:numFmt w:val="bullet"/>
      <w:suff w:val="space"/>
      <w:lvlText w:val=""/>
      <w:lvlJc w:val="left"/>
      <w:pPr>
        <w:ind w:left="0" w:firstLine="709"/>
      </w:pPr>
      <w:rPr>
        <w:rFonts w:ascii="Symbol" w:hAnsi="Symbol" w:hint="default"/>
      </w:rPr>
    </w:lvl>
    <w:lvl w:ilvl="2">
      <w:start w:val="1"/>
      <w:numFmt w:val="bullet"/>
      <w:suff w:val="space"/>
      <w:lvlText w:val=""/>
      <w:lvlJc w:val="left"/>
      <w:pPr>
        <w:ind w:left="6691" w:hanging="3856"/>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3" w15:restartNumberingAfterBreak="0">
    <w:nsid w:val="72CD74E2"/>
    <w:multiLevelType w:val="hybridMultilevel"/>
    <w:tmpl w:val="BC327D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7857067"/>
    <w:multiLevelType w:val="hybridMultilevel"/>
    <w:tmpl w:val="04C07818"/>
    <w:lvl w:ilvl="0" w:tplc="D91CC256">
      <w:start w:val="1"/>
      <w:numFmt w:val="russianLower"/>
      <w:pStyle w:val="Numeric"/>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706E43"/>
    <w:multiLevelType w:val="hybridMultilevel"/>
    <w:tmpl w:val="387432F2"/>
    <w:lvl w:ilvl="0" w:tplc="590C8BC8">
      <w:start w:val="1"/>
      <w:numFmt w:val="decimal"/>
      <w:lvlText w:val="%1."/>
      <w:lvlJc w:val="left"/>
      <w:pPr>
        <w:tabs>
          <w:tab w:val="num" w:pos="1890"/>
        </w:tabs>
        <w:ind w:left="1890" w:hanging="1170"/>
      </w:pPr>
      <w:rPr>
        <w:rFonts w:hint="default"/>
      </w:rPr>
    </w:lvl>
    <w:lvl w:ilvl="1" w:tplc="ECF29220">
      <w:start w:val="1"/>
      <w:numFmt w:val="lowerLetter"/>
      <w:lvlText w:val="%2."/>
      <w:lvlJc w:val="left"/>
      <w:pPr>
        <w:tabs>
          <w:tab w:val="num" w:pos="1800"/>
        </w:tabs>
        <w:ind w:left="1800" w:hanging="360"/>
      </w:pPr>
    </w:lvl>
    <w:lvl w:ilvl="2" w:tplc="70A841C4">
      <w:start w:val="1"/>
      <w:numFmt w:val="lowerRoman"/>
      <w:lvlText w:val="%3."/>
      <w:lvlJc w:val="right"/>
      <w:pPr>
        <w:tabs>
          <w:tab w:val="num" w:pos="2520"/>
        </w:tabs>
        <w:ind w:left="2520" w:hanging="180"/>
      </w:pPr>
    </w:lvl>
    <w:lvl w:ilvl="3" w:tplc="667E66EA">
      <w:start w:val="1"/>
      <w:numFmt w:val="decimal"/>
      <w:lvlText w:val="%4."/>
      <w:lvlJc w:val="left"/>
      <w:pPr>
        <w:tabs>
          <w:tab w:val="num" w:pos="3240"/>
        </w:tabs>
        <w:ind w:left="3240" w:hanging="360"/>
      </w:pPr>
    </w:lvl>
    <w:lvl w:ilvl="4" w:tplc="7B8A036A">
      <w:start w:val="1"/>
      <w:numFmt w:val="lowerLetter"/>
      <w:lvlText w:val="%5."/>
      <w:lvlJc w:val="left"/>
      <w:pPr>
        <w:tabs>
          <w:tab w:val="num" w:pos="3960"/>
        </w:tabs>
        <w:ind w:left="3960" w:hanging="360"/>
      </w:pPr>
    </w:lvl>
    <w:lvl w:ilvl="5" w:tplc="62E0C2BC">
      <w:start w:val="1"/>
      <w:numFmt w:val="lowerRoman"/>
      <w:lvlText w:val="%6."/>
      <w:lvlJc w:val="right"/>
      <w:pPr>
        <w:tabs>
          <w:tab w:val="num" w:pos="4680"/>
        </w:tabs>
        <w:ind w:left="4680" w:hanging="180"/>
      </w:pPr>
    </w:lvl>
    <w:lvl w:ilvl="6" w:tplc="24CCF1F2">
      <w:start w:val="1"/>
      <w:numFmt w:val="decimal"/>
      <w:lvlText w:val="%7."/>
      <w:lvlJc w:val="left"/>
      <w:pPr>
        <w:tabs>
          <w:tab w:val="num" w:pos="5400"/>
        </w:tabs>
        <w:ind w:left="5400" w:hanging="360"/>
      </w:pPr>
    </w:lvl>
    <w:lvl w:ilvl="7" w:tplc="631804EC">
      <w:start w:val="1"/>
      <w:numFmt w:val="lowerLetter"/>
      <w:lvlText w:val="%8."/>
      <w:lvlJc w:val="left"/>
      <w:pPr>
        <w:tabs>
          <w:tab w:val="num" w:pos="6120"/>
        </w:tabs>
        <w:ind w:left="6120" w:hanging="360"/>
      </w:pPr>
    </w:lvl>
    <w:lvl w:ilvl="8" w:tplc="1A1ACDD0">
      <w:start w:val="1"/>
      <w:numFmt w:val="lowerRoman"/>
      <w:lvlText w:val="%9."/>
      <w:lvlJc w:val="right"/>
      <w:pPr>
        <w:tabs>
          <w:tab w:val="num" w:pos="6840"/>
        </w:tabs>
        <w:ind w:left="6840" w:hanging="180"/>
      </w:pPr>
    </w:lvl>
  </w:abstractNum>
  <w:abstractNum w:abstractNumId="36" w15:restartNumberingAfterBreak="0">
    <w:nsid w:val="7DD80E1D"/>
    <w:multiLevelType w:val="hybridMultilevel"/>
    <w:tmpl w:val="0BE8015C"/>
    <w:lvl w:ilvl="0" w:tplc="1264F406">
      <w:start w:val="5"/>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num w:numId="1">
    <w:abstractNumId w:val="17"/>
  </w:num>
  <w:num w:numId="2">
    <w:abstractNumId w:val="32"/>
  </w:num>
  <w:num w:numId="3">
    <w:abstractNumId w:val="15"/>
  </w:num>
  <w:num w:numId="4">
    <w:abstractNumId w:val="8"/>
  </w:num>
  <w:num w:numId="5">
    <w:abstractNumId w:val="24"/>
  </w:num>
  <w:num w:numId="6">
    <w:abstractNumId w:val="32"/>
  </w:num>
  <w:num w:numId="7">
    <w:abstractNumId w:val="22"/>
  </w:num>
  <w:num w:numId="8">
    <w:abstractNumId w:val="34"/>
  </w:num>
  <w:num w:numId="9">
    <w:abstractNumId w:val="10"/>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25"/>
  </w:num>
  <w:num w:numId="18">
    <w:abstractNumId w:val="21"/>
  </w:num>
  <w:num w:numId="19">
    <w:abstractNumId w:val="36"/>
  </w:num>
  <w:num w:numId="20">
    <w:abstractNumId w:val="27"/>
  </w:num>
  <w:num w:numId="21">
    <w:abstractNumId w:val="20"/>
  </w:num>
  <w:num w:numId="22">
    <w:abstractNumId w:val="26"/>
  </w:num>
  <w:num w:numId="23">
    <w:abstractNumId w:val="18"/>
  </w:num>
  <w:num w:numId="24">
    <w:abstractNumId w:val="14"/>
  </w:num>
  <w:num w:numId="25">
    <w:abstractNumId w:val="29"/>
  </w:num>
  <w:num w:numId="26">
    <w:abstractNumId w:val="9"/>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0"/>
  </w:num>
  <w:num w:numId="35">
    <w:abstractNumId w:val="12"/>
  </w:num>
  <w:num w:numId="36">
    <w:abstractNumId w:val="33"/>
  </w:num>
  <w:num w:numId="37">
    <w:abstractNumId w:val="11"/>
  </w:num>
  <w:num w:numId="38">
    <w:abstractNumId w:val="30"/>
  </w:num>
  <w:num w:numId="39">
    <w:abstractNumId w:val="31"/>
  </w:num>
  <w:num w:numId="40">
    <w:abstractNumId w:val="28"/>
  </w:num>
  <w:num w:numId="41">
    <w:abstractNumId w:val="23"/>
  </w:num>
  <w:num w:numId="42">
    <w:abstractNumId w:val="13"/>
    <w:lvlOverride w:ilvl="0">
      <w:startOverride w:val="1"/>
    </w:lvlOverride>
  </w:num>
  <w:num w:numId="43">
    <w:abstractNumId w:val="13"/>
    <w:lvlOverride w:ilvl="0">
      <w:startOverride w:val="2"/>
    </w:lvlOverride>
  </w:num>
  <w:num w:numId="44">
    <w:abstractNumId w:val="13"/>
    <w:lvlOverride w:ilvl="0">
      <w:startOverride w:val="1"/>
    </w:lvlOverride>
  </w:num>
  <w:num w:numId="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CB3"/>
    <w:rsid w:val="00010DC1"/>
    <w:rsid w:val="00017E74"/>
    <w:rsid w:val="00022E0A"/>
    <w:rsid w:val="00033B58"/>
    <w:rsid w:val="00034C0C"/>
    <w:rsid w:val="00037AC5"/>
    <w:rsid w:val="00043A0B"/>
    <w:rsid w:val="00045417"/>
    <w:rsid w:val="00051182"/>
    <w:rsid w:val="00054FD4"/>
    <w:rsid w:val="0006035B"/>
    <w:rsid w:val="00067425"/>
    <w:rsid w:val="00071992"/>
    <w:rsid w:val="0007382D"/>
    <w:rsid w:val="00074357"/>
    <w:rsid w:val="00074B12"/>
    <w:rsid w:val="00086E98"/>
    <w:rsid w:val="00087F66"/>
    <w:rsid w:val="00091072"/>
    <w:rsid w:val="00095CE9"/>
    <w:rsid w:val="000B1ED7"/>
    <w:rsid w:val="000B3E76"/>
    <w:rsid w:val="000C2E8C"/>
    <w:rsid w:val="000D2D05"/>
    <w:rsid w:val="000E43BC"/>
    <w:rsid w:val="000E6721"/>
    <w:rsid w:val="000E6767"/>
    <w:rsid w:val="000F0C48"/>
    <w:rsid w:val="000F496D"/>
    <w:rsid w:val="000F7F8D"/>
    <w:rsid w:val="0010491D"/>
    <w:rsid w:val="001061A5"/>
    <w:rsid w:val="00106E44"/>
    <w:rsid w:val="0011012A"/>
    <w:rsid w:val="00110326"/>
    <w:rsid w:val="00111552"/>
    <w:rsid w:val="001117CC"/>
    <w:rsid w:val="00125539"/>
    <w:rsid w:val="00127B4E"/>
    <w:rsid w:val="001533B8"/>
    <w:rsid w:val="001628BE"/>
    <w:rsid w:val="001707D8"/>
    <w:rsid w:val="00173AB6"/>
    <w:rsid w:val="00174FCE"/>
    <w:rsid w:val="00177927"/>
    <w:rsid w:val="001807DE"/>
    <w:rsid w:val="00193E09"/>
    <w:rsid w:val="00194628"/>
    <w:rsid w:val="00197B55"/>
    <w:rsid w:val="001A00F8"/>
    <w:rsid w:val="001A1DD5"/>
    <w:rsid w:val="001A276F"/>
    <w:rsid w:val="001B2008"/>
    <w:rsid w:val="001B302B"/>
    <w:rsid w:val="001B3A97"/>
    <w:rsid w:val="001C15BD"/>
    <w:rsid w:val="001C3C31"/>
    <w:rsid w:val="001D497C"/>
    <w:rsid w:val="001E6F2F"/>
    <w:rsid w:val="001F0190"/>
    <w:rsid w:val="001F4150"/>
    <w:rsid w:val="001F6C90"/>
    <w:rsid w:val="001F7623"/>
    <w:rsid w:val="002016E7"/>
    <w:rsid w:val="00201993"/>
    <w:rsid w:val="002159AF"/>
    <w:rsid w:val="00215D3D"/>
    <w:rsid w:val="0022090B"/>
    <w:rsid w:val="00220F7A"/>
    <w:rsid w:val="00222350"/>
    <w:rsid w:val="00222D05"/>
    <w:rsid w:val="00226D62"/>
    <w:rsid w:val="00230613"/>
    <w:rsid w:val="00231545"/>
    <w:rsid w:val="00235F59"/>
    <w:rsid w:val="00237505"/>
    <w:rsid w:val="0024613C"/>
    <w:rsid w:val="00251680"/>
    <w:rsid w:val="002559E1"/>
    <w:rsid w:val="002561EF"/>
    <w:rsid w:val="0025684A"/>
    <w:rsid w:val="00262A6E"/>
    <w:rsid w:val="00273AFF"/>
    <w:rsid w:val="00285B4D"/>
    <w:rsid w:val="002B48DD"/>
    <w:rsid w:val="002B594C"/>
    <w:rsid w:val="002C22C2"/>
    <w:rsid w:val="002C6131"/>
    <w:rsid w:val="002D0EA7"/>
    <w:rsid w:val="002D29A4"/>
    <w:rsid w:val="002D378E"/>
    <w:rsid w:val="002D486E"/>
    <w:rsid w:val="002D5B19"/>
    <w:rsid w:val="002E0322"/>
    <w:rsid w:val="002E1847"/>
    <w:rsid w:val="002E2380"/>
    <w:rsid w:val="002F491E"/>
    <w:rsid w:val="003062CF"/>
    <w:rsid w:val="00306E49"/>
    <w:rsid w:val="00315F41"/>
    <w:rsid w:val="00316349"/>
    <w:rsid w:val="00316F27"/>
    <w:rsid w:val="0032068B"/>
    <w:rsid w:val="0032352B"/>
    <w:rsid w:val="00325C5A"/>
    <w:rsid w:val="00336343"/>
    <w:rsid w:val="0034025E"/>
    <w:rsid w:val="00342636"/>
    <w:rsid w:val="00346767"/>
    <w:rsid w:val="00346997"/>
    <w:rsid w:val="00351C9D"/>
    <w:rsid w:val="003525E3"/>
    <w:rsid w:val="0035265B"/>
    <w:rsid w:val="00362976"/>
    <w:rsid w:val="00364422"/>
    <w:rsid w:val="00367C3E"/>
    <w:rsid w:val="00376761"/>
    <w:rsid w:val="00380CE7"/>
    <w:rsid w:val="00393AC8"/>
    <w:rsid w:val="003A0CB1"/>
    <w:rsid w:val="003A163F"/>
    <w:rsid w:val="003C25A4"/>
    <w:rsid w:val="003C2C32"/>
    <w:rsid w:val="003C7C93"/>
    <w:rsid w:val="003D568E"/>
    <w:rsid w:val="003D6376"/>
    <w:rsid w:val="003E15FE"/>
    <w:rsid w:val="003E39A0"/>
    <w:rsid w:val="003F1469"/>
    <w:rsid w:val="003F44AC"/>
    <w:rsid w:val="00406661"/>
    <w:rsid w:val="00410F51"/>
    <w:rsid w:val="00416E5E"/>
    <w:rsid w:val="00417915"/>
    <w:rsid w:val="00422391"/>
    <w:rsid w:val="00424CD6"/>
    <w:rsid w:val="00425A8C"/>
    <w:rsid w:val="00430369"/>
    <w:rsid w:val="00432B75"/>
    <w:rsid w:val="004557BE"/>
    <w:rsid w:val="00455F98"/>
    <w:rsid w:val="004606D3"/>
    <w:rsid w:val="00461464"/>
    <w:rsid w:val="00473896"/>
    <w:rsid w:val="00484188"/>
    <w:rsid w:val="00490DF7"/>
    <w:rsid w:val="00492C60"/>
    <w:rsid w:val="00494175"/>
    <w:rsid w:val="004949AF"/>
    <w:rsid w:val="00494F5B"/>
    <w:rsid w:val="004962D1"/>
    <w:rsid w:val="004A3760"/>
    <w:rsid w:val="004B253D"/>
    <w:rsid w:val="004B284C"/>
    <w:rsid w:val="004C0B29"/>
    <w:rsid w:val="004E06A2"/>
    <w:rsid w:val="004E1323"/>
    <w:rsid w:val="004E472B"/>
    <w:rsid w:val="004F57AE"/>
    <w:rsid w:val="005001F6"/>
    <w:rsid w:val="00504FDB"/>
    <w:rsid w:val="005075D8"/>
    <w:rsid w:val="00507625"/>
    <w:rsid w:val="00512109"/>
    <w:rsid w:val="0051264D"/>
    <w:rsid w:val="00516B81"/>
    <w:rsid w:val="005216DF"/>
    <w:rsid w:val="00521BBE"/>
    <w:rsid w:val="00524F18"/>
    <w:rsid w:val="005252E6"/>
    <w:rsid w:val="00527EF5"/>
    <w:rsid w:val="005428BE"/>
    <w:rsid w:val="00544DB8"/>
    <w:rsid w:val="005548E2"/>
    <w:rsid w:val="00563306"/>
    <w:rsid w:val="00566198"/>
    <w:rsid w:val="0056691A"/>
    <w:rsid w:val="005676F0"/>
    <w:rsid w:val="00570CA5"/>
    <w:rsid w:val="00571FFD"/>
    <w:rsid w:val="00572AEF"/>
    <w:rsid w:val="00575128"/>
    <w:rsid w:val="00580E62"/>
    <w:rsid w:val="005967FA"/>
    <w:rsid w:val="005A03AF"/>
    <w:rsid w:val="005A3530"/>
    <w:rsid w:val="005A62EB"/>
    <w:rsid w:val="005A774D"/>
    <w:rsid w:val="005B37BD"/>
    <w:rsid w:val="005B52BA"/>
    <w:rsid w:val="005C6F03"/>
    <w:rsid w:val="005C718F"/>
    <w:rsid w:val="005D096A"/>
    <w:rsid w:val="005D2945"/>
    <w:rsid w:val="005D331D"/>
    <w:rsid w:val="005D35ED"/>
    <w:rsid w:val="005D3637"/>
    <w:rsid w:val="005E0FAC"/>
    <w:rsid w:val="005E3EB0"/>
    <w:rsid w:val="005E53C0"/>
    <w:rsid w:val="005E6DBF"/>
    <w:rsid w:val="005E712C"/>
    <w:rsid w:val="005E77E9"/>
    <w:rsid w:val="005E7A58"/>
    <w:rsid w:val="005F26BD"/>
    <w:rsid w:val="005F474C"/>
    <w:rsid w:val="0060324C"/>
    <w:rsid w:val="006076E9"/>
    <w:rsid w:val="00610E08"/>
    <w:rsid w:val="00622387"/>
    <w:rsid w:val="00624751"/>
    <w:rsid w:val="00633326"/>
    <w:rsid w:val="00633355"/>
    <w:rsid w:val="00645FD7"/>
    <w:rsid w:val="00651B41"/>
    <w:rsid w:val="00652C7D"/>
    <w:rsid w:val="00652F3B"/>
    <w:rsid w:val="00663232"/>
    <w:rsid w:val="00663D20"/>
    <w:rsid w:val="006779FB"/>
    <w:rsid w:val="00677F65"/>
    <w:rsid w:val="00680820"/>
    <w:rsid w:val="00681A7F"/>
    <w:rsid w:val="006835FE"/>
    <w:rsid w:val="00683C8C"/>
    <w:rsid w:val="006860FD"/>
    <w:rsid w:val="00686C77"/>
    <w:rsid w:val="0069034E"/>
    <w:rsid w:val="006921CB"/>
    <w:rsid w:val="0069781B"/>
    <w:rsid w:val="006A7684"/>
    <w:rsid w:val="006B0860"/>
    <w:rsid w:val="006B28E8"/>
    <w:rsid w:val="006B2F46"/>
    <w:rsid w:val="006B5BFA"/>
    <w:rsid w:val="006C0347"/>
    <w:rsid w:val="006C5B0E"/>
    <w:rsid w:val="006C7F9A"/>
    <w:rsid w:val="006D1A98"/>
    <w:rsid w:val="006D1CE2"/>
    <w:rsid w:val="006D7F0B"/>
    <w:rsid w:val="006E1408"/>
    <w:rsid w:val="006F0870"/>
    <w:rsid w:val="006F7166"/>
    <w:rsid w:val="00707EF5"/>
    <w:rsid w:val="00712146"/>
    <w:rsid w:val="00717E11"/>
    <w:rsid w:val="00725BEC"/>
    <w:rsid w:val="007268B7"/>
    <w:rsid w:val="00726E0A"/>
    <w:rsid w:val="0073089A"/>
    <w:rsid w:val="00737812"/>
    <w:rsid w:val="00742CB0"/>
    <w:rsid w:val="007566EC"/>
    <w:rsid w:val="00760889"/>
    <w:rsid w:val="00761732"/>
    <w:rsid w:val="00770D37"/>
    <w:rsid w:val="00771F36"/>
    <w:rsid w:val="00780D98"/>
    <w:rsid w:val="00792D6A"/>
    <w:rsid w:val="007965BE"/>
    <w:rsid w:val="007A26D6"/>
    <w:rsid w:val="007A3205"/>
    <w:rsid w:val="007A38B5"/>
    <w:rsid w:val="007A56B8"/>
    <w:rsid w:val="007B559B"/>
    <w:rsid w:val="007C4F25"/>
    <w:rsid w:val="007D0381"/>
    <w:rsid w:val="007D738B"/>
    <w:rsid w:val="007E0B37"/>
    <w:rsid w:val="007F4399"/>
    <w:rsid w:val="007F538E"/>
    <w:rsid w:val="00800A14"/>
    <w:rsid w:val="00803FFE"/>
    <w:rsid w:val="008061B5"/>
    <w:rsid w:val="0081385E"/>
    <w:rsid w:val="008142B2"/>
    <w:rsid w:val="00817369"/>
    <w:rsid w:val="00823843"/>
    <w:rsid w:val="0082565B"/>
    <w:rsid w:val="00840263"/>
    <w:rsid w:val="00841628"/>
    <w:rsid w:val="00852849"/>
    <w:rsid w:val="008543DE"/>
    <w:rsid w:val="008619D6"/>
    <w:rsid w:val="00871634"/>
    <w:rsid w:val="00874C07"/>
    <w:rsid w:val="00874EA1"/>
    <w:rsid w:val="00877EFC"/>
    <w:rsid w:val="00885992"/>
    <w:rsid w:val="008859D6"/>
    <w:rsid w:val="0088610D"/>
    <w:rsid w:val="00886F08"/>
    <w:rsid w:val="0089293E"/>
    <w:rsid w:val="008930ED"/>
    <w:rsid w:val="008B1E04"/>
    <w:rsid w:val="008B70F9"/>
    <w:rsid w:val="008C2FC6"/>
    <w:rsid w:val="008E3B2F"/>
    <w:rsid w:val="008E6D33"/>
    <w:rsid w:val="008F01A0"/>
    <w:rsid w:val="008F1950"/>
    <w:rsid w:val="008F1B29"/>
    <w:rsid w:val="008F49A6"/>
    <w:rsid w:val="008F55EB"/>
    <w:rsid w:val="008F6559"/>
    <w:rsid w:val="00902D70"/>
    <w:rsid w:val="009058CA"/>
    <w:rsid w:val="00905D72"/>
    <w:rsid w:val="00907976"/>
    <w:rsid w:val="00917858"/>
    <w:rsid w:val="00924CE0"/>
    <w:rsid w:val="00930A82"/>
    <w:rsid w:val="00932EDB"/>
    <w:rsid w:val="009330E8"/>
    <w:rsid w:val="00944B2F"/>
    <w:rsid w:val="0094748F"/>
    <w:rsid w:val="009477B4"/>
    <w:rsid w:val="00960272"/>
    <w:rsid w:val="00960AF1"/>
    <w:rsid w:val="00961700"/>
    <w:rsid w:val="00965DBB"/>
    <w:rsid w:val="00967824"/>
    <w:rsid w:val="00967F81"/>
    <w:rsid w:val="009741F2"/>
    <w:rsid w:val="00977B0D"/>
    <w:rsid w:val="009832F9"/>
    <w:rsid w:val="00984729"/>
    <w:rsid w:val="00993310"/>
    <w:rsid w:val="0099441C"/>
    <w:rsid w:val="009A4AAD"/>
    <w:rsid w:val="009B0717"/>
    <w:rsid w:val="009B2B8B"/>
    <w:rsid w:val="009B5A15"/>
    <w:rsid w:val="009B7816"/>
    <w:rsid w:val="009C586C"/>
    <w:rsid w:val="009C6740"/>
    <w:rsid w:val="009C6C01"/>
    <w:rsid w:val="009D0BC7"/>
    <w:rsid w:val="009E23A8"/>
    <w:rsid w:val="009E3069"/>
    <w:rsid w:val="009E72A6"/>
    <w:rsid w:val="009F48EB"/>
    <w:rsid w:val="009F5873"/>
    <w:rsid w:val="009F7F97"/>
    <w:rsid w:val="00A012DA"/>
    <w:rsid w:val="00A07F48"/>
    <w:rsid w:val="00A12415"/>
    <w:rsid w:val="00A13DA5"/>
    <w:rsid w:val="00A14BFF"/>
    <w:rsid w:val="00A150FF"/>
    <w:rsid w:val="00A25C10"/>
    <w:rsid w:val="00A26731"/>
    <w:rsid w:val="00A33458"/>
    <w:rsid w:val="00A33AD4"/>
    <w:rsid w:val="00A420F4"/>
    <w:rsid w:val="00A559EC"/>
    <w:rsid w:val="00A671EF"/>
    <w:rsid w:val="00A733B5"/>
    <w:rsid w:val="00A7346C"/>
    <w:rsid w:val="00A763F3"/>
    <w:rsid w:val="00A82C29"/>
    <w:rsid w:val="00A87B97"/>
    <w:rsid w:val="00AA0B00"/>
    <w:rsid w:val="00AA510A"/>
    <w:rsid w:val="00AD48A9"/>
    <w:rsid w:val="00AE4094"/>
    <w:rsid w:val="00AF05F6"/>
    <w:rsid w:val="00AF2215"/>
    <w:rsid w:val="00B12184"/>
    <w:rsid w:val="00B22464"/>
    <w:rsid w:val="00B2263F"/>
    <w:rsid w:val="00B25C11"/>
    <w:rsid w:val="00B31C40"/>
    <w:rsid w:val="00B3783F"/>
    <w:rsid w:val="00B4111C"/>
    <w:rsid w:val="00B4200A"/>
    <w:rsid w:val="00B435BF"/>
    <w:rsid w:val="00B44C92"/>
    <w:rsid w:val="00B559C1"/>
    <w:rsid w:val="00B61838"/>
    <w:rsid w:val="00B6273D"/>
    <w:rsid w:val="00B63B04"/>
    <w:rsid w:val="00B65A5F"/>
    <w:rsid w:val="00B7323C"/>
    <w:rsid w:val="00B73CAB"/>
    <w:rsid w:val="00B7497B"/>
    <w:rsid w:val="00B847B5"/>
    <w:rsid w:val="00B87760"/>
    <w:rsid w:val="00B91983"/>
    <w:rsid w:val="00BB1278"/>
    <w:rsid w:val="00BB1607"/>
    <w:rsid w:val="00BB1AB4"/>
    <w:rsid w:val="00BC08EE"/>
    <w:rsid w:val="00BD193A"/>
    <w:rsid w:val="00BD2175"/>
    <w:rsid w:val="00BD6C66"/>
    <w:rsid w:val="00BE0A05"/>
    <w:rsid w:val="00BE3E8A"/>
    <w:rsid w:val="00BE4B0F"/>
    <w:rsid w:val="00BE704E"/>
    <w:rsid w:val="00C03BD9"/>
    <w:rsid w:val="00C120C9"/>
    <w:rsid w:val="00C23891"/>
    <w:rsid w:val="00C2465C"/>
    <w:rsid w:val="00C316AD"/>
    <w:rsid w:val="00C34E73"/>
    <w:rsid w:val="00C43633"/>
    <w:rsid w:val="00C445AD"/>
    <w:rsid w:val="00C53D22"/>
    <w:rsid w:val="00C5728A"/>
    <w:rsid w:val="00C57CB2"/>
    <w:rsid w:val="00C67248"/>
    <w:rsid w:val="00C679AD"/>
    <w:rsid w:val="00C728BE"/>
    <w:rsid w:val="00C728F2"/>
    <w:rsid w:val="00C757E2"/>
    <w:rsid w:val="00C77304"/>
    <w:rsid w:val="00C90734"/>
    <w:rsid w:val="00C91C1E"/>
    <w:rsid w:val="00C91CEC"/>
    <w:rsid w:val="00C95D23"/>
    <w:rsid w:val="00C97D8C"/>
    <w:rsid w:val="00CA0A34"/>
    <w:rsid w:val="00CB2B99"/>
    <w:rsid w:val="00CB38CF"/>
    <w:rsid w:val="00CB5193"/>
    <w:rsid w:val="00CB6AA5"/>
    <w:rsid w:val="00CB78AA"/>
    <w:rsid w:val="00CB7F3A"/>
    <w:rsid w:val="00CC0799"/>
    <w:rsid w:val="00CD1840"/>
    <w:rsid w:val="00CD2525"/>
    <w:rsid w:val="00CD4D78"/>
    <w:rsid w:val="00CD5DC3"/>
    <w:rsid w:val="00CF1CB3"/>
    <w:rsid w:val="00D05ED5"/>
    <w:rsid w:val="00D07F67"/>
    <w:rsid w:val="00D14EA3"/>
    <w:rsid w:val="00D2339D"/>
    <w:rsid w:val="00D25784"/>
    <w:rsid w:val="00D26832"/>
    <w:rsid w:val="00D27E63"/>
    <w:rsid w:val="00D37CE4"/>
    <w:rsid w:val="00D447F6"/>
    <w:rsid w:val="00D45FFC"/>
    <w:rsid w:val="00D517CB"/>
    <w:rsid w:val="00D6279F"/>
    <w:rsid w:val="00D634CA"/>
    <w:rsid w:val="00D65AC4"/>
    <w:rsid w:val="00D67A64"/>
    <w:rsid w:val="00D70FC7"/>
    <w:rsid w:val="00D7670A"/>
    <w:rsid w:val="00D76EED"/>
    <w:rsid w:val="00D77FB2"/>
    <w:rsid w:val="00D809C1"/>
    <w:rsid w:val="00D81FC9"/>
    <w:rsid w:val="00D9022D"/>
    <w:rsid w:val="00D95BDC"/>
    <w:rsid w:val="00DA1D13"/>
    <w:rsid w:val="00DA2860"/>
    <w:rsid w:val="00DA4400"/>
    <w:rsid w:val="00DA65EA"/>
    <w:rsid w:val="00DA761F"/>
    <w:rsid w:val="00DB0A2D"/>
    <w:rsid w:val="00DC622D"/>
    <w:rsid w:val="00DE5B00"/>
    <w:rsid w:val="00DF234B"/>
    <w:rsid w:val="00DF2541"/>
    <w:rsid w:val="00DF4372"/>
    <w:rsid w:val="00DF4673"/>
    <w:rsid w:val="00DF6353"/>
    <w:rsid w:val="00E03D95"/>
    <w:rsid w:val="00E06D02"/>
    <w:rsid w:val="00E11508"/>
    <w:rsid w:val="00E1311A"/>
    <w:rsid w:val="00E14FFE"/>
    <w:rsid w:val="00E152C7"/>
    <w:rsid w:val="00E31ABB"/>
    <w:rsid w:val="00E42C2D"/>
    <w:rsid w:val="00E668E9"/>
    <w:rsid w:val="00E67418"/>
    <w:rsid w:val="00E71D55"/>
    <w:rsid w:val="00E807D0"/>
    <w:rsid w:val="00E836B2"/>
    <w:rsid w:val="00E85A63"/>
    <w:rsid w:val="00E85FD3"/>
    <w:rsid w:val="00E861A2"/>
    <w:rsid w:val="00E96DA5"/>
    <w:rsid w:val="00EA21A4"/>
    <w:rsid w:val="00EA23CE"/>
    <w:rsid w:val="00EB392E"/>
    <w:rsid w:val="00EB5FCF"/>
    <w:rsid w:val="00EC31DD"/>
    <w:rsid w:val="00EC403F"/>
    <w:rsid w:val="00EC61DB"/>
    <w:rsid w:val="00ED1E2D"/>
    <w:rsid w:val="00ED5503"/>
    <w:rsid w:val="00EF3E93"/>
    <w:rsid w:val="00EF594E"/>
    <w:rsid w:val="00F008D6"/>
    <w:rsid w:val="00F0657C"/>
    <w:rsid w:val="00F11609"/>
    <w:rsid w:val="00F306A7"/>
    <w:rsid w:val="00F30E3E"/>
    <w:rsid w:val="00F34AF9"/>
    <w:rsid w:val="00F420FD"/>
    <w:rsid w:val="00F43C66"/>
    <w:rsid w:val="00F45269"/>
    <w:rsid w:val="00F45F95"/>
    <w:rsid w:val="00F468D3"/>
    <w:rsid w:val="00F55E13"/>
    <w:rsid w:val="00F67DC1"/>
    <w:rsid w:val="00F72BB5"/>
    <w:rsid w:val="00F747AF"/>
    <w:rsid w:val="00F776C8"/>
    <w:rsid w:val="00F778B6"/>
    <w:rsid w:val="00F81C34"/>
    <w:rsid w:val="00F869FE"/>
    <w:rsid w:val="00F9399C"/>
    <w:rsid w:val="00F9435A"/>
    <w:rsid w:val="00F94601"/>
    <w:rsid w:val="00FA78A2"/>
    <w:rsid w:val="00FB0AB7"/>
    <w:rsid w:val="00FB58F1"/>
    <w:rsid w:val="00FC117E"/>
    <w:rsid w:val="00FC42B2"/>
    <w:rsid w:val="00FC51C8"/>
    <w:rsid w:val="00FC6551"/>
    <w:rsid w:val="00FD1335"/>
    <w:rsid w:val="00FE486E"/>
    <w:rsid w:val="00FE65F3"/>
    <w:rsid w:val="00FF0D8A"/>
    <w:rsid w:val="00FF7882"/>
    <w:rsid w:val="00FF79A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14B5F3"/>
  <w15:chartTrackingRefBased/>
  <w15:docId w15:val="{C9C4818B-CAD1-4DB6-8EB7-F67169275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List Bullet" w:uiPriority="99" w:qFormat="1"/>
    <w:lsdException w:name="List Number" w:uiPriority="99" w:qFormat="1"/>
    <w:lsdException w:name="Body Text" w:uiPriority="1" w:qFormat="1"/>
    <w:lsdException w:name="List Continue" w:uiPriority="99"/>
    <w:lsdException w:name="Hyperlink" w:uiPriority="99"/>
    <w:lsdException w:name="FollowedHyperlink" w:uiPriority="99"/>
    <w:lsdException w:name="Strong" w:uiPriority="22" w:qFormat="1"/>
    <w:lsdException w:name="Normal (Web)"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4F57AE"/>
    <w:pPr>
      <w:spacing w:line="360" w:lineRule="auto"/>
      <w:ind w:firstLine="709"/>
      <w:jc w:val="both"/>
    </w:pPr>
    <w:rPr>
      <w:sz w:val="28"/>
      <w:szCs w:val="24"/>
      <w:lang w:eastAsia="ru-RU"/>
    </w:rPr>
  </w:style>
  <w:style w:type="paragraph" w:styleId="1">
    <w:name w:val="heading 1"/>
    <w:aliases w:val="1_Topic,Раздел"/>
    <w:basedOn w:val="a4"/>
    <w:next w:val="a4"/>
    <w:link w:val="10"/>
    <w:qFormat/>
    <w:rsid w:val="00917858"/>
    <w:pPr>
      <w:keepNext/>
      <w:keepLines/>
      <w:pageBreakBefore/>
      <w:suppressAutoHyphens/>
      <w:spacing w:after="420"/>
      <w:ind w:firstLine="0"/>
      <w:jc w:val="center"/>
      <w:outlineLvl w:val="0"/>
    </w:pPr>
    <w:rPr>
      <w:rFonts w:cs="Arial"/>
      <w:b/>
      <w:bCs/>
      <w:caps/>
      <w:kern w:val="32"/>
      <w:szCs w:val="28"/>
    </w:rPr>
  </w:style>
  <w:style w:type="paragraph" w:styleId="20">
    <w:name w:val="heading 2"/>
    <w:aliases w:val="1_1_Subtopic,Подраздел"/>
    <w:basedOn w:val="a4"/>
    <w:next w:val="a4"/>
    <w:link w:val="21"/>
    <w:qFormat/>
    <w:rsid w:val="00917858"/>
    <w:pPr>
      <w:keepNext/>
      <w:keepLines/>
      <w:outlineLvl w:val="1"/>
    </w:pPr>
    <w:rPr>
      <w:rFonts w:cs="Arial"/>
      <w:b/>
      <w:bCs/>
      <w:iCs/>
      <w:szCs w:val="28"/>
    </w:rPr>
  </w:style>
  <w:style w:type="paragraph" w:styleId="3">
    <w:name w:val="heading 3"/>
    <w:aliases w:val="1_1_1_Item,Пункт"/>
    <w:basedOn w:val="a4"/>
    <w:next w:val="a4"/>
    <w:link w:val="30"/>
    <w:qFormat/>
    <w:rsid w:val="00917858"/>
    <w:pPr>
      <w:keepNext/>
      <w:keepLines/>
      <w:outlineLvl w:val="2"/>
    </w:pPr>
    <w:rPr>
      <w:rFonts w:cs="Arial"/>
      <w:b/>
      <w:bCs/>
      <w:szCs w:val="26"/>
    </w:rPr>
  </w:style>
  <w:style w:type="paragraph" w:styleId="4">
    <w:name w:val="heading 4"/>
    <w:aliases w:val="1_1_1_1_Subitem"/>
    <w:basedOn w:val="a4"/>
    <w:next w:val="a4"/>
    <w:link w:val="40"/>
    <w:qFormat/>
    <w:rsid w:val="00917858"/>
    <w:pPr>
      <w:keepNext/>
      <w:keepLines/>
      <w:outlineLvl w:val="3"/>
    </w:pPr>
    <w:rPr>
      <w:rFonts w:cstheme="minorBidi"/>
      <w:b/>
      <w:bCs/>
      <w:szCs w:val="28"/>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0">
    <w:name w:val="Заголовок 1 Знак"/>
    <w:aliases w:val="1_Topic Знак,Раздел Знак"/>
    <w:basedOn w:val="a5"/>
    <w:link w:val="1"/>
    <w:rsid w:val="00917858"/>
    <w:rPr>
      <w:rFonts w:cs="Arial"/>
      <w:b/>
      <w:bCs/>
      <w:caps/>
      <w:kern w:val="32"/>
      <w:sz w:val="28"/>
      <w:szCs w:val="28"/>
      <w:lang w:eastAsia="ru-RU"/>
    </w:rPr>
  </w:style>
  <w:style w:type="character" w:customStyle="1" w:styleId="21">
    <w:name w:val="Заголовок 2 Знак"/>
    <w:aliases w:val="1_1_Subtopic Знак,Подраздел Знак"/>
    <w:basedOn w:val="a5"/>
    <w:link w:val="20"/>
    <w:rsid w:val="00917858"/>
    <w:rPr>
      <w:rFonts w:cs="Arial"/>
      <w:b/>
      <w:bCs/>
      <w:iCs/>
      <w:sz w:val="28"/>
      <w:szCs w:val="28"/>
      <w:lang w:eastAsia="ru-RU"/>
    </w:rPr>
  </w:style>
  <w:style w:type="character" w:customStyle="1" w:styleId="30">
    <w:name w:val="Заголовок 3 Знак"/>
    <w:aliases w:val="1_1_1_Item Знак,Пункт Знак"/>
    <w:basedOn w:val="a5"/>
    <w:link w:val="3"/>
    <w:rsid w:val="00917858"/>
    <w:rPr>
      <w:rFonts w:cs="Arial"/>
      <w:b/>
      <w:bCs/>
      <w:sz w:val="28"/>
      <w:szCs w:val="26"/>
      <w:lang w:eastAsia="ru-RU"/>
    </w:rPr>
  </w:style>
  <w:style w:type="character" w:customStyle="1" w:styleId="40">
    <w:name w:val="Заголовок 4 Знак"/>
    <w:aliases w:val="1_1_1_1_Subitem Знак"/>
    <w:basedOn w:val="a5"/>
    <w:link w:val="4"/>
    <w:rsid w:val="00917858"/>
    <w:rPr>
      <w:rFonts w:cstheme="minorBidi"/>
      <w:b/>
      <w:bCs/>
      <w:sz w:val="28"/>
      <w:szCs w:val="28"/>
      <w:lang w:eastAsia="ru-RU"/>
    </w:rPr>
  </w:style>
  <w:style w:type="paragraph" w:customStyle="1" w:styleId="Content">
    <w:name w:val="Content"/>
    <w:basedOn w:val="a4"/>
    <w:rsid w:val="00FC6551"/>
    <w:pPr>
      <w:spacing w:after="420"/>
      <w:ind w:firstLine="0"/>
      <w:jc w:val="center"/>
    </w:pPr>
    <w:rPr>
      <w:b/>
      <w:szCs w:val="20"/>
    </w:rPr>
  </w:style>
  <w:style w:type="paragraph" w:styleId="a8">
    <w:name w:val="Balloon Text"/>
    <w:basedOn w:val="a4"/>
    <w:link w:val="a9"/>
    <w:uiPriority w:val="99"/>
    <w:semiHidden/>
    <w:rsid w:val="00C120C9"/>
    <w:rPr>
      <w:rFonts w:ascii="Tahoma" w:hAnsi="Tahoma" w:cs="Tahoma"/>
      <w:sz w:val="16"/>
      <w:szCs w:val="16"/>
    </w:rPr>
  </w:style>
  <w:style w:type="character" w:styleId="aa">
    <w:name w:val="Hyperlink"/>
    <w:uiPriority w:val="99"/>
    <w:rsid w:val="005E6DBF"/>
    <w:rPr>
      <w:color w:val="0000FF"/>
      <w:u w:val="single"/>
    </w:rPr>
  </w:style>
  <w:style w:type="paragraph" w:styleId="11">
    <w:name w:val="toc 1"/>
    <w:basedOn w:val="a4"/>
    <w:next w:val="a4"/>
    <w:uiPriority w:val="39"/>
    <w:rsid w:val="00E42C2D"/>
    <w:pPr>
      <w:tabs>
        <w:tab w:val="right" w:leader="dot" w:pos="10080"/>
      </w:tabs>
      <w:ind w:firstLine="0"/>
    </w:pPr>
  </w:style>
  <w:style w:type="paragraph" w:styleId="22">
    <w:name w:val="toc 2"/>
    <w:basedOn w:val="a4"/>
    <w:next w:val="a4"/>
    <w:uiPriority w:val="39"/>
    <w:rsid w:val="00E42C2D"/>
    <w:pPr>
      <w:tabs>
        <w:tab w:val="right" w:leader="dot" w:pos="10080"/>
      </w:tabs>
      <w:ind w:left="284" w:firstLine="0"/>
    </w:pPr>
  </w:style>
  <w:style w:type="paragraph" w:styleId="31">
    <w:name w:val="toc 3"/>
    <w:basedOn w:val="a4"/>
    <w:next w:val="a4"/>
    <w:uiPriority w:val="39"/>
    <w:rsid w:val="00E42C2D"/>
    <w:pPr>
      <w:tabs>
        <w:tab w:val="right" w:leader="dot" w:pos="10081"/>
      </w:tabs>
      <w:ind w:left="567" w:firstLine="0"/>
    </w:pPr>
  </w:style>
  <w:style w:type="paragraph" w:styleId="41">
    <w:name w:val="toc 4"/>
    <w:basedOn w:val="a4"/>
    <w:next w:val="a4"/>
    <w:autoRedefine/>
    <w:semiHidden/>
    <w:rsid w:val="00E31ABB"/>
    <w:pPr>
      <w:tabs>
        <w:tab w:val="left" w:pos="10081"/>
      </w:tabs>
      <w:ind w:right="1026" w:firstLine="0"/>
    </w:pPr>
  </w:style>
  <w:style w:type="paragraph" w:styleId="5">
    <w:name w:val="toc 5"/>
    <w:basedOn w:val="a4"/>
    <w:next w:val="a4"/>
    <w:autoRedefine/>
    <w:semiHidden/>
    <w:rsid w:val="005E6DBF"/>
    <w:pPr>
      <w:ind w:left="1120"/>
    </w:pPr>
  </w:style>
  <w:style w:type="paragraph" w:customStyle="1" w:styleId="Picturenumber">
    <w:name w:val="Picture number"/>
    <w:basedOn w:val="a4"/>
    <w:next w:val="a4"/>
    <w:qFormat/>
    <w:rsid w:val="009477B4"/>
    <w:pPr>
      <w:keepLines/>
      <w:ind w:firstLine="0"/>
      <w:jc w:val="center"/>
    </w:pPr>
    <w:rPr>
      <w:szCs w:val="20"/>
    </w:rPr>
  </w:style>
  <w:style w:type="paragraph" w:customStyle="1" w:styleId="Tablenumber">
    <w:name w:val="Table number"/>
    <w:basedOn w:val="a4"/>
    <w:next w:val="a4"/>
    <w:qFormat/>
    <w:rsid w:val="00917858"/>
    <w:pPr>
      <w:keepNext/>
      <w:keepLines/>
    </w:pPr>
  </w:style>
  <w:style w:type="paragraph" w:styleId="ab">
    <w:name w:val="Document Map"/>
    <w:basedOn w:val="a4"/>
    <w:semiHidden/>
    <w:rsid w:val="001F4150"/>
    <w:pPr>
      <w:shd w:val="clear" w:color="auto" w:fill="000080"/>
    </w:pPr>
    <w:rPr>
      <w:rFonts w:ascii="Tahoma" w:hAnsi="Tahoma" w:cs="Tahoma"/>
      <w:sz w:val="20"/>
      <w:szCs w:val="20"/>
    </w:rPr>
  </w:style>
  <w:style w:type="paragraph" w:styleId="ac">
    <w:name w:val="header"/>
    <w:basedOn w:val="a4"/>
    <w:link w:val="ad"/>
    <w:uiPriority w:val="99"/>
    <w:rsid w:val="00544DB8"/>
    <w:pPr>
      <w:tabs>
        <w:tab w:val="center" w:pos="4677"/>
        <w:tab w:val="right" w:pos="9355"/>
      </w:tabs>
    </w:pPr>
  </w:style>
  <w:style w:type="character" w:customStyle="1" w:styleId="ad">
    <w:name w:val="Верхний колонтитул Знак"/>
    <w:basedOn w:val="a5"/>
    <w:link w:val="ac"/>
    <w:uiPriority w:val="99"/>
    <w:rsid w:val="002559E1"/>
    <w:rPr>
      <w:sz w:val="28"/>
      <w:szCs w:val="24"/>
      <w:lang w:eastAsia="ru-RU"/>
    </w:rPr>
  </w:style>
  <w:style w:type="character" w:styleId="ae">
    <w:name w:val="page number"/>
    <w:basedOn w:val="a5"/>
    <w:rsid w:val="001628BE"/>
  </w:style>
  <w:style w:type="table" w:styleId="af">
    <w:name w:val="Table Grid"/>
    <w:basedOn w:val="a6"/>
    <w:rsid w:val="00B61838"/>
    <w:pPr>
      <w:spacing w:line="360" w:lineRule="auto"/>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footer"/>
    <w:basedOn w:val="a4"/>
    <w:link w:val="af1"/>
    <w:uiPriority w:val="99"/>
    <w:rsid w:val="001628BE"/>
    <w:pPr>
      <w:tabs>
        <w:tab w:val="center" w:pos="4677"/>
        <w:tab w:val="right" w:pos="9355"/>
      </w:tabs>
    </w:pPr>
  </w:style>
  <w:style w:type="paragraph" w:customStyle="1" w:styleId="a0">
    <w:name w:val="Нумерованый развернутый"/>
    <w:basedOn w:val="a4"/>
    <w:link w:val="af2"/>
    <w:qFormat/>
    <w:rsid w:val="00EC403F"/>
    <w:pPr>
      <w:numPr>
        <w:numId w:val="3"/>
      </w:numPr>
    </w:pPr>
  </w:style>
  <w:style w:type="character" w:customStyle="1" w:styleId="af2">
    <w:name w:val="Нумерованый развернутый Знак"/>
    <w:link w:val="a0"/>
    <w:locked/>
    <w:rsid w:val="00E42C2D"/>
    <w:rPr>
      <w:sz w:val="28"/>
      <w:szCs w:val="24"/>
      <w:lang w:eastAsia="ru-RU"/>
    </w:rPr>
  </w:style>
  <w:style w:type="paragraph" w:customStyle="1" w:styleId="Picture">
    <w:name w:val="Picture"/>
    <w:basedOn w:val="a4"/>
    <w:next w:val="Picturenumber"/>
    <w:qFormat/>
    <w:rsid w:val="00571FFD"/>
    <w:pPr>
      <w:keepNext/>
      <w:keepLines/>
      <w:ind w:firstLine="0"/>
      <w:jc w:val="center"/>
    </w:pPr>
  </w:style>
  <w:style w:type="paragraph" w:styleId="af3">
    <w:name w:val="footnote text"/>
    <w:basedOn w:val="a4"/>
    <w:semiHidden/>
    <w:rsid w:val="006C7F9A"/>
    <w:pPr>
      <w:spacing w:line="240" w:lineRule="auto"/>
    </w:pPr>
    <w:rPr>
      <w:szCs w:val="20"/>
    </w:rPr>
  </w:style>
  <w:style w:type="paragraph" w:customStyle="1" w:styleId="Markedstd">
    <w:name w:val="Marked std"/>
    <w:basedOn w:val="a4"/>
    <w:qFormat/>
    <w:rsid w:val="00917858"/>
    <w:pPr>
      <w:numPr>
        <w:numId w:val="6"/>
      </w:numPr>
    </w:pPr>
  </w:style>
  <w:style w:type="paragraph" w:customStyle="1" w:styleId="a2">
    <w:name w:val="Нумерованный стандартный"/>
    <w:basedOn w:val="a4"/>
    <w:link w:val="af4"/>
    <w:rsid w:val="00B559C1"/>
    <w:pPr>
      <w:numPr>
        <w:numId w:val="1"/>
      </w:numPr>
    </w:pPr>
  </w:style>
  <w:style w:type="character" w:customStyle="1" w:styleId="af4">
    <w:name w:val="Нумерованный стандартный Знак"/>
    <w:link w:val="a2"/>
    <w:rsid w:val="00316F27"/>
    <w:rPr>
      <w:sz w:val="28"/>
      <w:szCs w:val="24"/>
      <w:lang w:eastAsia="ru-RU"/>
    </w:rPr>
  </w:style>
  <w:style w:type="paragraph" w:customStyle="1" w:styleId="Formulanonumber">
    <w:name w:val="Formula no number"/>
    <w:basedOn w:val="a4"/>
    <w:rsid w:val="00917858"/>
    <w:pPr>
      <w:jc w:val="center"/>
    </w:pPr>
  </w:style>
  <w:style w:type="paragraph" w:customStyle="1" w:styleId="Formulanumber">
    <w:name w:val="Formula number"/>
    <w:basedOn w:val="a4"/>
    <w:rsid w:val="00917858"/>
    <w:pPr>
      <w:jc w:val="right"/>
    </w:pPr>
  </w:style>
  <w:style w:type="character" w:styleId="af5">
    <w:name w:val="footnote reference"/>
    <w:semiHidden/>
    <w:rsid w:val="00D45FFC"/>
    <w:rPr>
      <w:vertAlign w:val="superscript"/>
    </w:rPr>
  </w:style>
  <w:style w:type="paragraph" w:customStyle="1" w:styleId="A1A11">
    <w:name w:val="Заголовок додатку A.1 A.1.1"/>
    <w:basedOn w:val="a4"/>
    <w:next w:val="a4"/>
    <w:rsid w:val="00A14BFF"/>
    <w:pPr>
      <w:keepNext/>
      <w:keepLines/>
    </w:pPr>
    <w:rPr>
      <w:b/>
      <w:szCs w:val="28"/>
    </w:rPr>
  </w:style>
  <w:style w:type="paragraph" w:customStyle="1" w:styleId="CenterNormal">
    <w:name w:val="Center Normal"/>
    <w:basedOn w:val="a4"/>
    <w:link w:val="CenterNormal0"/>
    <w:qFormat/>
    <w:rsid w:val="00917858"/>
    <w:pPr>
      <w:ind w:firstLine="0"/>
      <w:jc w:val="center"/>
    </w:pPr>
    <w:rPr>
      <w:rFonts w:eastAsia="Calibri"/>
      <w:szCs w:val="22"/>
      <w:lang w:val="ru-RU" w:eastAsia="en-US"/>
    </w:rPr>
  </w:style>
  <w:style w:type="character" w:customStyle="1" w:styleId="CenterNormal0">
    <w:name w:val="Center Normal Знак"/>
    <w:link w:val="CenterNormal"/>
    <w:rsid w:val="00917858"/>
    <w:rPr>
      <w:rFonts w:eastAsia="Calibri"/>
      <w:sz w:val="28"/>
      <w:szCs w:val="22"/>
      <w:lang w:val="ru-RU" w:eastAsia="en-US"/>
    </w:rPr>
  </w:style>
  <w:style w:type="paragraph" w:customStyle="1" w:styleId="CenterOrdinal">
    <w:name w:val="Center Ordinal"/>
    <w:basedOn w:val="CenterNormal"/>
    <w:link w:val="CenterOrdinal0"/>
    <w:qFormat/>
    <w:rsid w:val="00917858"/>
    <w:pPr>
      <w:spacing w:line="240" w:lineRule="auto"/>
    </w:pPr>
  </w:style>
  <w:style w:type="character" w:customStyle="1" w:styleId="CenterOrdinal0">
    <w:name w:val="Center Ordinal Знак"/>
    <w:basedOn w:val="CenterNormal0"/>
    <w:link w:val="CenterOrdinal"/>
    <w:rsid w:val="00917858"/>
    <w:rPr>
      <w:rFonts w:eastAsia="Calibri"/>
      <w:sz w:val="28"/>
      <w:szCs w:val="22"/>
      <w:lang w:val="ru-RU" w:eastAsia="en-US"/>
    </w:rPr>
  </w:style>
  <w:style w:type="paragraph" w:customStyle="1" w:styleId="12ptCenterOrdinal">
    <w:name w:val="12pt Center Ordinal"/>
    <w:basedOn w:val="CenterOrdinal"/>
    <w:link w:val="12ptCenterOrdinal0"/>
    <w:qFormat/>
    <w:rsid w:val="0032068B"/>
    <w:rPr>
      <w:sz w:val="24"/>
      <w:szCs w:val="24"/>
    </w:rPr>
  </w:style>
  <w:style w:type="character" w:customStyle="1" w:styleId="12ptCenterOrdinal0">
    <w:name w:val="12pt Center Ordinal Знак"/>
    <w:basedOn w:val="CenterOrdinal0"/>
    <w:link w:val="12ptCenterOrdinal"/>
    <w:rsid w:val="0032068B"/>
    <w:rPr>
      <w:rFonts w:eastAsia="Calibri"/>
      <w:bCs w:val="0"/>
      <w:sz w:val="24"/>
      <w:szCs w:val="24"/>
      <w:lang w:val="ru-RU" w:eastAsia="en-US"/>
    </w:rPr>
  </w:style>
  <w:style w:type="paragraph" w:customStyle="1" w:styleId="12ptNormalOrdinal">
    <w:name w:val="12pt Normal Ordinal"/>
    <w:basedOn w:val="a4"/>
    <w:link w:val="12ptNormalOrdinal0"/>
    <w:qFormat/>
    <w:rsid w:val="0032068B"/>
    <w:rPr>
      <w:rFonts w:eastAsia="Calibri"/>
      <w:sz w:val="24"/>
      <w:lang w:eastAsia="en-US"/>
    </w:rPr>
  </w:style>
  <w:style w:type="character" w:customStyle="1" w:styleId="12ptNormalOrdinal0">
    <w:name w:val="12pt Normal Ordinal Знак"/>
    <w:basedOn w:val="a5"/>
    <w:link w:val="12ptNormalOrdinal"/>
    <w:rsid w:val="0032068B"/>
    <w:rPr>
      <w:rFonts w:eastAsia="Calibri"/>
      <w:sz w:val="24"/>
      <w:szCs w:val="24"/>
      <w:lang w:eastAsia="en-US"/>
    </w:rPr>
  </w:style>
  <w:style w:type="paragraph" w:customStyle="1" w:styleId="Numeric1">
    <w:name w:val="Numeric 1"/>
    <w:basedOn w:val="a4"/>
    <w:link w:val="Numeric11"/>
    <w:qFormat/>
    <w:rsid w:val="009B2B8B"/>
    <w:pPr>
      <w:numPr>
        <w:numId w:val="14"/>
      </w:numPr>
    </w:pPr>
    <w:rPr>
      <w:rFonts w:eastAsia="Calibri" w:cstheme="minorBidi"/>
      <w:szCs w:val="28"/>
      <w:lang w:eastAsia="en-US"/>
    </w:rPr>
  </w:style>
  <w:style w:type="character" w:customStyle="1" w:styleId="Numeric11">
    <w:name w:val="Numeric 1 Знак"/>
    <w:basedOn w:val="a5"/>
    <w:link w:val="Numeric1"/>
    <w:locked/>
    <w:rsid w:val="009B2B8B"/>
    <w:rPr>
      <w:rFonts w:eastAsia="Calibri" w:cstheme="minorBidi"/>
      <w:sz w:val="28"/>
      <w:szCs w:val="28"/>
      <w:lang w:eastAsia="en-US"/>
    </w:rPr>
  </w:style>
  <w:style w:type="paragraph" w:customStyle="1" w:styleId="Numeric10">
    <w:name w:val="Numeric 1)"/>
    <w:basedOn w:val="a4"/>
    <w:link w:val="Numeric12"/>
    <w:qFormat/>
    <w:rsid w:val="00231545"/>
    <w:pPr>
      <w:numPr>
        <w:numId w:val="11"/>
      </w:numPr>
      <w:contextualSpacing/>
    </w:pPr>
    <w:rPr>
      <w:rFonts w:cstheme="minorBidi"/>
    </w:rPr>
  </w:style>
  <w:style w:type="character" w:customStyle="1" w:styleId="Numeric12">
    <w:name w:val="Numeric 1) Знак"/>
    <w:basedOn w:val="a5"/>
    <w:link w:val="Numeric10"/>
    <w:locked/>
    <w:rsid w:val="00231545"/>
    <w:rPr>
      <w:rFonts w:cstheme="minorBidi"/>
      <w:sz w:val="28"/>
      <w:szCs w:val="24"/>
      <w:lang w:eastAsia="ru-RU"/>
    </w:rPr>
  </w:style>
  <w:style w:type="paragraph" w:styleId="a">
    <w:name w:val="List Number"/>
    <w:aliases w:val="Numeric List"/>
    <w:basedOn w:val="a4"/>
    <w:uiPriority w:val="99"/>
    <w:qFormat/>
    <w:rsid w:val="0032068B"/>
    <w:pPr>
      <w:numPr>
        <w:numId w:val="4"/>
      </w:numPr>
      <w:contextualSpacing/>
    </w:pPr>
  </w:style>
  <w:style w:type="paragraph" w:customStyle="1" w:styleId="UPPERNormal">
    <w:name w:val="UPPER Normal"/>
    <w:basedOn w:val="a4"/>
    <w:link w:val="UPPERNormal0"/>
    <w:qFormat/>
    <w:rsid w:val="0032068B"/>
    <w:pPr>
      <w:ind w:firstLine="0"/>
      <w:jc w:val="center"/>
    </w:pPr>
    <w:rPr>
      <w:rFonts w:eastAsia="Calibri"/>
      <w:caps/>
      <w:szCs w:val="22"/>
      <w:lang w:eastAsia="en-US"/>
    </w:rPr>
  </w:style>
  <w:style w:type="character" w:customStyle="1" w:styleId="UPPERNormal0">
    <w:name w:val="UPPER Normal Знак"/>
    <w:link w:val="UPPERNormal"/>
    <w:rsid w:val="0032068B"/>
    <w:rPr>
      <w:rFonts w:eastAsia="Calibri"/>
      <w:caps/>
      <w:sz w:val="28"/>
      <w:szCs w:val="22"/>
      <w:lang w:eastAsia="en-US"/>
    </w:rPr>
  </w:style>
  <w:style w:type="paragraph" w:styleId="af6">
    <w:name w:val="No Spacing"/>
    <w:aliases w:val="Ordinal,Normal Ordinal"/>
    <w:basedOn w:val="a4"/>
    <w:link w:val="af7"/>
    <w:uiPriority w:val="1"/>
    <w:qFormat/>
    <w:rsid w:val="0032068B"/>
    <w:rPr>
      <w:rFonts w:eastAsia="Calibri"/>
      <w:szCs w:val="22"/>
      <w:lang w:eastAsia="en-US"/>
    </w:rPr>
  </w:style>
  <w:style w:type="character" w:customStyle="1" w:styleId="af7">
    <w:name w:val="Без интервала Знак"/>
    <w:aliases w:val="Ordinal Знак,Normal Ordinal Знак"/>
    <w:basedOn w:val="a5"/>
    <w:link w:val="af6"/>
    <w:uiPriority w:val="1"/>
    <w:rsid w:val="0032068B"/>
    <w:rPr>
      <w:rFonts w:eastAsia="Calibri"/>
      <w:sz w:val="28"/>
      <w:szCs w:val="22"/>
      <w:lang w:eastAsia="en-US"/>
    </w:rPr>
  </w:style>
  <w:style w:type="paragraph" w:styleId="a3">
    <w:name w:val="List Bullet"/>
    <w:aliases w:val="Marked List"/>
    <w:basedOn w:val="a4"/>
    <w:uiPriority w:val="99"/>
    <w:unhideWhenUsed/>
    <w:qFormat/>
    <w:rsid w:val="000E43BC"/>
    <w:pPr>
      <w:numPr>
        <w:numId w:val="5"/>
      </w:numPr>
      <w:contextualSpacing/>
    </w:pPr>
    <w:rPr>
      <w:rFonts w:eastAsia="Calibri"/>
      <w:szCs w:val="22"/>
      <w:lang w:val="ru-RU" w:eastAsia="en-US"/>
    </w:rPr>
  </w:style>
  <w:style w:type="paragraph" w:customStyle="1" w:styleId="Table12pt">
    <w:name w:val="Table 12pt"/>
    <w:basedOn w:val="a4"/>
    <w:link w:val="Table12pt0"/>
    <w:qFormat/>
    <w:rsid w:val="00917858"/>
    <w:pPr>
      <w:spacing w:line="240" w:lineRule="auto"/>
      <w:ind w:firstLine="0"/>
    </w:pPr>
    <w:rPr>
      <w:sz w:val="24"/>
    </w:rPr>
  </w:style>
  <w:style w:type="character" w:customStyle="1" w:styleId="Table12pt0">
    <w:name w:val="Table 12pt Знак"/>
    <w:basedOn w:val="a5"/>
    <w:link w:val="Table12pt"/>
    <w:rsid w:val="00917858"/>
    <w:rPr>
      <w:sz w:val="24"/>
      <w:szCs w:val="24"/>
      <w:lang w:eastAsia="ru-RU"/>
    </w:rPr>
  </w:style>
  <w:style w:type="paragraph" w:customStyle="1" w:styleId="Table12ptcenter">
    <w:name w:val="Table 12 pt center"/>
    <w:basedOn w:val="Table12pt"/>
    <w:link w:val="Table12ptcenter0"/>
    <w:qFormat/>
    <w:rsid w:val="00717E11"/>
    <w:pPr>
      <w:jc w:val="center"/>
    </w:pPr>
  </w:style>
  <w:style w:type="character" w:customStyle="1" w:styleId="Table12ptcenter0">
    <w:name w:val="Table 12 pt center Знак"/>
    <w:basedOn w:val="Table12pt0"/>
    <w:link w:val="Table12ptcenter"/>
    <w:rsid w:val="00717E11"/>
    <w:rPr>
      <w:sz w:val="24"/>
      <w:szCs w:val="24"/>
      <w:lang w:eastAsia="ru-RU"/>
    </w:rPr>
  </w:style>
  <w:style w:type="paragraph" w:customStyle="1" w:styleId="af8">
    <w:name w:val="Маркированный стандартный"/>
    <w:basedOn w:val="a4"/>
    <w:qFormat/>
    <w:rsid w:val="00566198"/>
  </w:style>
  <w:style w:type="paragraph" w:styleId="af9">
    <w:name w:val="List Paragraph"/>
    <w:basedOn w:val="a4"/>
    <w:link w:val="afa"/>
    <w:uiPriority w:val="34"/>
    <w:qFormat/>
    <w:rsid w:val="006D7F0B"/>
    <w:pPr>
      <w:ind w:left="720"/>
      <w:contextualSpacing/>
    </w:pPr>
  </w:style>
  <w:style w:type="paragraph" w:customStyle="1" w:styleId="BoldCenter">
    <w:name w:val="Bold Center"/>
    <w:basedOn w:val="a4"/>
    <w:next w:val="a4"/>
    <w:link w:val="BoldCenter0"/>
    <w:qFormat/>
    <w:rsid w:val="00917858"/>
    <w:pPr>
      <w:ind w:firstLine="0"/>
      <w:jc w:val="center"/>
    </w:pPr>
    <w:rPr>
      <w:b/>
      <w:szCs w:val="20"/>
    </w:rPr>
  </w:style>
  <w:style w:type="character" w:customStyle="1" w:styleId="BoldCenter0">
    <w:name w:val="Bold Center Знак"/>
    <w:basedOn w:val="a5"/>
    <w:link w:val="BoldCenter"/>
    <w:rsid w:val="00917858"/>
    <w:rPr>
      <w:b/>
      <w:sz w:val="28"/>
      <w:lang w:eastAsia="ru-RU"/>
    </w:rPr>
  </w:style>
  <w:style w:type="paragraph" w:customStyle="1" w:styleId="BoldNormal">
    <w:name w:val="Bold Normal"/>
    <w:basedOn w:val="a4"/>
    <w:link w:val="BoldNormal0"/>
    <w:qFormat/>
    <w:rsid w:val="00917858"/>
    <w:rPr>
      <w:rFonts w:eastAsia="Calibri"/>
      <w:b/>
      <w:bCs/>
      <w:szCs w:val="22"/>
      <w:lang w:val="ru-RU" w:eastAsia="en-US"/>
    </w:rPr>
  </w:style>
  <w:style w:type="character" w:customStyle="1" w:styleId="BoldNormal0">
    <w:name w:val="Bold Normal Знак"/>
    <w:basedOn w:val="a5"/>
    <w:link w:val="BoldNormal"/>
    <w:rsid w:val="00917858"/>
    <w:rPr>
      <w:rFonts w:eastAsia="Calibri"/>
      <w:b/>
      <w:bCs/>
      <w:sz w:val="28"/>
      <w:szCs w:val="22"/>
      <w:lang w:val="ru-RU" w:eastAsia="en-US"/>
    </w:rPr>
  </w:style>
  <w:style w:type="paragraph" w:customStyle="1" w:styleId="Formuladescription">
    <w:name w:val="Formula description"/>
    <w:basedOn w:val="a4"/>
    <w:rsid w:val="00917858"/>
    <w:pPr>
      <w:ind w:left="1080" w:hanging="371"/>
    </w:pPr>
    <w:rPr>
      <w:szCs w:val="20"/>
    </w:rPr>
  </w:style>
  <w:style w:type="paragraph" w:customStyle="1" w:styleId="Numeric">
    <w:name w:val="Numeric а)б)в)"/>
    <w:basedOn w:val="a4"/>
    <w:link w:val="Numeric0"/>
    <w:qFormat/>
    <w:rsid w:val="002D486E"/>
    <w:pPr>
      <w:numPr>
        <w:numId w:val="8"/>
      </w:numPr>
      <w:ind w:left="709" w:firstLine="709"/>
    </w:pPr>
    <w:rPr>
      <w:rFonts w:eastAsia="Calibri" w:cs="Mangal"/>
      <w:kern w:val="3"/>
      <w:lang w:eastAsia="en-US"/>
    </w:rPr>
  </w:style>
  <w:style w:type="character" w:customStyle="1" w:styleId="Numeric0">
    <w:name w:val="Numeric а)б)в) Знак"/>
    <w:basedOn w:val="a5"/>
    <w:link w:val="Numeric"/>
    <w:rsid w:val="002D486E"/>
    <w:rPr>
      <w:rFonts w:eastAsia="Calibri" w:cs="Mangal"/>
      <w:kern w:val="3"/>
      <w:sz w:val="28"/>
      <w:szCs w:val="24"/>
      <w:lang w:eastAsia="en-US"/>
    </w:rPr>
  </w:style>
  <w:style w:type="paragraph" w:customStyle="1" w:styleId="TableCell">
    <w:name w:val="Table Cell"/>
    <w:basedOn w:val="a4"/>
    <w:link w:val="TableCell0"/>
    <w:rsid w:val="00917858"/>
    <w:pPr>
      <w:spacing w:line="240" w:lineRule="auto"/>
      <w:ind w:firstLine="0"/>
    </w:pPr>
    <w:rPr>
      <w:rFonts w:cs="Calibri"/>
      <w:color w:val="000000"/>
      <w:szCs w:val="20"/>
      <w:lang w:eastAsia="uk-UA"/>
    </w:rPr>
  </w:style>
  <w:style w:type="character" w:customStyle="1" w:styleId="TableCell0">
    <w:name w:val="Table Cell Знак"/>
    <w:basedOn w:val="a5"/>
    <w:link w:val="TableCell"/>
    <w:rsid w:val="00917858"/>
    <w:rPr>
      <w:rFonts w:cs="Calibri"/>
      <w:color w:val="000000"/>
      <w:sz w:val="28"/>
    </w:rPr>
  </w:style>
  <w:style w:type="paragraph" w:customStyle="1" w:styleId="TableCell12pt">
    <w:name w:val="Table Cell 12pt"/>
    <w:basedOn w:val="TableCell"/>
    <w:link w:val="TableCell12pt0"/>
    <w:qFormat/>
    <w:rsid w:val="00917858"/>
    <w:rPr>
      <w:sz w:val="24"/>
      <w:szCs w:val="24"/>
      <w:lang w:eastAsia="ru-RU"/>
    </w:rPr>
  </w:style>
  <w:style w:type="character" w:customStyle="1" w:styleId="TableCell12pt0">
    <w:name w:val="Table Cell 12pt Знак"/>
    <w:basedOn w:val="a5"/>
    <w:link w:val="TableCell12pt"/>
    <w:rsid w:val="00917858"/>
    <w:rPr>
      <w:rFonts w:cs="Calibri"/>
      <w:color w:val="000000"/>
      <w:sz w:val="24"/>
      <w:szCs w:val="24"/>
      <w:lang w:eastAsia="ru-RU"/>
    </w:rPr>
  </w:style>
  <w:style w:type="paragraph" w:customStyle="1" w:styleId="TableCell12ptcenter">
    <w:name w:val="Table Cell 12 pt center"/>
    <w:basedOn w:val="TableCell12pt"/>
    <w:link w:val="TableCell12ptcenter0"/>
    <w:qFormat/>
    <w:rsid w:val="00917858"/>
    <w:pPr>
      <w:jc w:val="center"/>
    </w:pPr>
  </w:style>
  <w:style w:type="character" w:customStyle="1" w:styleId="TableCell12ptcenter0">
    <w:name w:val="Table Cell 12 pt center Знак"/>
    <w:basedOn w:val="TableCell12pt0"/>
    <w:link w:val="TableCell12ptcenter"/>
    <w:rsid w:val="00917858"/>
    <w:rPr>
      <w:rFonts w:cs="Calibri"/>
      <w:color w:val="000000"/>
      <w:sz w:val="24"/>
      <w:szCs w:val="24"/>
      <w:lang w:eastAsia="ru-RU"/>
    </w:rPr>
  </w:style>
  <w:style w:type="paragraph" w:customStyle="1" w:styleId="TableCellCenter">
    <w:name w:val="Table Cell Center"/>
    <w:basedOn w:val="a4"/>
    <w:link w:val="TableCellCenter0"/>
    <w:rsid w:val="00917858"/>
    <w:pPr>
      <w:spacing w:line="240" w:lineRule="auto"/>
      <w:ind w:firstLine="0"/>
      <w:jc w:val="center"/>
    </w:pPr>
  </w:style>
  <w:style w:type="character" w:customStyle="1" w:styleId="TableCellCenter0">
    <w:name w:val="Table Cell Center Знак"/>
    <w:basedOn w:val="a5"/>
    <w:link w:val="TableCellCenter"/>
    <w:rsid w:val="00917858"/>
    <w:rPr>
      <w:sz w:val="28"/>
      <w:szCs w:val="24"/>
      <w:lang w:eastAsia="ru-RU"/>
    </w:rPr>
  </w:style>
  <w:style w:type="paragraph" w:customStyle="1" w:styleId="Numerica">
    <w:name w:val="Numeric a)и)с)"/>
    <w:basedOn w:val="a4"/>
    <w:link w:val="Numerica0"/>
    <w:qFormat/>
    <w:rsid w:val="00C97D8C"/>
    <w:pPr>
      <w:numPr>
        <w:numId w:val="7"/>
      </w:numPr>
    </w:pPr>
    <w:rPr>
      <w:rFonts w:eastAsia="Calibri" w:cs="Mangal"/>
      <w:kern w:val="3"/>
      <w:lang w:eastAsia="en-US"/>
    </w:rPr>
  </w:style>
  <w:style w:type="character" w:customStyle="1" w:styleId="Numerica0">
    <w:name w:val="Numeric a)и)с) Знак"/>
    <w:basedOn w:val="a5"/>
    <w:link w:val="Numerica"/>
    <w:rsid w:val="00C97D8C"/>
    <w:rPr>
      <w:rFonts w:eastAsia="Calibri" w:cs="Mangal"/>
      <w:kern w:val="3"/>
      <w:sz w:val="28"/>
      <w:szCs w:val="24"/>
      <w:lang w:eastAsia="en-US"/>
    </w:rPr>
  </w:style>
  <w:style w:type="paragraph" w:styleId="afb">
    <w:name w:val="Normal (Web)"/>
    <w:basedOn w:val="a4"/>
    <w:uiPriority w:val="99"/>
    <w:unhideWhenUsed/>
    <w:rsid w:val="00AF2215"/>
    <w:pPr>
      <w:spacing w:before="100" w:beforeAutospacing="1" w:after="100" w:afterAutospacing="1" w:line="240" w:lineRule="auto"/>
      <w:ind w:firstLine="0"/>
      <w:jc w:val="left"/>
    </w:pPr>
    <w:rPr>
      <w:sz w:val="24"/>
      <w:lang w:val="en-US" w:eastAsia="en-US"/>
    </w:rPr>
  </w:style>
  <w:style w:type="character" w:styleId="afc">
    <w:name w:val="Strong"/>
    <w:basedOn w:val="a5"/>
    <w:uiPriority w:val="22"/>
    <w:qFormat/>
    <w:rsid w:val="001807DE"/>
    <w:rPr>
      <w:b/>
      <w:bCs/>
    </w:rPr>
  </w:style>
  <w:style w:type="paragraph" w:customStyle="1" w:styleId="Numerica1">
    <w:name w:val="Numeric a)"/>
    <w:basedOn w:val="a4"/>
    <w:link w:val="Numerica2"/>
    <w:qFormat/>
    <w:rsid w:val="00316F27"/>
    <w:pPr>
      <w:ind w:left="708"/>
    </w:pPr>
    <w:rPr>
      <w:rFonts w:eastAsia="Calibri" w:cs="Mangal"/>
      <w:kern w:val="3"/>
      <w:lang w:eastAsia="en-US"/>
    </w:rPr>
  </w:style>
  <w:style w:type="character" w:customStyle="1" w:styleId="Numerica2">
    <w:name w:val="Numeric a) Знак"/>
    <w:basedOn w:val="a5"/>
    <w:link w:val="Numerica1"/>
    <w:rsid w:val="00316F27"/>
    <w:rPr>
      <w:rFonts w:eastAsia="Calibri" w:cs="Mangal"/>
      <w:kern w:val="3"/>
      <w:sz w:val="28"/>
      <w:szCs w:val="24"/>
      <w:lang w:eastAsia="en-US"/>
    </w:rPr>
  </w:style>
  <w:style w:type="paragraph" w:styleId="HTML">
    <w:name w:val="HTML Preformatted"/>
    <w:basedOn w:val="a4"/>
    <w:link w:val="HTML0"/>
    <w:uiPriority w:val="99"/>
    <w:unhideWhenUsed/>
    <w:rsid w:val="00316F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S" w:eastAsia="en-US"/>
    </w:rPr>
  </w:style>
  <w:style w:type="character" w:customStyle="1" w:styleId="HTML0">
    <w:name w:val="Стандартный HTML Знак"/>
    <w:basedOn w:val="a5"/>
    <w:link w:val="HTML"/>
    <w:uiPriority w:val="99"/>
    <w:rsid w:val="00316F27"/>
    <w:rPr>
      <w:rFonts w:ascii="Courier New" w:hAnsi="Courier New" w:cs="Courier New"/>
      <w:lang w:val="en-US" w:eastAsia="en-US"/>
    </w:rPr>
  </w:style>
  <w:style w:type="paragraph" w:customStyle="1" w:styleId="Standard">
    <w:name w:val="Standard"/>
    <w:basedOn w:val="a4"/>
    <w:link w:val="StandardChar"/>
    <w:qFormat/>
    <w:rsid w:val="00316F27"/>
    <w:pPr>
      <w:suppressAutoHyphens/>
      <w:autoSpaceDN w:val="0"/>
      <w:ind w:right="-1"/>
    </w:pPr>
    <w:rPr>
      <w:rFonts w:eastAsia="SimSun" w:cs="Mangal"/>
      <w:bCs/>
      <w:iCs/>
      <w:kern w:val="3"/>
      <w:lang w:eastAsia="zh-CN" w:bidi="hi-IN"/>
    </w:rPr>
  </w:style>
  <w:style w:type="character" w:customStyle="1" w:styleId="StandardChar">
    <w:name w:val="Standard Char"/>
    <w:basedOn w:val="a5"/>
    <w:link w:val="Standard"/>
    <w:rsid w:val="00316F27"/>
    <w:rPr>
      <w:rFonts w:eastAsia="SimSun" w:cs="Mangal"/>
      <w:bCs/>
      <w:iCs/>
      <w:kern w:val="3"/>
      <w:sz w:val="28"/>
      <w:szCs w:val="24"/>
      <w:lang w:eastAsia="zh-CN" w:bidi="hi-IN"/>
    </w:rPr>
  </w:style>
  <w:style w:type="paragraph" w:customStyle="1" w:styleId="Table">
    <w:name w:val="Table"/>
    <w:basedOn w:val="a4"/>
    <w:link w:val="Table0"/>
    <w:rsid w:val="00316F27"/>
    <w:pPr>
      <w:spacing w:line="240" w:lineRule="auto"/>
      <w:ind w:firstLine="0"/>
    </w:pPr>
  </w:style>
  <w:style w:type="character" w:customStyle="1" w:styleId="Table0">
    <w:name w:val="Table Знак"/>
    <w:basedOn w:val="a5"/>
    <w:link w:val="Table"/>
    <w:rsid w:val="00316F27"/>
    <w:rPr>
      <w:sz w:val="28"/>
      <w:szCs w:val="24"/>
      <w:lang w:eastAsia="ru-RU"/>
    </w:rPr>
  </w:style>
  <w:style w:type="paragraph" w:customStyle="1" w:styleId="2">
    <w:name w:val="маркированный2"/>
    <w:basedOn w:val="a4"/>
    <w:qFormat/>
    <w:rsid w:val="00316F27"/>
    <w:pPr>
      <w:numPr>
        <w:ilvl w:val="2"/>
        <w:numId w:val="9"/>
      </w:numPr>
      <w:shd w:val="clear" w:color="auto" w:fill="FFFFFF"/>
    </w:pPr>
    <w:rPr>
      <w:szCs w:val="28"/>
    </w:rPr>
  </w:style>
  <w:style w:type="paragraph" w:customStyle="1" w:styleId="MathFormula">
    <w:name w:val="Math Formula"/>
    <w:basedOn w:val="a4"/>
    <w:link w:val="MathFormulaChar"/>
    <w:qFormat/>
    <w:rsid w:val="00316F27"/>
    <w:pPr>
      <w:suppressAutoHyphens/>
      <w:autoSpaceDN w:val="0"/>
      <w:ind w:right="-1"/>
    </w:pPr>
    <w:rPr>
      <w:rFonts w:eastAsia="SimSun" w:cs="Mangal"/>
      <w:bCs/>
      <w:i/>
      <w:iCs/>
      <w:kern w:val="3"/>
      <w:lang w:val="en-CA" w:eastAsia="zh-CN" w:bidi="hi-IN"/>
    </w:rPr>
  </w:style>
  <w:style w:type="character" w:customStyle="1" w:styleId="MathFormulaChar">
    <w:name w:val="Math Formula Char"/>
    <w:basedOn w:val="a5"/>
    <w:link w:val="MathFormula"/>
    <w:rsid w:val="00316F27"/>
    <w:rPr>
      <w:rFonts w:eastAsia="SimSun" w:cs="Mangal"/>
      <w:bCs/>
      <w:i/>
      <w:iCs/>
      <w:kern w:val="3"/>
      <w:sz w:val="28"/>
      <w:szCs w:val="24"/>
      <w:lang w:val="en-CA" w:eastAsia="zh-CN" w:bidi="hi-IN"/>
    </w:rPr>
  </w:style>
  <w:style w:type="character" w:customStyle="1" w:styleId="text-token-text-secondary">
    <w:name w:val="text-token-text-secondary"/>
    <w:basedOn w:val="a5"/>
    <w:rsid w:val="002E0322"/>
  </w:style>
  <w:style w:type="character" w:customStyle="1" w:styleId="rynqvb">
    <w:name w:val="rynqvb"/>
    <w:basedOn w:val="a5"/>
    <w:rsid w:val="00231545"/>
  </w:style>
  <w:style w:type="paragraph" w:customStyle="1" w:styleId="Formulawhere">
    <w:name w:val="Formula where"/>
    <w:basedOn w:val="a4"/>
    <w:qFormat/>
    <w:rsid w:val="00D05ED5"/>
    <w:pPr>
      <w:ind w:firstLine="0"/>
    </w:pPr>
    <w:rPr>
      <w:szCs w:val="20"/>
    </w:rPr>
  </w:style>
  <w:style w:type="paragraph" w:customStyle="1" w:styleId="afd">
    <w:name w:val="Рисунок"/>
    <w:basedOn w:val="a4"/>
    <w:next w:val="a4"/>
    <w:link w:val="afe"/>
    <w:qFormat/>
    <w:rsid w:val="00D05ED5"/>
    <w:pPr>
      <w:keepNext/>
      <w:keepLines/>
      <w:ind w:firstLine="0"/>
      <w:jc w:val="center"/>
    </w:pPr>
  </w:style>
  <w:style w:type="character" w:customStyle="1" w:styleId="afe">
    <w:name w:val="Рисунок Знак"/>
    <w:link w:val="afd"/>
    <w:rsid w:val="00D05ED5"/>
    <w:rPr>
      <w:sz w:val="28"/>
      <w:szCs w:val="24"/>
      <w:lang w:eastAsia="ru-RU"/>
    </w:rPr>
  </w:style>
  <w:style w:type="paragraph" w:customStyle="1" w:styleId="a1">
    <w:name w:val="Нумерованний розгорнутий"/>
    <w:basedOn w:val="a4"/>
    <w:link w:val="aff"/>
    <w:qFormat/>
    <w:rsid w:val="00D05ED5"/>
    <w:pPr>
      <w:numPr>
        <w:numId w:val="16"/>
      </w:numPr>
    </w:pPr>
    <w:rPr>
      <w:szCs w:val="28"/>
    </w:rPr>
  </w:style>
  <w:style w:type="character" w:customStyle="1" w:styleId="aff">
    <w:name w:val="Нумерованний розгорнутий Знак"/>
    <w:basedOn w:val="a5"/>
    <w:link w:val="a1"/>
    <w:rsid w:val="00D05ED5"/>
    <w:rPr>
      <w:sz w:val="28"/>
      <w:szCs w:val="28"/>
      <w:lang w:eastAsia="ru-RU"/>
    </w:rPr>
  </w:style>
  <w:style w:type="paragraph" w:customStyle="1" w:styleId="Formulaopis">
    <w:name w:val="Formula opis"/>
    <w:basedOn w:val="a4"/>
    <w:rsid w:val="00D05ED5"/>
    <w:pPr>
      <w:ind w:left="1080" w:hanging="371"/>
      <w:jc w:val="left"/>
    </w:pPr>
    <w:rPr>
      <w:rFonts w:eastAsiaTheme="minorHAnsi" w:cstheme="minorBidi"/>
      <w:szCs w:val="20"/>
      <w:lang w:eastAsia="en-US"/>
    </w:rPr>
  </w:style>
  <w:style w:type="character" w:customStyle="1" w:styleId="aff0">
    <w:name w:val="Нет"/>
    <w:rsid w:val="00D05ED5"/>
    <w:rPr>
      <w:lang w:val="ru-RU"/>
    </w:rPr>
  </w:style>
  <w:style w:type="character" w:customStyle="1" w:styleId="UnresolvedMention1">
    <w:name w:val="Unresolved Mention1"/>
    <w:basedOn w:val="a5"/>
    <w:uiPriority w:val="99"/>
    <w:semiHidden/>
    <w:unhideWhenUsed/>
    <w:rsid w:val="00D05ED5"/>
    <w:rPr>
      <w:color w:val="605E5C"/>
      <w:shd w:val="clear" w:color="auto" w:fill="E1DFDD"/>
    </w:rPr>
  </w:style>
  <w:style w:type="paragraph" w:customStyle="1" w:styleId="06NameStudTeacher">
    <w:name w:val="06 NameStud_Teacher"/>
    <w:basedOn w:val="a4"/>
    <w:next w:val="a4"/>
    <w:link w:val="06NameStudTeacher0"/>
    <w:qFormat/>
    <w:rsid w:val="00D05ED5"/>
    <w:pPr>
      <w:ind w:left="5103" w:firstLine="0"/>
      <w:jc w:val="right"/>
    </w:pPr>
    <w:rPr>
      <w:rFonts w:eastAsia="Calibri"/>
      <w:szCs w:val="22"/>
      <w:lang w:eastAsia="en-US"/>
    </w:rPr>
  </w:style>
  <w:style w:type="paragraph" w:customStyle="1" w:styleId="05StudentPosition">
    <w:name w:val="05 Student&amp;Position"/>
    <w:basedOn w:val="a4"/>
    <w:next w:val="a4"/>
    <w:link w:val="05StudentPosition0"/>
    <w:qFormat/>
    <w:rsid w:val="00D05ED5"/>
    <w:pPr>
      <w:ind w:left="5103" w:firstLine="0"/>
      <w:jc w:val="left"/>
    </w:pPr>
    <w:rPr>
      <w:rFonts w:eastAsia="Calibri"/>
      <w:szCs w:val="22"/>
      <w:lang w:eastAsia="en-US"/>
    </w:rPr>
  </w:style>
  <w:style w:type="character" w:customStyle="1" w:styleId="06NameStudTeacher0">
    <w:name w:val="06 NameStud_Teacher Знак"/>
    <w:link w:val="06NameStudTeacher"/>
    <w:rsid w:val="00D05ED5"/>
    <w:rPr>
      <w:rFonts w:eastAsia="Calibri"/>
      <w:sz w:val="28"/>
      <w:szCs w:val="22"/>
      <w:lang w:eastAsia="en-US"/>
    </w:rPr>
  </w:style>
  <w:style w:type="paragraph" w:customStyle="1" w:styleId="04ExecutedChecked">
    <w:name w:val="04 Executed&amp;Checked"/>
    <w:basedOn w:val="UPPERNormal"/>
    <w:next w:val="a4"/>
    <w:link w:val="04ExecutedChecked0"/>
    <w:qFormat/>
    <w:rsid w:val="00D05ED5"/>
    <w:pPr>
      <w:ind w:left="5103"/>
      <w:jc w:val="left"/>
    </w:pPr>
    <w:rPr>
      <w:lang w:val="en-US"/>
    </w:rPr>
  </w:style>
  <w:style w:type="character" w:customStyle="1" w:styleId="04ExecutedChecked0">
    <w:name w:val="04 Executed&amp;Checked Знак"/>
    <w:link w:val="04ExecutedChecked"/>
    <w:rsid w:val="00D05ED5"/>
    <w:rPr>
      <w:rFonts w:eastAsia="Calibri"/>
      <w:caps/>
      <w:sz w:val="28"/>
      <w:szCs w:val="22"/>
      <w:lang w:val="en-US" w:eastAsia="en-US"/>
    </w:rPr>
  </w:style>
  <w:style w:type="paragraph" w:customStyle="1" w:styleId="07SityYear">
    <w:name w:val="07 Sity_Year"/>
    <w:basedOn w:val="a4"/>
    <w:next w:val="a4"/>
    <w:link w:val="07SityYear0"/>
    <w:qFormat/>
    <w:rsid w:val="00D05ED5"/>
    <w:pPr>
      <w:ind w:firstLine="0"/>
      <w:jc w:val="center"/>
    </w:pPr>
    <w:rPr>
      <w:rFonts w:eastAsia="Calibri"/>
      <w:szCs w:val="22"/>
      <w:lang w:eastAsia="en-US"/>
    </w:rPr>
  </w:style>
  <w:style w:type="character" w:customStyle="1" w:styleId="07SityYear0">
    <w:name w:val="07 Sity_Year Знак"/>
    <w:link w:val="07SityYear"/>
    <w:rsid w:val="00D05ED5"/>
    <w:rPr>
      <w:rFonts w:eastAsia="Calibri"/>
      <w:sz w:val="28"/>
      <w:szCs w:val="22"/>
      <w:lang w:eastAsia="en-US"/>
    </w:rPr>
  </w:style>
  <w:style w:type="paragraph" w:customStyle="1" w:styleId="01Ministry">
    <w:name w:val="01 Ministry"/>
    <w:basedOn w:val="a4"/>
    <w:next w:val="a4"/>
    <w:link w:val="01Ministry0"/>
    <w:qFormat/>
    <w:rsid w:val="00D05ED5"/>
    <w:pPr>
      <w:keepLines/>
      <w:pageBreakBefore/>
      <w:ind w:firstLine="0"/>
      <w:jc w:val="center"/>
    </w:pPr>
    <w:rPr>
      <w:rFonts w:eastAsia="Calibri"/>
      <w:caps/>
      <w:szCs w:val="22"/>
      <w:lang w:eastAsia="en-US"/>
    </w:rPr>
  </w:style>
  <w:style w:type="paragraph" w:customStyle="1" w:styleId="02UniversityDepartment">
    <w:name w:val="02 University&amp;Department"/>
    <w:basedOn w:val="01Ministry"/>
    <w:next w:val="a4"/>
    <w:link w:val="02UniversityDepartment0"/>
    <w:qFormat/>
    <w:rsid w:val="00D05ED5"/>
    <w:pPr>
      <w:pageBreakBefore w:val="0"/>
    </w:pPr>
  </w:style>
  <w:style w:type="paragraph" w:customStyle="1" w:styleId="03ReportDiscipline">
    <w:name w:val="03 Report@Discipline"/>
    <w:basedOn w:val="01Ministry"/>
    <w:next w:val="a4"/>
    <w:link w:val="03ReportDiscipline0"/>
    <w:qFormat/>
    <w:rsid w:val="00D05ED5"/>
    <w:pPr>
      <w:pageBreakBefore w:val="0"/>
    </w:pPr>
  </w:style>
  <w:style w:type="character" w:customStyle="1" w:styleId="01Ministry0">
    <w:name w:val="01 Ministry Знак"/>
    <w:link w:val="01Ministry"/>
    <w:rsid w:val="00D05ED5"/>
    <w:rPr>
      <w:rFonts w:eastAsia="Calibri"/>
      <w:caps/>
      <w:sz w:val="28"/>
      <w:szCs w:val="22"/>
      <w:lang w:eastAsia="en-US"/>
    </w:rPr>
  </w:style>
  <w:style w:type="character" w:customStyle="1" w:styleId="02UniversityDepartment0">
    <w:name w:val="02 University&amp;Department Знак"/>
    <w:link w:val="02UniversityDepartment"/>
    <w:rsid w:val="00D05ED5"/>
    <w:rPr>
      <w:rFonts w:eastAsia="Calibri"/>
      <w:caps/>
      <w:sz w:val="28"/>
      <w:szCs w:val="22"/>
      <w:lang w:eastAsia="en-US"/>
    </w:rPr>
  </w:style>
  <w:style w:type="character" w:customStyle="1" w:styleId="05StudentPosition0">
    <w:name w:val="05 Student&amp;Position Знак"/>
    <w:link w:val="05StudentPosition"/>
    <w:rsid w:val="00D05ED5"/>
    <w:rPr>
      <w:rFonts w:eastAsia="Calibri"/>
      <w:sz w:val="28"/>
      <w:szCs w:val="22"/>
      <w:lang w:eastAsia="en-US"/>
    </w:rPr>
  </w:style>
  <w:style w:type="character" w:customStyle="1" w:styleId="03ReportDiscipline0">
    <w:name w:val="03 Report@Discipline Знак"/>
    <w:link w:val="03ReportDiscipline"/>
    <w:rsid w:val="00D05ED5"/>
    <w:rPr>
      <w:rFonts w:eastAsia="Calibri"/>
      <w:caps/>
      <w:sz w:val="28"/>
      <w:szCs w:val="22"/>
      <w:lang w:eastAsia="en-US"/>
    </w:rPr>
  </w:style>
  <w:style w:type="character" w:customStyle="1" w:styleId="afa">
    <w:name w:val="Абзац списка Знак"/>
    <w:link w:val="af9"/>
    <w:uiPriority w:val="34"/>
    <w:rsid w:val="00D05ED5"/>
    <w:rPr>
      <w:sz w:val="28"/>
      <w:szCs w:val="24"/>
      <w:lang w:eastAsia="ru-RU"/>
    </w:rPr>
  </w:style>
  <w:style w:type="character" w:customStyle="1" w:styleId="af1">
    <w:name w:val="Нижний колонтитул Знак"/>
    <w:basedOn w:val="a5"/>
    <w:link w:val="af0"/>
    <w:uiPriority w:val="99"/>
    <w:rsid w:val="00D05ED5"/>
    <w:rPr>
      <w:sz w:val="28"/>
      <w:szCs w:val="24"/>
      <w:lang w:eastAsia="ru-RU"/>
    </w:rPr>
  </w:style>
  <w:style w:type="paragraph" w:styleId="aff1">
    <w:name w:val="Body Text"/>
    <w:basedOn w:val="a4"/>
    <w:link w:val="aff2"/>
    <w:uiPriority w:val="1"/>
    <w:qFormat/>
    <w:rsid w:val="00D05ED5"/>
    <w:pPr>
      <w:widowControl w:val="0"/>
      <w:autoSpaceDE w:val="0"/>
      <w:autoSpaceDN w:val="0"/>
      <w:spacing w:line="240" w:lineRule="auto"/>
      <w:ind w:firstLine="0"/>
      <w:jc w:val="left"/>
    </w:pPr>
    <w:rPr>
      <w:rFonts w:ascii="Arial" w:eastAsia="Arial" w:hAnsi="Arial" w:cs="Arial"/>
      <w:sz w:val="24"/>
      <w:lang w:val="en-US" w:eastAsia="en-US"/>
    </w:rPr>
  </w:style>
  <w:style w:type="character" w:customStyle="1" w:styleId="aff2">
    <w:name w:val="Основной текст Знак"/>
    <w:basedOn w:val="a5"/>
    <w:link w:val="aff1"/>
    <w:uiPriority w:val="1"/>
    <w:rsid w:val="00D05ED5"/>
    <w:rPr>
      <w:rFonts w:ascii="Arial" w:eastAsia="Arial" w:hAnsi="Arial" w:cs="Arial"/>
      <w:sz w:val="24"/>
      <w:szCs w:val="24"/>
      <w:lang w:val="en-US" w:eastAsia="en-US"/>
    </w:rPr>
  </w:style>
  <w:style w:type="paragraph" w:customStyle="1" w:styleId="NameTable">
    <w:name w:val="NameTable"/>
    <w:basedOn w:val="a4"/>
    <w:link w:val="NameTable0"/>
    <w:qFormat/>
    <w:rsid w:val="00D05ED5"/>
    <w:rPr>
      <w:rFonts w:eastAsia="Calibri"/>
      <w:szCs w:val="20"/>
      <w:lang w:val="en-US" w:eastAsia="en-US"/>
    </w:rPr>
  </w:style>
  <w:style w:type="character" w:customStyle="1" w:styleId="NameTable0">
    <w:name w:val="NameTable Знак"/>
    <w:link w:val="NameTable"/>
    <w:rsid w:val="00D05ED5"/>
    <w:rPr>
      <w:rFonts w:eastAsia="Calibri"/>
      <w:sz w:val="28"/>
      <w:lang w:val="en-US" w:eastAsia="en-US"/>
    </w:rPr>
  </w:style>
  <w:style w:type="paragraph" w:customStyle="1" w:styleId="TableCell1">
    <w:name w:val="TableCell"/>
    <w:basedOn w:val="af6"/>
    <w:link w:val="TableCell2"/>
    <w:qFormat/>
    <w:rsid w:val="00D05ED5"/>
    <w:pPr>
      <w:spacing w:line="240" w:lineRule="auto"/>
      <w:ind w:firstLine="0"/>
    </w:pPr>
  </w:style>
  <w:style w:type="character" w:customStyle="1" w:styleId="TableCell2">
    <w:name w:val="TableCell Знак"/>
    <w:link w:val="TableCell1"/>
    <w:rsid w:val="00D05ED5"/>
    <w:rPr>
      <w:rFonts w:eastAsia="Calibri"/>
      <w:sz w:val="28"/>
      <w:szCs w:val="22"/>
      <w:lang w:eastAsia="en-US"/>
    </w:rPr>
  </w:style>
  <w:style w:type="paragraph" w:customStyle="1" w:styleId="TableCenter">
    <w:name w:val="TableCenter"/>
    <w:basedOn w:val="TableCell1"/>
    <w:link w:val="TableCenter0"/>
    <w:qFormat/>
    <w:rsid w:val="00D05ED5"/>
    <w:pPr>
      <w:jc w:val="center"/>
    </w:pPr>
    <w:rPr>
      <w:b/>
    </w:rPr>
  </w:style>
  <w:style w:type="character" w:customStyle="1" w:styleId="TableCenter0">
    <w:name w:val="TableCenter Знак"/>
    <w:link w:val="TableCenter"/>
    <w:rsid w:val="00D05ED5"/>
    <w:rPr>
      <w:rFonts w:eastAsia="Calibri"/>
      <w:b/>
      <w:sz w:val="28"/>
      <w:szCs w:val="22"/>
      <w:lang w:eastAsia="en-US"/>
    </w:rPr>
  </w:style>
  <w:style w:type="character" w:styleId="aff3">
    <w:name w:val="FollowedHyperlink"/>
    <w:uiPriority w:val="99"/>
    <w:unhideWhenUsed/>
    <w:rsid w:val="00D05ED5"/>
    <w:rPr>
      <w:color w:val="954F72"/>
      <w:u w:val="single"/>
    </w:rPr>
  </w:style>
  <w:style w:type="paragraph" w:styleId="aff4">
    <w:name w:val="List Continue"/>
    <w:basedOn w:val="a4"/>
    <w:uiPriority w:val="99"/>
    <w:unhideWhenUsed/>
    <w:rsid w:val="00D05ED5"/>
    <w:pPr>
      <w:spacing w:after="120"/>
      <w:ind w:left="283"/>
      <w:contextualSpacing/>
    </w:pPr>
    <w:rPr>
      <w:rFonts w:eastAsia="Calibri"/>
      <w:szCs w:val="22"/>
      <w:lang w:eastAsia="en-US"/>
    </w:rPr>
  </w:style>
  <w:style w:type="character" w:customStyle="1" w:styleId="a9">
    <w:name w:val="Текст выноски Знак"/>
    <w:basedOn w:val="a5"/>
    <w:link w:val="a8"/>
    <w:uiPriority w:val="99"/>
    <w:semiHidden/>
    <w:rsid w:val="00D05ED5"/>
    <w:rPr>
      <w:rFonts w:ascii="Tahoma" w:hAnsi="Tahoma" w:cs="Tahoma"/>
      <w:sz w:val="16"/>
      <w:szCs w:val="16"/>
      <w:lang w:eastAsia="ru-RU"/>
    </w:rPr>
  </w:style>
  <w:style w:type="paragraph" w:customStyle="1" w:styleId="aff5">
    <w:name w:val="Содержание"/>
    <w:basedOn w:val="a4"/>
    <w:autoRedefine/>
    <w:rsid w:val="00D05ED5"/>
    <w:pPr>
      <w:spacing w:after="420"/>
      <w:ind w:firstLine="0"/>
      <w:jc w:val="center"/>
    </w:pPr>
    <w:rPr>
      <w:b/>
      <w:szCs w:val="20"/>
    </w:rPr>
  </w:style>
  <w:style w:type="paragraph" w:styleId="aff6">
    <w:name w:val="TOC Heading"/>
    <w:basedOn w:val="1"/>
    <w:next w:val="a4"/>
    <w:uiPriority w:val="39"/>
    <w:semiHidden/>
    <w:unhideWhenUsed/>
    <w:qFormat/>
    <w:rsid w:val="00D05ED5"/>
    <w:pPr>
      <w:pageBreakBefore w:val="0"/>
      <w:suppressAutoHyphens w:val="0"/>
      <w:spacing w:before="240" w:after="0"/>
      <w:ind w:firstLine="709"/>
      <w:jc w:val="both"/>
      <w:outlineLvl w:val="9"/>
    </w:pPr>
    <w:rPr>
      <w:rFonts w:asciiTheme="majorHAnsi" w:eastAsiaTheme="majorEastAsia" w:hAnsiTheme="majorHAnsi" w:cstheme="majorBidi"/>
      <w:b w:val="0"/>
      <w:bCs w:val="0"/>
      <w:caps w:val="0"/>
      <w:color w:val="2F5496" w:themeColor="accent1" w:themeShade="BF"/>
      <w:kern w:val="0"/>
      <w:sz w:val="32"/>
      <w:szCs w:val="32"/>
      <w:lang w:eastAsia="en-US"/>
    </w:rPr>
  </w:style>
  <w:style w:type="paragraph" w:customStyle="1" w:styleId="10PictureFormula">
    <w:name w:val="10 Picture Formula"/>
    <w:basedOn w:val="a4"/>
    <w:next w:val="a4"/>
    <w:link w:val="10PictureFormula0"/>
    <w:qFormat/>
    <w:rsid w:val="00D05ED5"/>
    <w:pPr>
      <w:ind w:firstLine="0"/>
      <w:jc w:val="center"/>
    </w:pPr>
    <w:rPr>
      <w:rFonts w:eastAsia="Calibri"/>
      <w:noProof/>
      <w:szCs w:val="22"/>
      <w:lang w:eastAsia="en-US"/>
    </w:rPr>
  </w:style>
  <w:style w:type="character" w:customStyle="1" w:styleId="10PictureFormula0">
    <w:name w:val="10 Picture Formula Знак"/>
    <w:link w:val="10PictureFormula"/>
    <w:rsid w:val="00D05ED5"/>
    <w:rPr>
      <w:rFonts w:eastAsia="Calibri"/>
      <w:noProof/>
      <w:sz w:val="28"/>
      <w:szCs w:val="22"/>
      <w:lang w:eastAsia="en-US"/>
    </w:rPr>
  </w:style>
  <w:style w:type="table" w:customStyle="1" w:styleId="23">
    <w:name w:val="2"/>
    <w:basedOn w:val="a6"/>
    <w:rsid w:val="00D05ED5"/>
    <w:pPr>
      <w:spacing w:after="200" w:line="276" w:lineRule="auto"/>
    </w:pPr>
    <w:rPr>
      <w:rFonts w:ascii="Calibri" w:eastAsia="Calibri" w:hAnsi="Calibri" w:cs="Calibri"/>
      <w:sz w:val="22"/>
      <w:szCs w:val="22"/>
      <w:lang w:eastAsia="en-US"/>
    </w:rPr>
    <w:tblPr>
      <w:tblStyleRowBandSize w:val="1"/>
      <w:tblStyleColBandSize w:val="1"/>
      <w:tblCellMar>
        <w:left w:w="115" w:type="dxa"/>
        <w:right w:w="115" w:type="dxa"/>
      </w:tblCellMar>
    </w:tblPr>
  </w:style>
  <w:style w:type="table" w:customStyle="1" w:styleId="12">
    <w:name w:val="1"/>
    <w:basedOn w:val="a6"/>
    <w:rsid w:val="00D05ED5"/>
    <w:rPr>
      <w:rFonts w:ascii="Calibri" w:eastAsia="Calibri" w:hAnsi="Calibri" w:cs="Calibri"/>
      <w:sz w:val="22"/>
      <w:szCs w:val="22"/>
      <w:lang w:eastAsia="en-US"/>
    </w:rPr>
    <w:tblPr>
      <w:tblStyleRowBandSize w:val="1"/>
      <w:tblStyleColBandSize w:val="1"/>
    </w:tblPr>
  </w:style>
  <w:style w:type="character" w:styleId="aff7">
    <w:name w:val="Placeholder Text"/>
    <w:basedOn w:val="a5"/>
    <w:uiPriority w:val="99"/>
    <w:semiHidden/>
    <w:rsid w:val="00D05ED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69559">
      <w:bodyDiv w:val="1"/>
      <w:marLeft w:val="0"/>
      <w:marRight w:val="0"/>
      <w:marTop w:val="0"/>
      <w:marBottom w:val="0"/>
      <w:divBdr>
        <w:top w:val="none" w:sz="0" w:space="0" w:color="auto"/>
        <w:left w:val="none" w:sz="0" w:space="0" w:color="auto"/>
        <w:bottom w:val="none" w:sz="0" w:space="0" w:color="auto"/>
        <w:right w:val="none" w:sz="0" w:space="0" w:color="auto"/>
      </w:divBdr>
    </w:div>
    <w:div w:id="223488732">
      <w:bodyDiv w:val="1"/>
      <w:marLeft w:val="0"/>
      <w:marRight w:val="0"/>
      <w:marTop w:val="0"/>
      <w:marBottom w:val="0"/>
      <w:divBdr>
        <w:top w:val="none" w:sz="0" w:space="0" w:color="auto"/>
        <w:left w:val="none" w:sz="0" w:space="0" w:color="auto"/>
        <w:bottom w:val="none" w:sz="0" w:space="0" w:color="auto"/>
        <w:right w:val="none" w:sz="0" w:space="0" w:color="auto"/>
      </w:divBdr>
    </w:div>
    <w:div w:id="230508135">
      <w:bodyDiv w:val="1"/>
      <w:marLeft w:val="0"/>
      <w:marRight w:val="0"/>
      <w:marTop w:val="0"/>
      <w:marBottom w:val="0"/>
      <w:divBdr>
        <w:top w:val="none" w:sz="0" w:space="0" w:color="auto"/>
        <w:left w:val="none" w:sz="0" w:space="0" w:color="auto"/>
        <w:bottom w:val="none" w:sz="0" w:space="0" w:color="auto"/>
        <w:right w:val="none" w:sz="0" w:space="0" w:color="auto"/>
      </w:divBdr>
    </w:div>
    <w:div w:id="359934147">
      <w:bodyDiv w:val="1"/>
      <w:marLeft w:val="0"/>
      <w:marRight w:val="0"/>
      <w:marTop w:val="0"/>
      <w:marBottom w:val="0"/>
      <w:divBdr>
        <w:top w:val="none" w:sz="0" w:space="0" w:color="auto"/>
        <w:left w:val="none" w:sz="0" w:space="0" w:color="auto"/>
        <w:bottom w:val="none" w:sz="0" w:space="0" w:color="auto"/>
        <w:right w:val="none" w:sz="0" w:space="0" w:color="auto"/>
      </w:divBdr>
      <w:divsChild>
        <w:div w:id="1452944084">
          <w:marLeft w:val="0"/>
          <w:marRight w:val="0"/>
          <w:marTop w:val="0"/>
          <w:marBottom w:val="0"/>
          <w:divBdr>
            <w:top w:val="none" w:sz="0" w:space="0" w:color="auto"/>
            <w:left w:val="none" w:sz="0" w:space="0" w:color="auto"/>
            <w:bottom w:val="none" w:sz="0" w:space="0" w:color="auto"/>
            <w:right w:val="none" w:sz="0" w:space="0" w:color="auto"/>
          </w:divBdr>
          <w:divsChild>
            <w:div w:id="1232615293">
              <w:marLeft w:val="0"/>
              <w:marRight w:val="0"/>
              <w:marTop w:val="0"/>
              <w:marBottom w:val="0"/>
              <w:divBdr>
                <w:top w:val="none" w:sz="0" w:space="0" w:color="auto"/>
                <w:left w:val="none" w:sz="0" w:space="0" w:color="auto"/>
                <w:bottom w:val="none" w:sz="0" w:space="0" w:color="auto"/>
                <w:right w:val="none" w:sz="0" w:space="0" w:color="auto"/>
              </w:divBdr>
              <w:divsChild>
                <w:div w:id="1373111221">
                  <w:marLeft w:val="0"/>
                  <w:marRight w:val="0"/>
                  <w:marTop w:val="0"/>
                  <w:marBottom w:val="0"/>
                  <w:divBdr>
                    <w:top w:val="none" w:sz="0" w:space="0" w:color="auto"/>
                    <w:left w:val="none" w:sz="0" w:space="0" w:color="auto"/>
                    <w:bottom w:val="none" w:sz="0" w:space="0" w:color="auto"/>
                    <w:right w:val="none" w:sz="0" w:space="0" w:color="auto"/>
                  </w:divBdr>
                  <w:divsChild>
                    <w:div w:id="2093164309">
                      <w:marLeft w:val="0"/>
                      <w:marRight w:val="0"/>
                      <w:marTop w:val="0"/>
                      <w:marBottom w:val="0"/>
                      <w:divBdr>
                        <w:top w:val="none" w:sz="0" w:space="0" w:color="auto"/>
                        <w:left w:val="none" w:sz="0" w:space="0" w:color="auto"/>
                        <w:bottom w:val="none" w:sz="0" w:space="0" w:color="auto"/>
                        <w:right w:val="none" w:sz="0" w:space="0" w:color="auto"/>
                      </w:divBdr>
                      <w:divsChild>
                        <w:div w:id="105273880">
                          <w:marLeft w:val="0"/>
                          <w:marRight w:val="0"/>
                          <w:marTop w:val="0"/>
                          <w:marBottom w:val="0"/>
                          <w:divBdr>
                            <w:top w:val="none" w:sz="0" w:space="0" w:color="auto"/>
                            <w:left w:val="none" w:sz="0" w:space="0" w:color="auto"/>
                            <w:bottom w:val="none" w:sz="0" w:space="0" w:color="auto"/>
                            <w:right w:val="none" w:sz="0" w:space="0" w:color="auto"/>
                          </w:divBdr>
                          <w:divsChild>
                            <w:div w:id="12189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0631581">
      <w:bodyDiv w:val="1"/>
      <w:marLeft w:val="0"/>
      <w:marRight w:val="0"/>
      <w:marTop w:val="0"/>
      <w:marBottom w:val="0"/>
      <w:divBdr>
        <w:top w:val="none" w:sz="0" w:space="0" w:color="auto"/>
        <w:left w:val="none" w:sz="0" w:space="0" w:color="auto"/>
        <w:bottom w:val="none" w:sz="0" w:space="0" w:color="auto"/>
        <w:right w:val="none" w:sz="0" w:space="0" w:color="auto"/>
      </w:divBdr>
    </w:div>
    <w:div w:id="566065147">
      <w:bodyDiv w:val="1"/>
      <w:marLeft w:val="0"/>
      <w:marRight w:val="0"/>
      <w:marTop w:val="0"/>
      <w:marBottom w:val="0"/>
      <w:divBdr>
        <w:top w:val="none" w:sz="0" w:space="0" w:color="auto"/>
        <w:left w:val="none" w:sz="0" w:space="0" w:color="auto"/>
        <w:bottom w:val="none" w:sz="0" w:space="0" w:color="auto"/>
        <w:right w:val="none" w:sz="0" w:space="0" w:color="auto"/>
      </w:divBdr>
    </w:div>
    <w:div w:id="658726586">
      <w:bodyDiv w:val="1"/>
      <w:marLeft w:val="0"/>
      <w:marRight w:val="0"/>
      <w:marTop w:val="0"/>
      <w:marBottom w:val="0"/>
      <w:divBdr>
        <w:top w:val="none" w:sz="0" w:space="0" w:color="auto"/>
        <w:left w:val="none" w:sz="0" w:space="0" w:color="auto"/>
        <w:bottom w:val="none" w:sz="0" w:space="0" w:color="auto"/>
        <w:right w:val="none" w:sz="0" w:space="0" w:color="auto"/>
      </w:divBdr>
    </w:div>
    <w:div w:id="720634559">
      <w:bodyDiv w:val="1"/>
      <w:marLeft w:val="0"/>
      <w:marRight w:val="0"/>
      <w:marTop w:val="0"/>
      <w:marBottom w:val="0"/>
      <w:divBdr>
        <w:top w:val="none" w:sz="0" w:space="0" w:color="auto"/>
        <w:left w:val="none" w:sz="0" w:space="0" w:color="auto"/>
        <w:bottom w:val="none" w:sz="0" w:space="0" w:color="auto"/>
        <w:right w:val="none" w:sz="0" w:space="0" w:color="auto"/>
      </w:divBdr>
    </w:div>
    <w:div w:id="969171239">
      <w:bodyDiv w:val="1"/>
      <w:marLeft w:val="0"/>
      <w:marRight w:val="0"/>
      <w:marTop w:val="0"/>
      <w:marBottom w:val="0"/>
      <w:divBdr>
        <w:top w:val="none" w:sz="0" w:space="0" w:color="auto"/>
        <w:left w:val="none" w:sz="0" w:space="0" w:color="auto"/>
        <w:bottom w:val="none" w:sz="0" w:space="0" w:color="auto"/>
        <w:right w:val="none" w:sz="0" w:space="0" w:color="auto"/>
      </w:divBdr>
    </w:div>
    <w:div w:id="1002124397">
      <w:bodyDiv w:val="1"/>
      <w:marLeft w:val="0"/>
      <w:marRight w:val="0"/>
      <w:marTop w:val="0"/>
      <w:marBottom w:val="0"/>
      <w:divBdr>
        <w:top w:val="none" w:sz="0" w:space="0" w:color="auto"/>
        <w:left w:val="none" w:sz="0" w:space="0" w:color="auto"/>
        <w:bottom w:val="none" w:sz="0" w:space="0" w:color="auto"/>
        <w:right w:val="none" w:sz="0" w:space="0" w:color="auto"/>
      </w:divBdr>
    </w:div>
    <w:div w:id="1267730646">
      <w:bodyDiv w:val="1"/>
      <w:marLeft w:val="0"/>
      <w:marRight w:val="0"/>
      <w:marTop w:val="0"/>
      <w:marBottom w:val="0"/>
      <w:divBdr>
        <w:top w:val="none" w:sz="0" w:space="0" w:color="auto"/>
        <w:left w:val="none" w:sz="0" w:space="0" w:color="auto"/>
        <w:bottom w:val="none" w:sz="0" w:space="0" w:color="auto"/>
        <w:right w:val="none" w:sz="0" w:space="0" w:color="auto"/>
      </w:divBdr>
    </w:div>
    <w:div w:id="1517230579">
      <w:bodyDiv w:val="1"/>
      <w:marLeft w:val="0"/>
      <w:marRight w:val="0"/>
      <w:marTop w:val="0"/>
      <w:marBottom w:val="0"/>
      <w:divBdr>
        <w:top w:val="none" w:sz="0" w:space="0" w:color="auto"/>
        <w:left w:val="none" w:sz="0" w:space="0" w:color="auto"/>
        <w:bottom w:val="none" w:sz="0" w:space="0" w:color="auto"/>
        <w:right w:val="none" w:sz="0" w:space="0" w:color="auto"/>
      </w:divBdr>
    </w:div>
    <w:div w:id="1621103892">
      <w:bodyDiv w:val="1"/>
      <w:marLeft w:val="0"/>
      <w:marRight w:val="0"/>
      <w:marTop w:val="0"/>
      <w:marBottom w:val="0"/>
      <w:divBdr>
        <w:top w:val="none" w:sz="0" w:space="0" w:color="auto"/>
        <w:left w:val="none" w:sz="0" w:space="0" w:color="auto"/>
        <w:bottom w:val="none" w:sz="0" w:space="0" w:color="auto"/>
        <w:right w:val="none" w:sz="0" w:space="0" w:color="auto"/>
      </w:divBdr>
    </w:div>
    <w:div w:id="1839154588">
      <w:bodyDiv w:val="1"/>
      <w:marLeft w:val="0"/>
      <w:marRight w:val="0"/>
      <w:marTop w:val="0"/>
      <w:marBottom w:val="0"/>
      <w:divBdr>
        <w:top w:val="none" w:sz="0" w:space="0" w:color="auto"/>
        <w:left w:val="none" w:sz="0" w:space="0" w:color="auto"/>
        <w:bottom w:val="none" w:sz="0" w:space="0" w:color="auto"/>
        <w:right w:val="none" w:sz="0" w:space="0" w:color="auto"/>
      </w:divBdr>
      <w:divsChild>
        <w:div w:id="723142087">
          <w:marLeft w:val="0"/>
          <w:marRight w:val="0"/>
          <w:marTop w:val="0"/>
          <w:marBottom w:val="0"/>
          <w:divBdr>
            <w:top w:val="none" w:sz="0" w:space="0" w:color="auto"/>
            <w:left w:val="none" w:sz="0" w:space="0" w:color="auto"/>
            <w:bottom w:val="none" w:sz="0" w:space="0" w:color="auto"/>
            <w:right w:val="none" w:sz="0" w:space="0" w:color="auto"/>
          </w:divBdr>
          <w:divsChild>
            <w:div w:id="2096589823">
              <w:marLeft w:val="0"/>
              <w:marRight w:val="0"/>
              <w:marTop w:val="0"/>
              <w:marBottom w:val="0"/>
              <w:divBdr>
                <w:top w:val="none" w:sz="0" w:space="0" w:color="auto"/>
                <w:left w:val="none" w:sz="0" w:space="0" w:color="auto"/>
                <w:bottom w:val="none" w:sz="0" w:space="0" w:color="auto"/>
                <w:right w:val="none" w:sz="0" w:space="0" w:color="auto"/>
              </w:divBdr>
              <w:divsChild>
                <w:div w:id="1887134727">
                  <w:marLeft w:val="0"/>
                  <w:marRight w:val="0"/>
                  <w:marTop w:val="0"/>
                  <w:marBottom w:val="0"/>
                  <w:divBdr>
                    <w:top w:val="none" w:sz="0" w:space="0" w:color="auto"/>
                    <w:left w:val="none" w:sz="0" w:space="0" w:color="auto"/>
                    <w:bottom w:val="none" w:sz="0" w:space="0" w:color="auto"/>
                    <w:right w:val="none" w:sz="0" w:space="0" w:color="auto"/>
                  </w:divBdr>
                  <w:divsChild>
                    <w:div w:id="1152482763">
                      <w:marLeft w:val="0"/>
                      <w:marRight w:val="0"/>
                      <w:marTop w:val="0"/>
                      <w:marBottom w:val="0"/>
                      <w:divBdr>
                        <w:top w:val="none" w:sz="0" w:space="0" w:color="auto"/>
                        <w:left w:val="none" w:sz="0" w:space="0" w:color="auto"/>
                        <w:bottom w:val="none" w:sz="0" w:space="0" w:color="auto"/>
                        <w:right w:val="none" w:sz="0" w:space="0" w:color="auto"/>
                      </w:divBdr>
                      <w:divsChild>
                        <w:div w:id="1137189288">
                          <w:marLeft w:val="0"/>
                          <w:marRight w:val="0"/>
                          <w:marTop w:val="0"/>
                          <w:marBottom w:val="0"/>
                          <w:divBdr>
                            <w:top w:val="none" w:sz="0" w:space="0" w:color="auto"/>
                            <w:left w:val="none" w:sz="0" w:space="0" w:color="auto"/>
                            <w:bottom w:val="none" w:sz="0" w:space="0" w:color="auto"/>
                            <w:right w:val="none" w:sz="0" w:space="0" w:color="auto"/>
                          </w:divBdr>
                          <w:divsChild>
                            <w:div w:id="38568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7753049">
      <w:bodyDiv w:val="1"/>
      <w:marLeft w:val="0"/>
      <w:marRight w:val="0"/>
      <w:marTop w:val="0"/>
      <w:marBottom w:val="0"/>
      <w:divBdr>
        <w:top w:val="none" w:sz="0" w:space="0" w:color="auto"/>
        <w:left w:val="none" w:sz="0" w:space="0" w:color="auto"/>
        <w:bottom w:val="none" w:sz="0" w:space="0" w:color="auto"/>
        <w:right w:val="none" w:sz="0" w:space="0" w:color="auto"/>
      </w:divBdr>
    </w:div>
    <w:div w:id="209454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eveloper.mozilla.org/en-US/docs/Glossary/MVC" TargetMode="External"/><Relationship Id="rId21" Type="http://schemas.openxmlformats.org/officeDocument/2006/relationships/image" Target="media/image13.png"/><Relationship Id="rId34" Type="http://schemas.openxmlformats.org/officeDocument/2006/relationships/hyperlink" Target="https://www.thymeleaf.org/" TargetMode="External"/><Relationship Id="rId42" Type="http://schemas.openxmlformats.org/officeDocument/2006/relationships/hyperlink" Target="http://ni.biz.ua/8/8_6/8_63622_sravnenie-subd.html" TargetMode="External"/><Relationship Id="rId47" Type="http://schemas.openxmlformats.org/officeDocument/2006/relationships/hyperlink" Target="https://jakarta.ee/release/9/" TargetMode="External"/><Relationship Id="rId50" Type="http://schemas.openxmlformats.org/officeDocument/2006/relationships/hyperlink" Target="https://spring.io/projects/spring-security" TargetMode="External"/><Relationship Id="rId55" Type="http://schemas.openxmlformats.org/officeDocument/2006/relationships/hyperlink" Target="https://maven.apache.org/"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20998/2079-0023.2022.01.06" TargetMode="External"/><Relationship Id="rId37" Type="http://schemas.openxmlformats.org/officeDocument/2006/relationships/hyperlink" Target="https://sparxsystems.com/" TargetMode="External"/><Relationship Id="rId40" Type="http://schemas.openxmlformats.org/officeDocument/2006/relationships/hyperlink" Target="https://www.javaguides.net/p/hibernate-tutorial.html" TargetMode="External"/><Relationship Id="rId45" Type="http://schemas.openxmlformats.org/officeDocument/2006/relationships/hyperlink" Target="https://www.pearsonhighered.com/%20assets/samplechapter/0/3/2/1/0321193687.pdf" TargetMode="External"/><Relationship Id="rId53" Type="http://schemas.openxmlformats.org/officeDocument/2006/relationships/hyperlink" Target="https://logging.apache.org/log4j/2.x/" TargetMode="External"/><Relationship Id="rId58" Type="http://schemas.openxmlformats.org/officeDocument/2006/relationships/hyperlink" Target="https://scholarworks.lib.csusb.edu/cgi/viewcontent.cgi?referer=&amp;httpsredir=1&amp;%20article=1297&amp;%20context=jiti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parxsystems.com/" TargetMode="External"/><Relationship Id="rId49" Type="http://schemas.openxmlformats.org/officeDocument/2006/relationships/hyperlink" Target="https://projectlombok.org/" TargetMode="External"/><Relationship Id="rId57" Type="http://schemas.openxmlformats.org/officeDocument/2006/relationships/hyperlink" Target="https://dokumen.pub/test-driven-development-by-example-0321146530-9780321146533-n-2465731.html" TargetMode="External"/><Relationship Id="rId61" Type="http://schemas.openxmlformats.org/officeDocument/2006/relationships/header" Target="header2.xml"/><Relationship Id="r_odt_logo" Type="http://schemas.openxmlformats.org/officeDocument/2006/relationships/image" Target="media/odt_attribution_logo.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2.png"/><Relationship Id="rId44" Type="http://schemas.openxmlformats.org/officeDocument/2006/relationships/hyperlink" Target="https://webstore.iec.ch/preview/" TargetMode="External"/><Relationship Id="rId52" Type="http://schemas.openxmlformats.org/officeDocument/2006/relationships/hyperlink" Target="https://getbootstrap.com/" TargetMode="External"/><Relationship Id="rId60" Type="http://schemas.openxmlformats.org/officeDocument/2006/relationships/header" Target="head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onlinedoctranslator.com/en/?utm_source=onlinedoctranslator&amp;utm_medium=docx&amp;utm_campaign=attribu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vuz.osvita.net/" TargetMode="External"/><Relationship Id="rId35" Type="http://schemas.openxmlformats.org/officeDocument/2006/relationships/hyperlink" Target="https://www.bpmn.org/" TargetMode="External"/><Relationship Id="rId43" Type="http://schemas.openxmlformats.org/officeDocument/2006/relationships/hyperlink" Target="http://ni.biz.ua/8/8_6/8_63622_sravnenie-subd.html" TargetMode="External"/><Relationship Id="rId48" Type="http://schemas.openxmlformats.org/officeDocument/2006/relationships/hyperlink" Target="https://projectlombok.org/" TargetMode="External"/><Relationship Id="rId56" Type="http://schemas.openxmlformats.org/officeDocument/2006/relationships/hyperlink" Target="https://maven.apache.org/"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spring.io/projects/spring-security" TargetMode="External"/><Relationship Id="rId3" Type="http://schemas.openxmlformats.org/officeDocument/2006/relationships/styles" Target="styles.xml"/><Relationship Id="r_odt_hyperlink" Type="http://schemas.openxmlformats.org/officeDocument/2006/relationships/hyperlink" Target="https://www.onlinedoctranslator.com/en/?utm_source=onlinedoctranslator&amp;utm_medium=docx&amp;utm_campaign=attributio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thymeleaf.org/" TargetMode="External"/><Relationship Id="rId38" Type="http://schemas.openxmlformats.org/officeDocument/2006/relationships/hyperlink" Target="https://www.baeldung.com/cs/object-relational-mapping" TargetMode="External"/><Relationship Id="rId46" Type="http://schemas.openxmlformats.org/officeDocument/2006/relationships/hyperlink" Target="https://blog.akquinet.de/2017/01/12/the-lightweightness-of-microservices-comparing-spring-boot-wildly-swarm-and-haskell-snap/" TargetMode="External"/><Relationship Id="rId59" Type="http://schemas.openxmlformats.org/officeDocument/2006/relationships/hyperlink" Target="https://vuz.osvita.net/veb-dekanat-main/" TargetMode="External"/><Relationship Id="rId20" Type="http://schemas.openxmlformats.org/officeDocument/2006/relationships/image" Target="media/image12.png"/><Relationship Id="rId41" Type="http://schemas.openxmlformats.org/officeDocument/2006/relationships/hyperlink" Target="https://www.javaguides.net/p/hibernate-tutorial.html" TargetMode="External"/><Relationship Id="rId54" Type="http://schemas.openxmlformats.org/officeDocument/2006/relationships/hyperlink" Target="https://logging.apache.org/log4j/2.x/" TargetMode="External"/><Relationship Id="rId6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_DIPLOMS_NTU_KHPI\!3%20&#1044;&#1080;&#1087;&#1083;&#1086;&#1084;&#1085;&#1080;&#1082;&#1080;-%20&#1041;%202024\&#1044;&#1080;&#1087;&#1083;&#1086;&#1084;_&#1089;&#1090;&#1080;&#1083;&#1080;_2024_&#1055;&#1047;.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83548-3FAF-4A79-8A3D-4EB6A4BE5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Диплом_стили_2024_ПЗ</Template>
  <TotalTime>5</TotalTime>
  <Pages>73</Pages>
  <Words>15205</Words>
  <Characters>86675</Characters>
  <Application>Microsoft Office Word</Application>
  <DocSecurity>0</DocSecurity>
  <Lines>722</Lines>
  <Paragraphs>203</Paragraphs>
  <ScaleCrop>false</ScaleCrop>
  <HeadingPairs>
    <vt:vector size="2" baseType="variant">
      <vt:variant>
        <vt:lpstr>Название</vt:lpstr>
      </vt:variant>
      <vt:variant>
        <vt:i4>1</vt:i4>
      </vt:variant>
    </vt:vector>
  </HeadingPairs>
  <TitlesOfParts>
    <vt:vector size="1" baseType="lpstr">
      <vt:lpstr>Шаблон для виконання КР АППЗ</vt:lpstr>
    </vt:vector>
  </TitlesOfParts>
  <Company>каф. АСУ</Company>
  <LinksUpToDate>false</LinksUpToDate>
  <CharactersWithSpaces>101677</CharactersWithSpaces>
  <SharedDoc>false</SharedDoc>
  <HLinks>
    <vt:vector size="222" baseType="variant">
      <vt:variant>
        <vt:i4>1703991</vt:i4>
      </vt:variant>
      <vt:variant>
        <vt:i4>212</vt:i4>
      </vt:variant>
      <vt:variant>
        <vt:i4>0</vt:i4>
      </vt:variant>
      <vt:variant>
        <vt:i4>5</vt:i4>
      </vt:variant>
      <vt:variant>
        <vt:lpwstr/>
      </vt:variant>
      <vt:variant>
        <vt:lpwstr>_Toc34905980</vt:lpwstr>
      </vt:variant>
      <vt:variant>
        <vt:i4>1245240</vt:i4>
      </vt:variant>
      <vt:variant>
        <vt:i4>206</vt:i4>
      </vt:variant>
      <vt:variant>
        <vt:i4>0</vt:i4>
      </vt:variant>
      <vt:variant>
        <vt:i4>5</vt:i4>
      </vt:variant>
      <vt:variant>
        <vt:lpwstr/>
      </vt:variant>
      <vt:variant>
        <vt:lpwstr>_Toc34905979</vt:lpwstr>
      </vt:variant>
      <vt:variant>
        <vt:i4>1179704</vt:i4>
      </vt:variant>
      <vt:variant>
        <vt:i4>200</vt:i4>
      </vt:variant>
      <vt:variant>
        <vt:i4>0</vt:i4>
      </vt:variant>
      <vt:variant>
        <vt:i4>5</vt:i4>
      </vt:variant>
      <vt:variant>
        <vt:lpwstr/>
      </vt:variant>
      <vt:variant>
        <vt:lpwstr>_Toc34905978</vt:lpwstr>
      </vt:variant>
      <vt:variant>
        <vt:i4>1900600</vt:i4>
      </vt:variant>
      <vt:variant>
        <vt:i4>194</vt:i4>
      </vt:variant>
      <vt:variant>
        <vt:i4>0</vt:i4>
      </vt:variant>
      <vt:variant>
        <vt:i4>5</vt:i4>
      </vt:variant>
      <vt:variant>
        <vt:lpwstr/>
      </vt:variant>
      <vt:variant>
        <vt:lpwstr>_Toc34905977</vt:lpwstr>
      </vt:variant>
      <vt:variant>
        <vt:i4>1835064</vt:i4>
      </vt:variant>
      <vt:variant>
        <vt:i4>188</vt:i4>
      </vt:variant>
      <vt:variant>
        <vt:i4>0</vt:i4>
      </vt:variant>
      <vt:variant>
        <vt:i4>5</vt:i4>
      </vt:variant>
      <vt:variant>
        <vt:lpwstr/>
      </vt:variant>
      <vt:variant>
        <vt:lpwstr>_Toc34905976</vt:lpwstr>
      </vt:variant>
      <vt:variant>
        <vt:i4>2031672</vt:i4>
      </vt:variant>
      <vt:variant>
        <vt:i4>182</vt:i4>
      </vt:variant>
      <vt:variant>
        <vt:i4>0</vt:i4>
      </vt:variant>
      <vt:variant>
        <vt:i4>5</vt:i4>
      </vt:variant>
      <vt:variant>
        <vt:lpwstr/>
      </vt:variant>
      <vt:variant>
        <vt:lpwstr>_Toc34905975</vt:lpwstr>
      </vt:variant>
      <vt:variant>
        <vt:i4>1966136</vt:i4>
      </vt:variant>
      <vt:variant>
        <vt:i4>176</vt:i4>
      </vt:variant>
      <vt:variant>
        <vt:i4>0</vt:i4>
      </vt:variant>
      <vt:variant>
        <vt:i4>5</vt:i4>
      </vt:variant>
      <vt:variant>
        <vt:lpwstr/>
      </vt:variant>
      <vt:variant>
        <vt:lpwstr>_Toc34905974</vt:lpwstr>
      </vt:variant>
      <vt:variant>
        <vt:i4>1638456</vt:i4>
      </vt:variant>
      <vt:variant>
        <vt:i4>170</vt:i4>
      </vt:variant>
      <vt:variant>
        <vt:i4>0</vt:i4>
      </vt:variant>
      <vt:variant>
        <vt:i4>5</vt:i4>
      </vt:variant>
      <vt:variant>
        <vt:lpwstr/>
      </vt:variant>
      <vt:variant>
        <vt:lpwstr>_Toc34905973</vt:lpwstr>
      </vt:variant>
      <vt:variant>
        <vt:i4>1572920</vt:i4>
      </vt:variant>
      <vt:variant>
        <vt:i4>164</vt:i4>
      </vt:variant>
      <vt:variant>
        <vt:i4>0</vt:i4>
      </vt:variant>
      <vt:variant>
        <vt:i4>5</vt:i4>
      </vt:variant>
      <vt:variant>
        <vt:lpwstr/>
      </vt:variant>
      <vt:variant>
        <vt:lpwstr>_Toc34905972</vt:lpwstr>
      </vt:variant>
      <vt:variant>
        <vt:i4>1769528</vt:i4>
      </vt:variant>
      <vt:variant>
        <vt:i4>158</vt:i4>
      </vt:variant>
      <vt:variant>
        <vt:i4>0</vt:i4>
      </vt:variant>
      <vt:variant>
        <vt:i4>5</vt:i4>
      </vt:variant>
      <vt:variant>
        <vt:lpwstr/>
      </vt:variant>
      <vt:variant>
        <vt:lpwstr>_Toc34905971</vt:lpwstr>
      </vt:variant>
      <vt:variant>
        <vt:i4>1703992</vt:i4>
      </vt:variant>
      <vt:variant>
        <vt:i4>152</vt:i4>
      </vt:variant>
      <vt:variant>
        <vt:i4>0</vt:i4>
      </vt:variant>
      <vt:variant>
        <vt:i4>5</vt:i4>
      </vt:variant>
      <vt:variant>
        <vt:lpwstr/>
      </vt:variant>
      <vt:variant>
        <vt:lpwstr>_Toc34905970</vt:lpwstr>
      </vt:variant>
      <vt:variant>
        <vt:i4>1245241</vt:i4>
      </vt:variant>
      <vt:variant>
        <vt:i4>146</vt:i4>
      </vt:variant>
      <vt:variant>
        <vt:i4>0</vt:i4>
      </vt:variant>
      <vt:variant>
        <vt:i4>5</vt:i4>
      </vt:variant>
      <vt:variant>
        <vt:lpwstr/>
      </vt:variant>
      <vt:variant>
        <vt:lpwstr>_Toc34905969</vt:lpwstr>
      </vt:variant>
      <vt:variant>
        <vt:i4>1179705</vt:i4>
      </vt:variant>
      <vt:variant>
        <vt:i4>140</vt:i4>
      </vt:variant>
      <vt:variant>
        <vt:i4>0</vt:i4>
      </vt:variant>
      <vt:variant>
        <vt:i4>5</vt:i4>
      </vt:variant>
      <vt:variant>
        <vt:lpwstr/>
      </vt:variant>
      <vt:variant>
        <vt:lpwstr>_Toc34905968</vt:lpwstr>
      </vt:variant>
      <vt:variant>
        <vt:i4>1900601</vt:i4>
      </vt:variant>
      <vt:variant>
        <vt:i4>134</vt:i4>
      </vt:variant>
      <vt:variant>
        <vt:i4>0</vt:i4>
      </vt:variant>
      <vt:variant>
        <vt:i4>5</vt:i4>
      </vt:variant>
      <vt:variant>
        <vt:lpwstr/>
      </vt:variant>
      <vt:variant>
        <vt:lpwstr>_Toc34905967</vt:lpwstr>
      </vt:variant>
      <vt:variant>
        <vt:i4>1835065</vt:i4>
      </vt:variant>
      <vt:variant>
        <vt:i4>128</vt:i4>
      </vt:variant>
      <vt:variant>
        <vt:i4>0</vt:i4>
      </vt:variant>
      <vt:variant>
        <vt:i4>5</vt:i4>
      </vt:variant>
      <vt:variant>
        <vt:lpwstr/>
      </vt:variant>
      <vt:variant>
        <vt:lpwstr>_Toc34905966</vt:lpwstr>
      </vt:variant>
      <vt:variant>
        <vt:i4>2031673</vt:i4>
      </vt:variant>
      <vt:variant>
        <vt:i4>122</vt:i4>
      </vt:variant>
      <vt:variant>
        <vt:i4>0</vt:i4>
      </vt:variant>
      <vt:variant>
        <vt:i4>5</vt:i4>
      </vt:variant>
      <vt:variant>
        <vt:lpwstr/>
      </vt:variant>
      <vt:variant>
        <vt:lpwstr>_Toc34905965</vt:lpwstr>
      </vt:variant>
      <vt:variant>
        <vt:i4>1966137</vt:i4>
      </vt:variant>
      <vt:variant>
        <vt:i4>116</vt:i4>
      </vt:variant>
      <vt:variant>
        <vt:i4>0</vt:i4>
      </vt:variant>
      <vt:variant>
        <vt:i4>5</vt:i4>
      </vt:variant>
      <vt:variant>
        <vt:lpwstr/>
      </vt:variant>
      <vt:variant>
        <vt:lpwstr>_Toc34905964</vt:lpwstr>
      </vt:variant>
      <vt:variant>
        <vt:i4>1638457</vt:i4>
      </vt:variant>
      <vt:variant>
        <vt:i4>110</vt:i4>
      </vt:variant>
      <vt:variant>
        <vt:i4>0</vt:i4>
      </vt:variant>
      <vt:variant>
        <vt:i4>5</vt:i4>
      </vt:variant>
      <vt:variant>
        <vt:lpwstr/>
      </vt:variant>
      <vt:variant>
        <vt:lpwstr>_Toc34905963</vt:lpwstr>
      </vt:variant>
      <vt:variant>
        <vt:i4>1572921</vt:i4>
      </vt:variant>
      <vt:variant>
        <vt:i4>104</vt:i4>
      </vt:variant>
      <vt:variant>
        <vt:i4>0</vt:i4>
      </vt:variant>
      <vt:variant>
        <vt:i4>5</vt:i4>
      </vt:variant>
      <vt:variant>
        <vt:lpwstr/>
      </vt:variant>
      <vt:variant>
        <vt:lpwstr>_Toc34905962</vt:lpwstr>
      </vt:variant>
      <vt:variant>
        <vt:i4>1769529</vt:i4>
      </vt:variant>
      <vt:variant>
        <vt:i4>98</vt:i4>
      </vt:variant>
      <vt:variant>
        <vt:i4>0</vt:i4>
      </vt:variant>
      <vt:variant>
        <vt:i4>5</vt:i4>
      </vt:variant>
      <vt:variant>
        <vt:lpwstr/>
      </vt:variant>
      <vt:variant>
        <vt:lpwstr>_Toc34905961</vt:lpwstr>
      </vt:variant>
      <vt:variant>
        <vt:i4>1703993</vt:i4>
      </vt:variant>
      <vt:variant>
        <vt:i4>92</vt:i4>
      </vt:variant>
      <vt:variant>
        <vt:i4>0</vt:i4>
      </vt:variant>
      <vt:variant>
        <vt:i4>5</vt:i4>
      </vt:variant>
      <vt:variant>
        <vt:lpwstr/>
      </vt:variant>
      <vt:variant>
        <vt:lpwstr>_Toc34905960</vt:lpwstr>
      </vt:variant>
      <vt:variant>
        <vt:i4>1245242</vt:i4>
      </vt:variant>
      <vt:variant>
        <vt:i4>86</vt:i4>
      </vt:variant>
      <vt:variant>
        <vt:i4>0</vt:i4>
      </vt:variant>
      <vt:variant>
        <vt:i4>5</vt:i4>
      </vt:variant>
      <vt:variant>
        <vt:lpwstr/>
      </vt:variant>
      <vt:variant>
        <vt:lpwstr>_Toc34905959</vt:lpwstr>
      </vt:variant>
      <vt:variant>
        <vt:i4>1179706</vt:i4>
      </vt:variant>
      <vt:variant>
        <vt:i4>80</vt:i4>
      </vt:variant>
      <vt:variant>
        <vt:i4>0</vt:i4>
      </vt:variant>
      <vt:variant>
        <vt:i4>5</vt:i4>
      </vt:variant>
      <vt:variant>
        <vt:lpwstr/>
      </vt:variant>
      <vt:variant>
        <vt:lpwstr>_Toc34905958</vt:lpwstr>
      </vt:variant>
      <vt:variant>
        <vt:i4>1900602</vt:i4>
      </vt:variant>
      <vt:variant>
        <vt:i4>74</vt:i4>
      </vt:variant>
      <vt:variant>
        <vt:i4>0</vt:i4>
      </vt:variant>
      <vt:variant>
        <vt:i4>5</vt:i4>
      </vt:variant>
      <vt:variant>
        <vt:lpwstr/>
      </vt:variant>
      <vt:variant>
        <vt:lpwstr>_Toc34905957</vt:lpwstr>
      </vt:variant>
      <vt:variant>
        <vt:i4>1835066</vt:i4>
      </vt:variant>
      <vt:variant>
        <vt:i4>68</vt:i4>
      </vt:variant>
      <vt:variant>
        <vt:i4>0</vt:i4>
      </vt:variant>
      <vt:variant>
        <vt:i4>5</vt:i4>
      </vt:variant>
      <vt:variant>
        <vt:lpwstr/>
      </vt:variant>
      <vt:variant>
        <vt:lpwstr>_Toc34905956</vt:lpwstr>
      </vt:variant>
      <vt:variant>
        <vt:i4>2031674</vt:i4>
      </vt:variant>
      <vt:variant>
        <vt:i4>62</vt:i4>
      </vt:variant>
      <vt:variant>
        <vt:i4>0</vt:i4>
      </vt:variant>
      <vt:variant>
        <vt:i4>5</vt:i4>
      </vt:variant>
      <vt:variant>
        <vt:lpwstr/>
      </vt:variant>
      <vt:variant>
        <vt:lpwstr>_Toc34905955</vt:lpwstr>
      </vt:variant>
      <vt:variant>
        <vt:i4>1966138</vt:i4>
      </vt:variant>
      <vt:variant>
        <vt:i4>56</vt:i4>
      </vt:variant>
      <vt:variant>
        <vt:i4>0</vt:i4>
      </vt:variant>
      <vt:variant>
        <vt:i4>5</vt:i4>
      </vt:variant>
      <vt:variant>
        <vt:lpwstr/>
      </vt:variant>
      <vt:variant>
        <vt:lpwstr>_Toc34905954</vt:lpwstr>
      </vt:variant>
      <vt:variant>
        <vt:i4>1638458</vt:i4>
      </vt:variant>
      <vt:variant>
        <vt:i4>50</vt:i4>
      </vt:variant>
      <vt:variant>
        <vt:i4>0</vt:i4>
      </vt:variant>
      <vt:variant>
        <vt:i4>5</vt:i4>
      </vt:variant>
      <vt:variant>
        <vt:lpwstr/>
      </vt:variant>
      <vt:variant>
        <vt:lpwstr>_Toc34905953</vt:lpwstr>
      </vt:variant>
      <vt:variant>
        <vt:i4>1572922</vt:i4>
      </vt:variant>
      <vt:variant>
        <vt:i4>44</vt:i4>
      </vt:variant>
      <vt:variant>
        <vt:i4>0</vt:i4>
      </vt:variant>
      <vt:variant>
        <vt:i4>5</vt:i4>
      </vt:variant>
      <vt:variant>
        <vt:lpwstr/>
      </vt:variant>
      <vt:variant>
        <vt:lpwstr>_Toc34905952</vt:lpwstr>
      </vt:variant>
      <vt:variant>
        <vt:i4>1769530</vt:i4>
      </vt:variant>
      <vt:variant>
        <vt:i4>38</vt:i4>
      </vt:variant>
      <vt:variant>
        <vt:i4>0</vt:i4>
      </vt:variant>
      <vt:variant>
        <vt:i4>5</vt:i4>
      </vt:variant>
      <vt:variant>
        <vt:lpwstr/>
      </vt:variant>
      <vt:variant>
        <vt:lpwstr>_Toc34905951</vt:lpwstr>
      </vt:variant>
      <vt:variant>
        <vt:i4>1703994</vt:i4>
      </vt:variant>
      <vt:variant>
        <vt:i4>32</vt:i4>
      </vt:variant>
      <vt:variant>
        <vt:i4>0</vt:i4>
      </vt:variant>
      <vt:variant>
        <vt:i4>5</vt:i4>
      </vt:variant>
      <vt:variant>
        <vt:lpwstr/>
      </vt:variant>
      <vt:variant>
        <vt:lpwstr>_Toc34905950</vt:lpwstr>
      </vt:variant>
      <vt:variant>
        <vt:i4>1245243</vt:i4>
      </vt:variant>
      <vt:variant>
        <vt:i4>26</vt:i4>
      </vt:variant>
      <vt:variant>
        <vt:i4>0</vt:i4>
      </vt:variant>
      <vt:variant>
        <vt:i4>5</vt:i4>
      </vt:variant>
      <vt:variant>
        <vt:lpwstr/>
      </vt:variant>
      <vt:variant>
        <vt:lpwstr>_Toc34905949</vt:lpwstr>
      </vt:variant>
      <vt:variant>
        <vt:i4>1179707</vt:i4>
      </vt:variant>
      <vt:variant>
        <vt:i4>20</vt:i4>
      </vt:variant>
      <vt:variant>
        <vt:i4>0</vt:i4>
      </vt:variant>
      <vt:variant>
        <vt:i4>5</vt:i4>
      </vt:variant>
      <vt:variant>
        <vt:lpwstr/>
      </vt:variant>
      <vt:variant>
        <vt:lpwstr>_Toc34905948</vt:lpwstr>
      </vt:variant>
      <vt:variant>
        <vt:i4>1900603</vt:i4>
      </vt:variant>
      <vt:variant>
        <vt:i4>14</vt:i4>
      </vt:variant>
      <vt:variant>
        <vt:i4>0</vt:i4>
      </vt:variant>
      <vt:variant>
        <vt:i4>5</vt:i4>
      </vt:variant>
      <vt:variant>
        <vt:lpwstr/>
      </vt:variant>
      <vt:variant>
        <vt:lpwstr>_Toc34905947</vt:lpwstr>
      </vt:variant>
      <vt:variant>
        <vt:i4>1835067</vt:i4>
      </vt:variant>
      <vt:variant>
        <vt:i4>8</vt:i4>
      </vt:variant>
      <vt:variant>
        <vt:i4>0</vt:i4>
      </vt:variant>
      <vt:variant>
        <vt:i4>5</vt:i4>
      </vt:variant>
      <vt:variant>
        <vt:lpwstr/>
      </vt:variant>
      <vt:variant>
        <vt:lpwstr>_Toc34905946</vt:lpwstr>
      </vt:variant>
      <vt:variant>
        <vt:i4>2031675</vt:i4>
      </vt:variant>
      <vt:variant>
        <vt:i4>2</vt:i4>
      </vt:variant>
      <vt:variant>
        <vt:i4>0</vt:i4>
      </vt:variant>
      <vt:variant>
        <vt:i4>5</vt:i4>
      </vt:variant>
      <vt:variant>
        <vt:lpwstr/>
      </vt:variant>
      <vt:variant>
        <vt:lpwstr>_Toc34905945</vt:lpwstr>
      </vt:variant>
      <vt:variant>
        <vt:i4>1769577</vt:i4>
      </vt:variant>
      <vt:variant>
        <vt:i4>50242</vt:i4>
      </vt:variant>
      <vt:variant>
        <vt:i4>1028</vt:i4>
      </vt:variant>
      <vt:variant>
        <vt:i4>1</vt:i4>
      </vt:variant>
      <vt:variant>
        <vt:lpwstr>http://www.idef.com/images/0_box.gif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для виконання КР АППЗ</dc:title>
  <dc:subject/>
  <dc:creator>Windows User</dc:creator>
  <cp:keywords/>
  <dc:description/>
  <cp:lastModifiedBy>Windows User</cp:lastModifiedBy>
  <cp:revision>5</cp:revision>
  <cp:lastPrinted>2024-06-18T11:26:00Z</cp:lastPrinted>
  <dcterms:created xsi:type="dcterms:W3CDTF">2025-05-04T04:18:00Z</dcterms:created>
  <dcterms:modified xsi:type="dcterms:W3CDTF">2025-05-05T21:18:00Z</dcterms:modified>
</cp:coreProperties>
</file>